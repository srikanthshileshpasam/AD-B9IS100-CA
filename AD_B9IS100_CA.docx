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FDF47" w14:textId="47C19FD4" w:rsidR="002E626B" w:rsidRPr="000B7EF2" w:rsidRDefault="00631FA2" w:rsidP="000B7EF2">
      <w:pPr>
        <w:pStyle w:val="Title"/>
        <w:jc w:val="both"/>
        <w:rPr>
          <w:sz w:val="144"/>
          <w:szCs w:val="56"/>
        </w:rPr>
      </w:pPr>
      <w:r>
        <w:rPr>
          <w:rStyle w:val="Emphasis"/>
          <w:sz w:val="144"/>
          <w:szCs w:val="56"/>
        </w:rPr>
        <w:t>Hybrid</w:t>
      </w:r>
      <w:r w:rsidR="000B7EF2" w:rsidRPr="000B7EF2">
        <w:rPr>
          <w:rStyle w:val="Emphasis"/>
          <w:sz w:val="144"/>
          <w:szCs w:val="56"/>
        </w:rPr>
        <w:t xml:space="preserve"> Database</w:t>
      </w:r>
      <w:r w:rsidR="00FB30C0">
        <w:rPr>
          <w:rStyle w:val="Emphasis"/>
          <w:sz w:val="144"/>
          <w:szCs w:val="56"/>
        </w:rPr>
        <w:t xml:space="preserve"> </w:t>
      </w:r>
      <w:r w:rsidR="000B7EF2" w:rsidRPr="000B7EF2">
        <w:rPr>
          <w:rStyle w:val="Emphasis"/>
          <w:sz w:val="144"/>
          <w:szCs w:val="56"/>
        </w:rPr>
        <w:t>System</w:t>
      </w:r>
      <w:r w:rsidR="00224640" w:rsidRPr="000B7EF2">
        <w:rPr>
          <w:sz w:val="144"/>
          <w:szCs w:val="56"/>
        </w:rPr>
        <w:t xml:space="preserve"> </w:t>
      </w:r>
    </w:p>
    <w:p w14:paraId="50A5A63F" w14:textId="08DE27B6" w:rsidR="00C31B26" w:rsidRPr="001235A7" w:rsidRDefault="000B7EF2" w:rsidP="00224640">
      <w:pPr>
        <w:pStyle w:val="Subtitle"/>
        <w:rPr>
          <w:color w:val="7F7F7F" w:themeColor="text1" w:themeTint="80"/>
        </w:rPr>
      </w:pPr>
      <w:r w:rsidRPr="001235A7">
        <w:rPr>
          <w:color w:val="7F7F7F" w:themeColor="text1" w:themeTint="80"/>
        </w:rPr>
        <w:t xml:space="preserve">Implementation of </w:t>
      </w:r>
      <w:r w:rsidR="00631FA2" w:rsidRPr="001235A7">
        <w:rPr>
          <w:color w:val="7F7F7F" w:themeColor="text1" w:themeTint="80"/>
        </w:rPr>
        <w:t xml:space="preserve">a </w:t>
      </w:r>
      <w:r w:rsidRPr="001235A7">
        <w:rPr>
          <w:color w:val="7F7F7F" w:themeColor="text1" w:themeTint="80"/>
        </w:rPr>
        <w:t xml:space="preserve">Relational and </w:t>
      </w:r>
      <w:r w:rsidR="00631FA2" w:rsidRPr="001235A7">
        <w:rPr>
          <w:color w:val="7F7F7F" w:themeColor="text1" w:themeTint="80"/>
        </w:rPr>
        <w:t xml:space="preserve">an </w:t>
      </w:r>
      <w:r w:rsidRPr="001235A7">
        <w:rPr>
          <w:color w:val="7F7F7F" w:themeColor="text1" w:themeTint="80"/>
        </w:rPr>
        <w:t>XML Database for Overdrive Car Dealers</w:t>
      </w:r>
    </w:p>
    <w:p w14:paraId="7DE797AC" w14:textId="77777777" w:rsidR="00C31B26" w:rsidRPr="000040C5" w:rsidRDefault="002F0069" w:rsidP="00224640">
      <w:pPr>
        <w:pStyle w:val="CoverHead1"/>
      </w:pPr>
      <w:sdt>
        <w:sdtPr>
          <w:id w:val="-30888360"/>
          <w:placeholder>
            <w:docPart w:val="35CA817B2A2C3843878126D6B4BDB3FB"/>
          </w:placeholder>
          <w:temporary/>
          <w:showingPlcHdr/>
          <w15:appearance w15:val="hidden"/>
        </w:sdtPr>
        <w:sdtContent>
          <w:r w:rsidR="00224640" w:rsidRPr="000040C5">
            <w:t>Student:</w:t>
          </w:r>
        </w:sdtContent>
      </w:sdt>
    </w:p>
    <w:p w14:paraId="38B2AB0E" w14:textId="77777777" w:rsidR="000B7EF2" w:rsidRDefault="000B7EF2" w:rsidP="000B7EF2">
      <w:pPr>
        <w:pStyle w:val="CoverHead2"/>
      </w:pPr>
      <w:r>
        <w:t xml:space="preserve">Vinit Sawant (10527412) </w:t>
      </w:r>
    </w:p>
    <w:p w14:paraId="3958FE72" w14:textId="77777777" w:rsidR="000B7EF2" w:rsidRDefault="000B7EF2" w:rsidP="000B7EF2">
      <w:pPr>
        <w:pStyle w:val="CoverHead2"/>
      </w:pPr>
      <w:proofErr w:type="spellStart"/>
      <w:r>
        <w:t>Kumuditha</w:t>
      </w:r>
      <w:proofErr w:type="spellEnd"/>
      <w:r>
        <w:t xml:space="preserve"> </w:t>
      </w:r>
      <w:proofErr w:type="spellStart"/>
      <w:r>
        <w:t>Athukorala</w:t>
      </w:r>
      <w:proofErr w:type="spellEnd"/>
      <w:r>
        <w:t xml:space="preserve"> (10539070) </w:t>
      </w:r>
    </w:p>
    <w:p w14:paraId="26262465" w14:textId="77777777" w:rsidR="000B7EF2" w:rsidRPr="000B7EF2" w:rsidRDefault="000B7EF2" w:rsidP="000B7EF2">
      <w:pPr>
        <w:pStyle w:val="CoverHead2"/>
      </w:pPr>
      <w:r>
        <w:t>Srikanth Shilesh Pasam (10387794)</w:t>
      </w:r>
    </w:p>
    <w:p w14:paraId="204F0D63" w14:textId="77777777" w:rsidR="00224640" w:rsidRPr="000040C5" w:rsidRDefault="002F0069" w:rsidP="00224640">
      <w:pPr>
        <w:pStyle w:val="CoverHead1"/>
      </w:pPr>
      <w:sdt>
        <w:sdtPr>
          <w:id w:val="-978144679"/>
          <w:placeholder>
            <w:docPart w:val="EAE08441612BA0438BF9F5EED90B7099"/>
          </w:placeholder>
          <w:temporary/>
          <w:showingPlcHdr/>
          <w15:appearance w15:val="hidden"/>
        </w:sdtPr>
        <w:sdtContent>
          <w:r w:rsidR="00224640" w:rsidRPr="000040C5">
            <w:t>Teacher:</w:t>
          </w:r>
        </w:sdtContent>
      </w:sdt>
    </w:p>
    <w:p w14:paraId="13C14883" w14:textId="77777777" w:rsidR="00EB6826" w:rsidRPr="000040C5" w:rsidRDefault="000B7EF2" w:rsidP="006C67DE">
      <w:pPr>
        <w:pStyle w:val="CoverHead2"/>
      </w:pPr>
      <w:r>
        <w:t xml:space="preserve">Dr. </w:t>
      </w:r>
      <w:proofErr w:type="spellStart"/>
      <w:r>
        <w:t>Shazia</w:t>
      </w:r>
      <w:proofErr w:type="spellEnd"/>
      <w:r>
        <w:t xml:space="preserve"> A Afzal</w:t>
      </w:r>
    </w:p>
    <w:p w14:paraId="7907903E" w14:textId="77777777" w:rsidR="00224640" w:rsidRPr="000040C5" w:rsidRDefault="002F0069" w:rsidP="00224640">
      <w:pPr>
        <w:pStyle w:val="CoverHead1"/>
      </w:pPr>
      <w:sdt>
        <w:sdtPr>
          <w:id w:val="-1976748250"/>
          <w:placeholder>
            <w:docPart w:val="CA10A55E6F1B8046AAB5A23E9A8E6A3B"/>
          </w:placeholder>
          <w:temporary/>
          <w:showingPlcHdr/>
          <w15:appearance w15:val="hidden"/>
        </w:sdtPr>
        <w:sdtContent>
          <w:r w:rsidR="00224640" w:rsidRPr="000040C5">
            <w:t>Course:</w:t>
          </w:r>
        </w:sdtContent>
      </w:sdt>
    </w:p>
    <w:p w14:paraId="3235A5BE" w14:textId="684642DB" w:rsidR="00EB6826" w:rsidRPr="000040C5" w:rsidRDefault="002F0069" w:rsidP="00224640">
      <w:pPr>
        <w:pStyle w:val="CoverHead2"/>
      </w:pPr>
      <w:sdt>
        <w:sdtPr>
          <w:alias w:val="Title"/>
          <w:tag w:val=""/>
          <w:id w:val="-1762127408"/>
          <w:placeholder>
            <w:docPart w:val="AA8CF3026262F64C90E94E7DE561D409"/>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8406E1">
            <w:t>Advanced Databases (B9IS100)</w:t>
          </w:r>
        </w:sdtContent>
      </w:sdt>
    </w:p>
    <w:p w14:paraId="522E036E" w14:textId="113FB5BC" w:rsidR="00651CE6" w:rsidRDefault="00EB6826" w:rsidP="00651CE6">
      <w:pPr>
        <w:pStyle w:val="Heading1"/>
      </w:pPr>
      <w:r w:rsidRPr="000040C5">
        <w:br w:type="page"/>
      </w:r>
    </w:p>
    <w:sdt>
      <w:sdtPr>
        <w:rPr>
          <w:rFonts w:asciiTheme="minorHAnsi" w:eastAsiaTheme="minorHAnsi" w:hAnsiTheme="minorHAnsi" w:cstheme="minorBidi"/>
          <w:b w:val="0"/>
          <w:bCs w:val="0"/>
          <w:color w:val="808080" w:themeColor="background1" w:themeShade="80"/>
          <w:sz w:val="72"/>
          <w:szCs w:val="72"/>
        </w:rPr>
        <w:id w:val="1713299402"/>
        <w:docPartObj>
          <w:docPartGallery w:val="Table of Contents"/>
          <w:docPartUnique/>
        </w:docPartObj>
      </w:sdtPr>
      <w:sdtEndPr>
        <w:rPr>
          <w:noProof/>
          <w:sz w:val="26"/>
          <w:szCs w:val="26"/>
        </w:rPr>
      </w:sdtEndPr>
      <w:sdtContent>
        <w:p w14:paraId="43610316" w14:textId="738EE53D" w:rsidR="00404BBC" w:rsidRPr="00404BBC" w:rsidRDefault="00404BBC" w:rsidP="00404BBC">
          <w:pPr>
            <w:pStyle w:val="TOCHeading"/>
            <w:jc w:val="center"/>
            <w:rPr>
              <w:sz w:val="72"/>
              <w:szCs w:val="72"/>
            </w:rPr>
          </w:pPr>
          <w:r w:rsidRPr="00404BBC">
            <w:rPr>
              <w:sz w:val="72"/>
              <w:szCs w:val="72"/>
            </w:rPr>
            <w:t>Table of Contents</w:t>
          </w:r>
        </w:p>
        <w:p w14:paraId="167F5BFA" w14:textId="31E2DE91" w:rsidR="009E516F" w:rsidRDefault="00404BBC">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7506547" w:history="1">
            <w:r w:rsidR="009E516F" w:rsidRPr="003D2A58">
              <w:rPr>
                <w:rStyle w:val="Hyperlink"/>
                <w:noProof/>
              </w:rPr>
              <w:t>Index of Figures</w:t>
            </w:r>
            <w:r w:rsidR="009E516F">
              <w:rPr>
                <w:noProof/>
                <w:webHidden/>
              </w:rPr>
              <w:tab/>
            </w:r>
            <w:r w:rsidR="009E516F">
              <w:rPr>
                <w:noProof/>
                <w:webHidden/>
              </w:rPr>
              <w:fldChar w:fldCharType="begin"/>
            </w:r>
            <w:r w:rsidR="009E516F">
              <w:rPr>
                <w:noProof/>
                <w:webHidden/>
              </w:rPr>
              <w:instrText xml:space="preserve"> PAGEREF _Toc27506547 \h </w:instrText>
            </w:r>
            <w:r w:rsidR="009E516F">
              <w:rPr>
                <w:noProof/>
                <w:webHidden/>
              </w:rPr>
            </w:r>
            <w:r w:rsidR="009E516F">
              <w:rPr>
                <w:noProof/>
                <w:webHidden/>
              </w:rPr>
              <w:fldChar w:fldCharType="separate"/>
            </w:r>
            <w:r w:rsidR="009E516F">
              <w:rPr>
                <w:noProof/>
                <w:webHidden/>
              </w:rPr>
              <w:t>3</w:t>
            </w:r>
            <w:r w:rsidR="009E516F">
              <w:rPr>
                <w:noProof/>
                <w:webHidden/>
              </w:rPr>
              <w:fldChar w:fldCharType="end"/>
            </w:r>
          </w:hyperlink>
        </w:p>
        <w:p w14:paraId="2EF83FE4" w14:textId="005A84BB"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48" w:history="1">
            <w:r w:rsidRPr="003D2A58">
              <w:rPr>
                <w:rStyle w:val="Hyperlink"/>
                <w:noProof/>
              </w:rPr>
              <w:t>Introduction</w:t>
            </w:r>
            <w:r>
              <w:rPr>
                <w:noProof/>
                <w:webHidden/>
              </w:rPr>
              <w:tab/>
            </w:r>
            <w:r>
              <w:rPr>
                <w:noProof/>
                <w:webHidden/>
              </w:rPr>
              <w:fldChar w:fldCharType="begin"/>
            </w:r>
            <w:r>
              <w:rPr>
                <w:noProof/>
                <w:webHidden/>
              </w:rPr>
              <w:instrText xml:space="preserve"> PAGEREF _Toc27506548 \h </w:instrText>
            </w:r>
            <w:r>
              <w:rPr>
                <w:noProof/>
                <w:webHidden/>
              </w:rPr>
            </w:r>
            <w:r>
              <w:rPr>
                <w:noProof/>
                <w:webHidden/>
              </w:rPr>
              <w:fldChar w:fldCharType="separate"/>
            </w:r>
            <w:r>
              <w:rPr>
                <w:noProof/>
                <w:webHidden/>
              </w:rPr>
              <w:t>4</w:t>
            </w:r>
            <w:r>
              <w:rPr>
                <w:noProof/>
                <w:webHidden/>
              </w:rPr>
              <w:fldChar w:fldCharType="end"/>
            </w:r>
          </w:hyperlink>
        </w:p>
        <w:p w14:paraId="04B7DEE8" w14:textId="350CA45A"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49" w:history="1">
            <w:r w:rsidRPr="003D2A58">
              <w:rPr>
                <w:rStyle w:val="Hyperlink"/>
                <w:noProof/>
              </w:rPr>
              <w:t>Database</w:t>
            </w:r>
            <w:r>
              <w:rPr>
                <w:noProof/>
                <w:webHidden/>
              </w:rPr>
              <w:tab/>
            </w:r>
            <w:r>
              <w:rPr>
                <w:noProof/>
                <w:webHidden/>
              </w:rPr>
              <w:fldChar w:fldCharType="begin"/>
            </w:r>
            <w:r>
              <w:rPr>
                <w:noProof/>
                <w:webHidden/>
              </w:rPr>
              <w:instrText xml:space="preserve"> PAGEREF _Toc27506549 \h </w:instrText>
            </w:r>
            <w:r>
              <w:rPr>
                <w:noProof/>
                <w:webHidden/>
              </w:rPr>
            </w:r>
            <w:r>
              <w:rPr>
                <w:noProof/>
                <w:webHidden/>
              </w:rPr>
              <w:fldChar w:fldCharType="separate"/>
            </w:r>
            <w:r>
              <w:rPr>
                <w:noProof/>
                <w:webHidden/>
              </w:rPr>
              <w:t>4</w:t>
            </w:r>
            <w:r>
              <w:rPr>
                <w:noProof/>
                <w:webHidden/>
              </w:rPr>
              <w:fldChar w:fldCharType="end"/>
            </w:r>
          </w:hyperlink>
        </w:p>
        <w:p w14:paraId="1CEF0BED" w14:textId="170443CA"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50" w:history="1">
            <w:r w:rsidRPr="003D2A58">
              <w:rPr>
                <w:rStyle w:val="Hyperlink"/>
                <w:noProof/>
              </w:rPr>
              <w:t>Database Management System</w:t>
            </w:r>
            <w:r>
              <w:rPr>
                <w:noProof/>
                <w:webHidden/>
              </w:rPr>
              <w:tab/>
            </w:r>
            <w:r>
              <w:rPr>
                <w:noProof/>
                <w:webHidden/>
              </w:rPr>
              <w:fldChar w:fldCharType="begin"/>
            </w:r>
            <w:r>
              <w:rPr>
                <w:noProof/>
                <w:webHidden/>
              </w:rPr>
              <w:instrText xml:space="preserve"> PAGEREF _Toc27506550 \h </w:instrText>
            </w:r>
            <w:r>
              <w:rPr>
                <w:noProof/>
                <w:webHidden/>
              </w:rPr>
            </w:r>
            <w:r>
              <w:rPr>
                <w:noProof/>
                <w:webHidden/>
              </w:rPr>
              <w:fldChar w:fldCharType="separate"/>
            </w:r>
            <w:r>
              <w:rPr>
                <w:noProof/>
                <w:webHidden/>
              </w:rPr>
              <w:t>4</w:t>
            </w:r>
            <w:r>
              <w:rPr>
                <w:noProof/>
                <w:webHidden/>
              </w:rPr>
              <w:fldChar w:fldCharType="end"/>
            </w:r>
          </w:hyperlink>
        </w:p>
        <w:p w14:paraId="19A94BEE" w14:textId="3ED4C9B8"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51" w:history="1">
            <w:r w:rsidRPr="003D2A58">
              <w:rPr>
                <w:rStyle w:val="Hyperlink"/>
                <w:noProof/>
              </w:rPr>
              <w:t>Microsoft SQL</w:t>
            </w:r>
            <w:r>
              <w:rPr>
                <w:noProof/>
                <w:webHidden/>
              </w:rPr>
              <w:tab/>
            </w:r>
            <w:r>
              <w:rPr>
                <w:noProof/>
                <w:webHidden/>
              </w:rPr>
              <w:fldChar w:fldCharType="begin"/>
            </w:r>
            <w:r>
              <w:rPr>
                <w:noProof/>
                <w:webHidden/>
              </w:rPr>
              <w:instrText xml:space="preserve"> PAGEREF _Toc27506551 \h </w:instrText>
            </w:r>
            <w:r>
              <w:rPr>
                <w:noProof/>
                <w:webHidden/>
              </w:rPr>
            </w:r>
            <w:r>
              <w:rPr>
                <w:noProof/>
                <w:webHidden/>
              </w:rPr>
              <w:fldChar w:fldCharType="separate"/>
            </w:r>
            <w:r>
              <w:rPr>
                <w:noProof/>
                <w:webHidden/>
              </w:rPr>
              <w:t>4</w:t>
            </w:r>
            <w:r>
              <w:rPr>
                <w:noProof/>
                <w:webHidden/>
              </w:rPr>
              <w:fldChar w:fldCharType="end"/>
            </w:r>
          </w:hyperlink>
        </w:p>
        <w:p w14:paraId="0ED2B238" w14:textId="4B72E88A"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52" w:history="1">
            <w:r w:rsidRPr="003D2A58">
              <w:rPr>
                <w:rStyle w:val="Hyperlink"/>
                <w:noProof/>
              </w:rPr>
              <w:t>Hybrid Database</w:t>
            </w:r>
            <w:r>
              <w:rPr>
                <w:noProof/>
                <w:webHidden/>
              </w:rPr>
              <w:tab/>
            </w:r>
            <w:r>
              <w:rPr>
                <w:noProof/>
                <w:webHidden/>
              </w:rPr>
              <w:fldChar w:fldCharType="begin"/>
            </w:r>
            <w:r>
              <w:rPr>
                <w:noProof/>
                <w:webHidden/>
              </w:rPr>
              <w:instrText xml:space="preserve"> PAGEREF _Toc27506552 \h </w:instrText>
            </w:r>
            <w:r>
              <w:rPr>
                <w:noProof/>
                <w:webHidden/>
              </w:rPr>
            </w:r>
            <w:r>
              <w:rPr>
                <w:noProof/>
                <w:webHidden/>
              </w:rPr>
              <w:fldChar w:fldCharType="separate"/>
            </w:r>
            <w:r>
              <w:rPr>
                <w:noProof/>
                <w:webHidden/>
              </w:rPr>
              <w:t>5</w:t>
            </w:r>
            <w:r>
              <w:rPr>
                <w:noProof/>
                <w:webHidden/>
              </w:rPr>
              <w:fldChar w:fldCharType="end"/>
            </w:r>
          </w:hyperlink>
        </w:p>
        <w:p w14:paraId="440BD022" w14:textId="7C6BCED4"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53" w:history="1">
            <w:r w:rsidRPr="003D2A58">
              <w:rPr>
                <w:rStyle w:val="Hyperlink"/>
                <w:noProof/>
              </w:rPr>
              <w:t>Relational Database</w:t>
            </w:r>
            <w:r>
              <w:rPr>
                <w:noProof/>
                <w:webHidden/>
              </w:rPr>
              <w:tab/>
            </w:r>
            <w:r>
              <w:rPr>
                <w:noProof/>
                <w:webHidden/>
              </w:rPr>
              <w:fldChar w:fldCharType="begin"/>
            </w:r>
            <w:r>
              <w:rPr>
                <w:noProof/>
                <w:webHidden/>
              </w:rPr>
              <w:instrText xml:space="preserve"> PAGEREF _Toc27506553 \h </w:instrText>
            </w:r>
            <w:r>
              <w:rPr>
                <w:noProof/>
                <w:webHidden/>
              </w:rPr>
            </w:r>
            <w:r>
              <w:rPr>
                <w:noProof/>
                <w:webHidden/>
              </w:rPr>
              <w:fldChar w:fldCharType="separate"/>
            </w:r>
            <w:r>
              <w:rPr>
                <w:noProof/>
                <w:webHidden/>
              </w:rPr>
              <w:t>5</w:t>
            </w:r>
            <w:r>
              <w:rPr>
                <w:noProof/>
                <w:webHidden/>
              </w:rPr>
              <w:fldChar w:fldCharType="end"/>
            </w:r>
          </w:hyperlink>
        </w:p>
        <w:p w14:paraId="143C6E43" w14:textId="4977B4F1"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54" w:history="1">
            <w:r w:rsidRPr="003D2A58">
              <w:rPr>
                <w:rStyle w:val="Hyperlink"/>
                <w:noProof/>
              </w:rPr>
              <w:t>XML</w:t>
            </w:r>
            <w:r>
              <w:rPr>
                <w:noProof/>
                <w:webHidden/>
              </w:rPr>
              <w:tab/>
            </w:r>
            <w:r>
              <w:rPr>
                <w:noProof/>
                <w:webHidden/>
              </w:rPr>
              <w:fldChar w:fldCharType="begin"/>
            </w:r>
            <w:r>
              <w:rPr>
                <w:noProof/>
                <w:webHidden/>
              </w:rPr>
              <w:instrText xml:space="preserve"> PAGEREF _Toc27506554 \h </w:instrText>
            </w:r>
            <w:r>
              <w:rPr>
                <w:noProof/>
                <w:webHidden/>
              </w:rPr>
            </w:r>
            <w:r>
              <w:rPr>
                <w:noProof/>
                <w:webHidden/>
              </w:rPr>
              <w:fldChar w:fldCharType="separate"/>
            </w:r>
            <w:r>
              <w:rPr>
                <w:noProof/>
                <w:webHidden/>
              </w:rPr>
              <w:t>6</w:t>
            </w:r>
            <w:r>
              <w:rPr>
                <w:noProof/>
                <w:webHidden/>
              </w:rPr>
              <w:fldChar w:fldCharType="end"/>
            </w:r>
          </w:hyperlink>
        </w:p>
        <w:p w14:paraId="6D5EC5DF" w14:textId="602D483D"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55" w:history="1">
            <w:r w:rsidRPr="003D2A58">
              <w:rPr>
                <w:rStyle w:val="Hyperlink"/>
                <w:noProof/>
              </w:rPr>
              <w:t>Scope of the System</w:t>
            </w:r>
            <w:r>
              <w:rPr>
                <w:noProof/>
                <w:webHidden/>
              </w:rPr>
              <w:tab/>
            </w:r>
            <w:r>
              <w:rPr>
                <w:noProof/>
                <w:webHidden/>
              </w:rPr>
              <w:fldChar w:fldCharType="begin"/>
            </w:r>
            <w:r>
              <w:rPr>
                <w:noProof/>
                <w:webHidden/>
              </w:rPr>
              <w:instrText xml:space="preserve"> PAGEREF _Toc27506555 \h </w:instrText>
            </w:r>
            <w:r>
              <w:rPr>
                <w:noProof/>
                <w:webHidden/>
              </w:rPr>
            </w:r>
            <w:r>
              <w:rPr>
                <w:noProof/>
                <w:webHidden/>
              </w:rPr>
              <w:fldChar w:fldCharType="separate"/>
            </w:r>
            <w:r>
              <w:rPr>
                <w:noProof/>
                <w:webHidden/>
              </w:rPr>
              <w:t>6</w:t>
            </w:r>
            <w:r>
              <w:rPr>
                <w:noProof/>
                <w:webHidden/>
              </w:rPr>
              <w:fldChar w:fldCharType="end"/>
            </w:r>
          </w:hyperlink>
        </w:p>
        <w:p w14:paraId="67D9EB6E" w14:textId="1C07340C"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56" w:history="1">
            <w:r w:rsidRPr="003D2A58">
              <w:rPr>
                <w:rStyle w:val="Hyperlink"/>
                <w:noProof/>
              </w:rPr>
              <w:t>Business Requirements</w:t>
            </w:r>
            <w:r>
              <w:rPr>
                <w:noProof/>
                <w:webHidden/>
              </w:rPr>
              <w:tab/>
            </w:r>
            <w:r>
              <w:rPr>
                <w:noProof/>
                <w:webHidden/>
              </w:rPr>
              <w:fldChar w:fldCharType="begin"/>
            </w:r>
            <w:r>
              <w:rPr>
                <w:noProof/>
                <w:webHidden/>
              </w:rPr>
              <w:instrText xml:space="preserve"> PAGEREF _Toc27506556 \h </w:instrText>
            </w:r>
            <w:r>
              <w:rPr>
                <w:noProof/>
                <w:webHidden/>
              </w:rPr>
            </w:r>
            <w:r>
              <w:rPr>
                <w:noProof/>
                <w:webHidden/>
              </w:rPr>
              <w:fldChar w:fldCharType="separate"/>
            </w:r>
            <w:r>
              <w:rPr>
                <w:noProof/>
                <w:webHidden/>
              </w:rPr>
              <w:t>7</w:t>
            </w:r>
            <w:r>
              <w:rPr>
                <w:noProof/>
                <w:webHidden/>
              </w:rPr>
              <w:fldChar w:fldCharType="end"/>
            </w:r>
          </w:hyperlink>
        </w:p>
        <w:p w14:paraId="2E29B8B3" w14:textId="221F4349"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57" w:history="1">
            <w:r w:rsidRPr="003D2A58">
              <w:rPr>
                <w:rStyle w:val="Hyperlink"/>
                <w:noProof/>
              </w:rPr>
              <w:t>Business Rules</w:t>
            </w:r>
            <w:r>
              <w:rPr>
                <w:noProof/>
                <w:webHidden/>
              </w:rPr>
              <w:tab/>
            </w:r>
            <w:r>
              <w:rPr>
                <w:noProof/>
                <w:webHidden/>
              </w:rPr>
              <w:fldChar w:fldCharType="begin"/>
            </w:r>
            <w:r>
              <w:rPr>
                <w:noProof/>
                <w:webHidden/>
              </w:rPr>
              <w:instrText xml:space="preserve"> PAGEREF _Toc27506557 \h </w:instrText>
            </w:r>
            <w:r>
              <w:rPr>
                <w:noProof/>
                <w:webHidden/>
              </w:rPr>
            </w:r>
            <w:r>
              <w:rPr>
                <w:noProof/>
                <w:webHidden/>
              </w:rPr>
              <w:fldChar w:fldCharType="separate"/>
            </w:r>
            <w:r>
              <w:rPr>
                <w:noProof/>
                <w:webHidden/>
              </w:rPr>
              <w:t>8</w:t>
            </w:r>
            <w:r>
              <w:rPr>
                <w:noProof/>
                <w:webHidden/>
              </w:rPr>
              <w:fldChar w:fldCharType="end"/>
            </w:r>
          </w:hyperlink>
        </w:p>
        <w:p w14:paraId="119F676C" w14:textId="55145BFA"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58" w:history="1">
            <w:r w:rsidRPr="003D2A58">
              <w:rPr>
                <w:rStyle w:val="Hyperlink"/>
                <w:noProof/>
              </w:rPr>
              <w:t>Entity-Relationship Diagram</w:t>
            </w:r>
            <w:r>
              <w:rPr>
                <w:noProof/>
                <w:webHidden/>
              </w:rPr>
              <w:tab/>
            </w:r>
            <w:r>
              <w:rPr>
                <w:noProof/>
                <w:webHidden/>
              </w:rPr>
              <w:fldChar w:fldCharType="begin"/>
            </w:r>
            <w:r>
              <w:rPr>
                <w:noProof/>
                <w:webHidden/>
              </w:rPr>
              <w:instrText xml:space="preserve"> PAGEREF _Toc27506558 \h </w:instrText>
            </w:r>
            <w:r>
              <w:rPr>
                <w:noProof/>
                <w:webHidden/>
              </w:rPr>
            </w:r>
            <w:r>
              <w:rPr>
                <w:noProof/>
                <w:webHidden/>
              </w:rPr>
              <w:fldChar w:fldCharType="separate"/>
            </w:r>
            <w:r>
              <w:rPr>
                <w:noProof/>
                <w:webHidden/>
              </w:rPr>
              <w:t>10</w:t>
            </w:r>
            <w:r>
              <w:rPr>
                <w:noProof/>
                <w:webHidden/>
              </w:rPr>
              <w:fldChar w:fldCharType="end"/>
            </w:r>
          </w:hyperlink>
        </w:p>
        <w:p w14:paraId="2B4F5D26" w14:textId="79EC8394"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59" w:history="1">
            <w:r w:rsidRPr="003D2A58">
              <w:rPr>
                <w:rStyle w:val="Hyperlink"/>
                <w:noProof/>
              </w:rPr>
              <w:t>Relational Schema in 3NF</w:t>
            </w:r>
            <w:r>
              <w:rPr>
                <w:noProof/>
                <w:webHidden/>
              </w:rPr>
              <w:tab/>
            </w:r>
            <w:r>
              <w:rPr>
                <w:noProof/>
                <w:webHidden/>
              </w:rPr>
              <w:fldChar w:fldCharType="begin"/>
            </w:r>
            <w:r>
              <w:rPr>
                <w:noProof/>
                <w:webHidden/>
              </w:rPr>
              <w:instrText xml:space="preserve"> PAGEREF _Toc27506559 \h </w:instrText>
            </w:r>
            <w:r>
              <w:rPr>
                <w:noProof/>
                <w:webHidden/>
              </w:rPr>
            </w:r>
            <w:r>
              <w:rPr>
                <w:noProof/>
                <w:webHidden/>
              </w:rPr>
              <w:fldChar w:fldCharType="separate"/>
            </w:r>
            <w:r>
              <w:rPr>
                <w:noProof/>
                <w:webHidden/>
              </w:rPr>
              <w:t>10</w:t>
            </w:r>
            <w:r>
              <w:rPr>
                <w:noProof/>
                <w:webHidden/>
              </w:rPr>
              <w:fldChar w:fldCharType="end"/>
            </w:r>
          </w:hyperlink>
        </w:p>
        <w:p w14:paraId="1EB53626" w14:textId="5C818B2F"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60" w:history="1">
            <w:r w:rsidRPr="003D2A58">
              <w:rPr>
                <w:rStyle w:val="Hyperlink"/>
                <w:noProof/>
              </w:rPr>
              <w:t>Implementation in SQL Server</w:t>
            </w:r>
            <w:r>
              <w:rPr>
                <w:noProof/>
                <w:webHidden/>
              </w:rPr>
              <w:tab/>
            </w:r>
            <w:r>
              <w:rPr>
                <w:noProof/>
                <w:webHidden/>
              </w:rPr>
              <w:fldChar w:fldCharType="begin"/>
            </w:r>
            <w:r>
              <w:rPr>
                <w:noProof/>
                <w:webHidden/>
              </w:rPr>
              <w:instrText xml:space="preserve"> PAGEREF _Toc27506560 \h </w:instrText>
            </w:r>
            <w:r>
              <w:rPr>
                <w:noProof/>
                <w:webHidden/>
              </w:rPr>
            </w:r>
            <w:r>
              <w:rPr>
                <w:noProof/>
                <w:webHidden/>
              </w:rPr>
              <w:fldChar w:fldCharType="separate"/>
            </w:r>
            <w:r>
              <w:rPr>
                <w:noProof/>
                <w:webHidden/>
              </w:rPr>
              <w:t>12</w:t>
            </w:r>
            <w:r>
              <w:rPr>
                <w:noProof/>
                <w:webHidden/>
              </w:rPr>
              <w:fldChar w:fldCharType="end"/>
            </w:r>
          </w:hyperlink>
        </w:p>
        <w:p w14:paraId="28EB2440" w14:textId="79B87D94"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61" w:history="1">
            <w:r w:rsidRPr="003D2A58">
              <w:rPr>
                <w:rStyle w:val="Hyperlink"/>
                <w:noProof/>
              </w:rPr>
              <w:t>Tables with Data Diagram</w:t>
            </w:r>
            <w:r>
              <w:rPr>
                <w:noProof/>
                <w:webHidden/>
              </w:rPr>
              <w:tab/>
            </w:r>
            <w:r>
              <w:rPr>
                <w:noProof/>
                <w:webHidden/>
              </w:rPr>
              <w:fldChar w:fldCharType="begin"/>
            </w:r>
            <w:r>
              <w:rPr>
                <w:noProof/>
                <w:webHidden/>
              </w:rPr>
              <w:instrText xml:space="preserve"> PAGEREF _Toc27506561 \h </w:instrText>
            </w:r>
            <w:r>
              <w:rPr>
                <w:noProof/>
                <w:webHidden/>
              </w:rPr>
            </w:r>
            <w:r>
              <w:rPr>
                <w:noProof/>
                <w:webHidden/>
              </w:rPr>
              <w:fldChar w:fldCharType="separate"/>
            </w:r>
            <w:r>
              <w:rPr>
                <w:noProof/>
                <w:webHidden/>
              </w:rPr>
              <w:t>12</w:t>
            </w:r>
            <w:r>
              <w:rPr>
                <w:noProof/>
                <w:webHidden/>
              </w:rPr>
              <w:fldChar w:fldCharType="end"/>
            </w:r>
          </w:hyperlink>
        </w:p>
        <w:p w14:paraId="5FDA79EC" w14:textId="68761BF7"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62" w:history="1">
            <w:r w:rsidRPr="003D2A58">
              <w:rPr>
                <w:rStyle w:val="Hyperlink"/>
                <w:noProof/>
              </w:rPr>
              <w:t>Stored Procedures</w:t>
            </w:r>
            <w:r>
              <w:rPr>
                <w:noProof/>
                <w:webHidden/>
              </w:rPr>
              <w:tab/>
            </w:r>
            <w:r>
              <w:rPr>
                <w:noProof/>
                <w:webHidden/>
              </w:rPr>
              <w:fldChar w:fldCharType="begin"/>
            </w:r>
            <w:r>
              <w:rPr>
                <w:noProof/>
                <w:webHidden/>
              </w:rPr>
              <w:instrText xml:space="preserve"> PAGEREF _Toc27506562 \h </w:instrText>
            </w:r>
            <w:r>
              <w:rPr>
                <w:noProof/>
                <w:webHidden/>
              </w:rPr>
            </w:r>
            <w:r>
              <w:rPr>
                <w:noProof/>
                <w:webHidden/>
              </w:rPr>
              <w:fldChar w:fldCharType="separate"/>
            </w:r>
            <w:r>
              <w:rPr>
                <w:noProof/>
                <w:webHidden/>
              </w:rPr>
              <w:t>13</w:t>
            </w:r>
            <w:r>
              <w:rPr>
                <w:noProof/>
                <w:webHidden/>
              </w:rPr>
              <w:fldChar w:fldCharType="end"/>
            </w:r>
          </w:hyperlink>
        </w:p>
        <w:p w14:paraId="5B84484C" w14:textId="23A825F9"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63" w:history="1">
            <w:r w:rsidRPr="003D2A58">
              <w:rPr>
                <w:rStyle w:val="Hyperlink"/>
                <w:noProof/>
              </w:rPr>
              <w:t>Triggers</w:t>
            </w:r>
            <w:r>
              <w:rPr>
                <w:noProof/>
                <w:webHidden/>
              </w:rPr>
              <w:tab/>
            </w:r>
            <w:r>
              <w:rPr>
                <w:noProof/>
                <w:webHidden/>
              </w:rPr>
              <w:fldChar w:fldCharType="begin"/>
            </w:r>
            <w:r>
              <w:rPr>
                <w:noProof/>
                <w:webHidden/>
              </w:rPr>
              <w:instrText xml:space="preserve"> PAGEREF _Toc27506563 \h </w:instrText>
            </w:r>
            <w:r>
              <w:rPr>
                <w:noProof/>
                <w:webHidden/>
              </w:rPr>
            </w:r>
            <w:r>
              <w:rPr>
                <w:noProof/>
                <w:webHidden/>
              </w:rPr>
              <w:fldChar w:fldCharType="separate"/>
            </w:r>
            <w:r>
              <w:rPr>
                <w:noProof/>
                <w:webHidden/>
              </w:rPr>
              <w:t>18</w:t>
            </w:r>
            <w:r>
              <w:rPr>
                <w:noProof/>
                <w:webHidden/>
              </w:rPr>
              <w:fldChar w:fldCharType="end"/>
            </w:r>
          </w:hyperlink>
        </w:p>
        <w:p w14:paraId="7CD66538" w14:textId="149DE019"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64" w:history="1">
            <w:r w:rsidRPr="003D2A58">
              <w:rPr>
                <w:rStyle w:val="Hyperlink"/>
                <w:noProof/>
              </w:rPr>
              <w:t>Views</w:t>
            </w:r>
            <w:r>
              <w:rPr>
                <w:noProof/>
                <w:webHidden/>
              </w:rPr>
              <w:tab/>
            </w:r>
            <w:r>
              <w:rPr>
                <w:noProof/>
                <w:webHidden/>
              </w:rPr>
              <w:fldChar w:fldCharType="begin"/>
            </w:r>
            <w:r>
              <w:rPr>
                <w:noProof/>
                <w:webHidden/>
              </w:rPr>
              <w:instrText xml:space="preserve"> PAGEREF _Toc27506564 \h </w:instrText>
            </w:r>
            <w:r>
              <w:rPr>
                <w:noProof/>
                <w:webHidden/>
              </w:rPr>
            </w:r>
            <w:r>
              <w:rPr>
                <w:noProof/>
                <w:webHidden/>
              </w:rPr>
              <w:fldChar w:fldCharType="separate"/>
            </w:r>
            <w:r>
              <w:rPr>
                <w:noProof/>
                <w:webHidden/>
              </w:rPr>
              <w:t>22</w:t>
            </w:r>
            <w:r>
              <w:rPr>
                <w:noProof/>
                <w:webHidden/>
              </w:rPr>
              <w:fldChar w:fldCharType="end"/>
            </w:r>
          </w:hyperlink>
        </w:p>
        <w:p w14:paraId="47F61ED6" w14:textId="7530A342"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65" w:history="1">
            <w:r w:rsidRPr="003D2A58">
              <w:rPr>
                <w:rStyle w:val="Hyperlink"/>
                <w:noProof/>
              </w:rPr>
              <w:t>Innovation</w:t>
            </w:r>
            <w:r>
              <w:rPr>
                <w:noProof/>
                <w:webHidden/>
              </w:rPr>
              <w:tab/>
            </w:r>
            <w:r>
              <w:rPr>
                <w:noProof/>
                <w:webHidden/>
              </w:rPr>
              <w:fldChar w:fldCharType="begin"/>
            </w:r>
            <w:r>
              <w:rPr>
                <w:noProof/>
                <w:webHidden/>
              </w:rPr>
              <w:instrText xml:space="preserve"> PAGEREF _Toc27506565 \h </w:instrText>
            </w:r>
            <w:r>
              <w:rPr>
                <w:noProof/>
                <w:webHidden/>
              </w:rPr>
            </w:r>
            <w:r>
              <w:rPr>
                <w:noProof/>
                <w:webHidden/>
              </w:rPr>
              <w:fldChar w:fldCharType="separate"/>
            </w:r>
            <w:r>
              <w:rPr>
                <w:noProof/>
                <w:webHidden/>
              </w:rPr>
              <w:t>23</w:t>
            </w:r>
            <w:r>
              <w:rPr>
                <w:noProof/>
                <w:webHidden/>
              </w:rPr>
              <w:fldChar w:fldCharType="end"/>
            </w:r>
          </w:hyperlink>
        </w:p>
        <w:p w14:paraId="4809DD92" w14:textId="42683D95"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66" w:history="1">
            <w:r w:rsidRPr="003D2A58">
              <w:rPr>
                <w:rStyle w:val="Hyperlink"/>
                <w:noProof/>
              </w:rPr>
              <w:t>Individual Contribution</w:t>
            </w:r>
            <w:r>
              <w:rPr>
                <w:noProof/>
                <w:webHidden/>
              </w:rPr>
              <w:tab/>
            </w:r>
            <w:r>
              <w:rPr>
                <w:noProof/>
                <w:webHidden/>
              </w:rPr>
              <w:fldChar w:fldCharType="begin"/>
            </w:r>
            <w:r>
              <w:rPr>
                <w:noProof/>
                <w:webHidden/>
              </w:rPr>
              <w:instrText xml:space="preserve"> PAGEREF _Toc27506566 \h </w:instrText>
            </w:r>
            <w:r>
              <w:rPr>
                <w:noProof/>
                <w:webHidden/>
              </w:rPr>
            </w:r>
            <w:r>
              <w:rPr>
                <w:noProof/>
                <w:webHidden/>
              </w:rPr>
              <w:fldChar w:fldCharType="separate"/>
            </w:r>
            <w:r>
              <w:rPr>
                <w:noProof/>
                <w:webHidden/>
              </w:rPr>
              <w:t>25</w:t>
            </w:r>
            <w:r>
              <w:rPr>
                <w:noProof/>
                <w:webHidden/>
              </w:rPr>
              <w:fldChar w:fldCharType="end"/>
            </w:r>
          </w:hyperlink>
        </w:p>
        <w:p w14:paraId="3D85FE1C" w14:textId="6C68EA8B"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67" w:history="1">
            <w:r w:rsidRPr="003D2A58">
              <w:rPr>
                <w:rStyle w:val="Hyperlink"/>
                <w:noProof/>
              </w:rPr>
              <w:t>Vinit Sawant</w:t>
            </w:r>
            <w:r>
              <w:rPr>
                <w:noProof/>
                <w:webHidden/>
              </w:rPr>
              <w:tab/>
            </w:r>
            <w:r>
              <w:rPr>
                <w:noProof/>
                <w:webHidden/>
              </w:rPr>
              <w:fldChar w:fldCharType="begin"/>
            </w:r>
            <w:r>
              <w:rPr>
                <w:noProof/>
                <w:webHidden/>
              </w:rPr>
              <w:instrText xml:space="preserve"> PAGEREF _Toc27506567 \h </w:instrText>
            </w:r>
            <w:r>
              <w:rPr>
                <w:noProof/>
                <w:webHidden/>
              </w:rPr>
            </w:r>
            <w:r>
              <w:rPr>
                <w:noProof/>
                <w:webHidden/>
              </w:rPr>
              <w:fldChar w:fldCharType="separate"/>
            </w:r>
            <w:r>
              <w:rPr>
                <w:noProof/>
                <w:webHidden/>
              </w:rPr>
              <w:t>25</w:t>
            </w:r>
            <w:r>
              <w:rPr>
                <w:noProof/>
                <w:webHidden/>
              </w:rPr>
              <w:fldChar w:fldCharType="end"/>
            </w:r>
          </w:hyperlink>
        </w:p>
        <w:p w14:paraId="58724A5E" w14:textId="37ABA5C2"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68" w:history="1">
            <w:r w:rsidRPr="003D2A58">
              <w:rPr>
                <w:rStyle w:val="Hyperlink"/>
                <w:noProof/>
              </w:rPr>
              <w:t>Kumuditha Athukorala</w:t>
            </w:r>
            <w:r>
              <w:rPr>
                <w:noProof/>
                <w:webHidden/>
              </w:rPr>
              <w:tab/>
            </w:r>
            <w:r>
              <w:rPr>
                <w:noProof/>
                <w:webHidden/>
              </w:rPr>
              <w:fldChar w:fldCharType="begin"/>
            </w:r>
            <w:r>
              <w:rPr>
                <w:noProof/>
                <w:webHidden/>
              </w:rPr>
              <w:instrText xml:space="preserve"> PAGEREF _Toc27506568 \h </w:instrText>
            </w:r>
            <w:r>
              <w:rPr>
                <w:noProof/>
                <w:webHidden/>
              </w:rPr>
            </w:r>
            <w:r>
              <w:rPr>
                <w:noProof/>
                <w:webHidden/>
              </w:rPr>
              <w:fldChar w:fldCharType="separate"/>
            </w:r>
            <w:r>
              <w:rPr>
                <w:noProof/>
                <w:webHidden/>
              </w:rPr>
              <w:t>26</w:t>
            </w:r>
            <w:r>
              <w:rPr>
                <w:noProof/>
                <w:webHidden/>
              </w:rPr>
              <w:fldChar w:fldCharType="end"/>
            </w:r>
          </w:hyperlink>
        </w:p>
        <w:p w14:paraId="339BDBF4" w14:textId="12A32B63" w:rsidR="009E516F" w:rsidRDefault="009E516F">
          <w:pPr>
            <w:pStyle w:val="TOC2"/>
            <w:tabs>
              <w:tab w:val="right" w:leader="dot" w:pos="9394"/>
            </w:tabs>
            <w:rPr>
              <w:rFonts w:eastAsiaTheme="minorEastAsia" w:cstheme="minorBidi"/>
              <w:b w:val="0"/>
              <w:bCs w:val="0"/>
              <w:noProof/>
              <w:color w:val="auto"/>
              <w:sz w:val="24"/>
              <w:szCs w:val="24"/>
              <w:lang w:val="en-IE" w:eastAsia="en-GB"/>
            </w:rPr>
          </w:pPr>
          <w:hyperlink w:anchor="_Toc27506569" w:history="1">
            <w:r w:rsidRPr="003D2A58">
              <w:rPr>
                <w:rStyle w:val="Hyperlink"/>
                <w:noProof/>
              </w:rPr>
              <w:t>Srikanth Shilesh Pasam</w:t>
            </w:r>
            <w:r>
              <w:rPr>
                <w:noProof/>
                <w:webHidden/>
              </w:rPr>
              <w:tab/>
            </w:r>
            <w:r>
              <w:rPr>
                <w:noProof/>
                <w:webHidden/>
              </w:rPr>
              <w:fldChar w:fldCharType="begin"/>
            </w:r>
            <w:r>
              <w:rPr>
                <w:noProof/>
                <w:webHidden/>
              </w:rPr>
              <w:instrText xml:space="preserve"> PAGEREF _Toc27506569 \h </w:instrText>
            </w:r>
            <w:r>
              <w:rPr>
                <w:noProof/>
                <w:webHidden/>
              </w:rPr>
            </w:r>
            <w:r>
              <w:rPr>
                <w:noProof/>
                <w:webHidden/>
              </w:rPr>
              <w:fldChar w:fldCharType="separate"/>
            </w:r>
            <w:r>
              <w:rPr>
                <w:noProof/>
                <w:webHidden/>
              </w:rPr>
              <w:t>27</w:t>
            </w:r>
            <w:r>
              <w:rPr>
                <w:noProof/>
                <w:webHidden/>
              </w:rPr>
              <w:fldChar w:fldCharType="end"/>
            </w:r>
          </w:hyperlink>
        </w:p>
        <w:p w14:paraId="7D51F761" w14:textId="5F2D00AC"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70" w:history="1">
            <w:r w:rsidRPr="003D2A58">
              <w:rPr>
                <w:rStyle w:val="Hyperlink"/>
                <w:noProof/>
              </w:rPr>
              <w:t>Bibliography</w:t>
            </w:r>
            <w:r>
              <w:rPr>
                <w:noProof/>
                <w:webHidden/>
              </w:rPr>
              <w:tab/>
            </w:r>
            <w:r>
              <w:rPr>
                <w:noProof/>
                <w:webHidden/>
              </w:rPr>
              <w:fldChar w:fldCharType="begin"/>
            </w:r>
            <w:r>
              <w:rPr>
                <w:noProof/>
                <w:webHidden/>
              </w:rPr>
              <w:instrText xml:space="preserve"> PAGEREF _Toc27506570 \h </w:instrText>
            </w:r>
            <w:r>
              <w:rPr>
                <w:noProof/>
                <w:webHidden/>
              </w:rPr>
            </w:r>
            <w:r>
              <w:rPr>
                <w:noProof/>
                <w:webHidden/>
              </w:rPr>
              <w:fldChar w:fldCharType="separate"/>
            </w:r>
            <w:r>
              <w:rPr>
                <w:noProof/>
                <w:webHidden/>
              </w:rPr>
              <w:t>29</w:t>
            </w:r>
            <w:r>
              <w:rPr>
                <w:noProof/>
                <w:webHidden/>
              </w:rPr>
              <w:fldChar w:fldCharType="end"/>
            </w:r>
          </w:hyperlink>
        </w:p>
        <w:p w14:paraId="4C8C38FA" w14:textId="037A09A0"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71" w:history="1">
            <w:r w:rsidRPr="003D2A58">
              <w:rPr>
                <w:rStyle w:val="Hyperlink"/>
                <w:noProof/>
              </w:rPr>
              <w:t>Appendix 1</w:t>
            </w:r>
            <w:r>
              <w:rPr>
                <w:noProof/>
                <w:webHidden/>
              </w:rPr>
              <w:tab/>
            </w:r>
            <w:r>
              <w:rPr>
                <w:noProof/>
                <w:webHidden/>
              </w:rPr>
              <w:fldChar w:fldCharType="begin"/>
            </w:r>
            <w:r>
              <w:rPr>
                <w:noProof/>
                <w:webHidden/>
              </w:rPr>
              <w:instrText xml:space="preserve"> PAGEREF _Toc27506571 \h </w:instrText>
            </w:r>
            <w:r>
              <w:rPr>
                <w:noProof/>
                <w:webHidden/>
              </w:rPr>
            </w:r>
            <w:r>
              <w:rPr>
                <w:noProof/>
                <w:webHidden/>
              </w:rPr>
              <w:fldChar w:fldCharType="separate"/>
            </w:r>
            <w:r>
              <w:rPr>
                <w:noProof/>
                <w:webHidden/>
              </w:rPr>
              <w:t>30</w:t>
            </w:r>
            <w:r>
              <w:rPr>
                <w:noProof/>
                <w:webHidden/>
              </w:rPr>
              <w:fldChar w:fldCharType="end"/>
            </w:r>
          </w:hyperlink>
        </w:p>
        <w:p w14:paraId="3A72A8A9" w14:textId="64DF758E"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72" w:history="1">
            <w:r w:rsidRPr="003D2A58">
              <w:rPr>
                <w:rStyle w:val="Hyperlink"/>
                <w:noProof/>
              </w:rPr>
              <w:t>Appendix 2</w:t>
            </w:r>
            <w:r>
              <w:rPr>
                <w:noProof/>
                <w:webHidden/>
              </w:rPr>
              <w:tab/>
            </w:r>
            <w:r>
              <w:rPr>
                <w:noProof/>
                <w:webHidden/>
              </w:rPr>
              <w:fldChar w:fldCharType="begin"/>
            </w:r>
            <w:r>
              <w:rPr>
                <w:noProof/>
                <w:webHidden/>
              </w:rPr>
              <w:instrText xml:space="preserve"> PAGEREF _Toc27506572 \h </w:instrText>
            </w:r>
            <w:r>
              <w:rPr>
                <w:noProof/>
                <w:webHidden/>
              </w:rPr>
            </w:r>
            <w:r>
              <w:rPr>
                <w:noProof/>
                <w:webHidden/>
              </w:rPr>
              <w:fldChar w:fldCharType="separate"/>
            </w:r>
            <w:r>
              <w:rPr>
                <w:noProof/>
                <w:webHidden/>
              </w:rPr>
              <w:t>34</w:t>
            </w:r>
            <w:r>
              <w:rPr>
                <w:noProof/>
                <w:webHidden/>
              </w:rPr>
              <w:fldChar w:fldCharType="end"/>
            </w:r>
          </w:hyperlink>
        </w:p>
        <w:p w14:paraId="5BBD2D11" w14:textId="2ED4534C"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73" w:history="1">
            <w:r w:rsidRPr="003D2A58">
              <w:rPr>
                <w:rStyle w:val="Hyperlink"/>
                <w:noProof/>
              </w:rPr>
              <w:t>Appendix 3</w:t>
            </w:r>
            <w:r>
              <w:rPr>
                <w:noProof/>
                <w:webHidden/>
              </w:rPr>
              <w:tab/>
            </w:r>
            <w:r>
              <w:rPr>
                <w:noProof/>
                <w:webHidden/>
              </w:rPr>
              <w:fldChar w:fldCharType="begin"/>
            </w:r>
            <w:r>
              <w:rPr>
                <w:noProof/>
                <w:webHidden/>
              </w:rPr>
              <w:instrText xml:space="preserve"> PAGEREF _Toc27506573 \h </w:instrText>
            </w:r>
            <w:r>
              <w:rPr>
                <w:noProof/>
                <w:webHidden/>
              </w:rPr>
            </w:r>
            <w:r>
              <w:rPr>
                <w:noProof/>
                <w:webHidden/>
              </w:rPr>
              <w:fldChar w:fldCharType="separate"/>
            </w:r>
            <w:r>
              <w:rPr>
                <w:noProof/>
                <w:webHidden/>
              </w:rPr>
              <w:t>39</w:t>
            </w:r>
            <w:r>
              <w:rPr>
                <w:noProof/>
                <w:webHidden/>
              </w:rPr>
              <w:fldChar w:fldCharType="end"/>
            </w:r>
          </w:hyperlink>
        </w:p>
        <w:p w14:paraId="0376BE92" w14:textId="2E9594E0"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74" w:history="1">
            <w:r w:rsidRPr="003D2A58">
              <w:rPr>
                <w:rStyle w:val="Hyperlink"/>
                <w:noProof/>
              </w:rPr>
              <w:t>Appendix 3</w:t>
            </w:r>
            <w:r>
              <w:rPr>
                <w:noProof/>
                <w:webHidden/>
              </w:rPr>
              <w:tab/>
            </w:r>
            <w:r>
              <w:rPr>
                <w:noProof/>
                <w:webHidden/>
              </w:rPr>
              <w:fldChar w:fldCharType="begin"/>
            </w:r>
            <w:r>
              <w:rPr>
                <w:noProof/>
                <w:webHidden/>
              </w:rPr>
              <w:instrText xml:space="preserve"> PAGEREF _Toc27506574 \h </w:instrText>
            </w:r>
            <w:r>
              <w:rPr>
                <w:noProof/>
                <w:webHidden/>
              </w:rPr>
            </w:r>
            <w:r>
              <w:rPr>
                <w:noProof/>
                <w:webHidden/>
              </w:rPr>
              <w:fldChar w:fldCharType="separate"/>
            </w:r>
            <w:r>
              <w:rPr>
                <w:noProof/>
                <w:webHidden/>
              </w:rPr>
              <w:t>56</w:t>
            </w:r>
            <w:r>
              <w:rPr>
                <w:noProof/>
                <w:webHidden/>
              </w:rPr>
              <w:fldChar w:fldCharType="end"/>
            </w:r>
          </w:hyperlink>
        </w:p>
        <w:p w14:paraId="7D798EE6" w14:textId="34E55CD2" w:rsidR="009E516F" w:rsidRDefault="009E516F">
          <w:pPr>
            <w:pStyle w:val="TOC1"/>
            <w:tabs>
              <w:tab w:val="right" w:leader="dot" w:pos="9394"/>
            </w:tabs>
            <w:rPr>
              <w:rFonts w:eastAsiaTheme="minorEastAsia" w:cstheme="minorBidi"/>
              <w:b w:val="0"/>
              <w:bCs w:val="0"/>
              <w:i w:val="0"/>
              <w:iCs w:val="0"/>
              <w:noProof/>
              <w:color w:val="auto"/>
              <w:lang w:val="en-IE" w:eastAsia="en-GB"/>
            </w:rPr>
          </w:pPr>
          <w:hyperlink w:anchor="_Toc27506575" w:history="1">
            <w:r w:rsidRPr="003D2A58">
              <w:rPr>
                <w:rStyle w:val="Hyperlink"/>
                <w:noProof/>
              </w:rPr>
              <w:t>Appendix 4</w:t>
            </w:r>
            <w:r>
              <w:rPr>
                <w:noProof/>
                <w:webHidden/>
              </w:rPr>
              <w:tab/>
            </w:r>
            <w:r>
              <w:rPr>
                <w:noProof/>
                <w:webHidden/>
              </w:rPr>
              <w:fldChar w:fldCharType="begin"/>
            </w:r>
            <w:r>
              <w:rPr>
                <w:noProof/>
                <w:webHidden/>
              </w:rPr>
              <w:instrText xml:space="preserve"> PAGEREF _Toc27506575 \h </w:instrText>
            </w:r>
            <w:r>
              <w:rPr>
                <w:noProof/>
                <w:webHidden/>
              </w:rPr>
            </w:r>
            <w:r>
              <w:rPr>
                <w:noProof/>
                <w:webHidden/>
              </w:rPr>
              <w:fldChar w:fldCharType="separate"/>
            </w:r>
            <w:r>
              <w:rPr>
                <w:noProof/>
                <w:webHidden/>
              </w:rPr>
              <w:t>58</w:t>
            </w:r>
            <w:r>
              <w:rPr>
                <w:noProof/>
                <w:webHidden/>
              </w:rPr>
              <w:fldChar w:fldCharType="end"/>
            </w:r>
          </w:hyperlink>
        </w:p>
        <w:p w14:paraId="7BC02FB7" w14:textId="3B6BFFAC" w:rsidR="00404BBC" w:rsidRDefault="00404BBC">
          <w:r>
            <w:rPr>
              <w:b/>
              <w:bCs/>
              <w:noProof/>
            </w:rPr>
            <w:fldChar w:fldCharType="end"/>
          </w:r>
        </w:p>
      </w:sdtContent>
    </w:sdt>
    <w:p w14:paraId="77BDEE97" w14:textId="073655B9" w:rsidR="00651CE6" w:rsidRPr="00651CE6" w:rsidRDefault="00651CE6" w:rsidP="00651CE6"/>
    <w:p w14:paraId="581C0117" w14:textId="41E8A491" w:rsidR="00703F18" w:rsidRDefault="00E201BA" w:rsidP="00703F18">
      <w:pPr>
        <w:pStyle w:val="Heading1"/>
        <w:jc w:val="center"/>
      </w:pPr>
      <w:bookmarkStart w:id="0" w:name="_Toc27506547"/>
      <w:r>
        <w:lastRenderedPageBreak/>
        <w:t>Index of Figures</w:t>
      </w:r>
      <w:bookmarkEnd w:id="0"/>
    </w:p>
    <w:p w14:paraId="15E3D06C" w14:textId="16AD98C7"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r>
        <w:rPr>
          <w:i w:val="0"/>
          <w:iCs w:val="0"/>
        </w:rPr>
        <w:fldChar w:fldCharType="begin"/>
      </w:r>
      <w:r>
        <w:rPr>
          <w:i w:val="0"/>
          <w:iCs w:val="0"/>
        </w:rPr>
        <w:instrText xml:space="preserve"> TOC \h \z \c "Figure" </w:instrText>
      </w:r>
      <w:r>
        <w:rPr>
          <w:i w:val="0"/>
          <w:iCs w:val="0"/>
        </w:rPr>
        <w:fldChar w:fldCharType="separate"/>
      </w:r>
      <w:hyperlink w:anchor="_Toc27505851" w:history="1">
        <w:r w:rsidRPr="002B4D97">
          <w:rPr>
            <w:rStyle w:val="Hyperlink"/>
            <w:noProof/>
          </w:rPr>
          <w:t>Figure 1 Unique Customer ID</w:t>
        </w:r>
        <w:r>
          <w:rPr>
            <w:noProof/>
            <w:webHidden/>
          </w:rPr>
          <w:tab/>
        </w:r>
        <w:r>
          <w:rPr>
            <w:noProof/>
            <w:webHidden/>
          </w:rPr>
          <w:fldChar w:fldCharType="begin"/>
        </w:r>
        <w:r>
          <w:rPr>
            <w:noProof/>
            <w:webHidden/>
          </w:rPr>
          <w:instrText xml:space="preserve"> PAGEREF _Toc27505851 \h </w:instrText>
        </w:r>
        <w:r>
          <w:rPr>
            <w:noProof/>
            <w:webHidden/>
          </w:rPr>
        </w:r>
        <w:r>
          <w:rPr>
            <w:noProof/>
            <w:webHidden/>
          </w:rPr>
          <w:fldChar w:fldCharType="separate"/>
        </w:r>
        <w:r>
          <w:rPr>
            <w:noProof/>
            <w:webHidden/>
          </w:rPr>
          <w:t>7</w:t>
        </w:r>
        <w:r>
          <w:rPr>
            <w:noProof/>
            <w:webHidden/>
          </w:rPr>
          <w:fldChar w:fldCharType="end"/>
        </w:r>
      </w:hyperlink>
    </w:p>
    <w:p w14:paraId="5FBF6C7D" w14:textId="56C92747"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52" w:history="1">
        <w:r w:rsidRPr="002B4D97">
          <w:rPr>
            <w:rStyle w:val="Hyperlink"/>
            <w:noProof/>
          </w:rPr>
          <w:t>Figure 2 Unique Employee ID</w:t>
        </w:r>
        <w:r>
          <w:rPr>
            <w:noProof/>
            <w:webHidden/>
          </w:rPr>
          <w:tab/>
        </w:r>
        <w:r>
          <w:rPr>
            <w:noProof/>
            <w:webHidden/>
          </w:rPr>
          <w:fldChar w:fldCharType="begin"/>
        </w:r>
        <w:r>
          <w:rPr>
            <w:noProof/>
            <w:webHidden/>
          </w:rPr>
          <w:instrText xml:space="preserve"> PAGEREF _Toc27505852 \h </w:instrText>
        </w:r>
        <w:r>
          <w:rPr>
            <w:noProof/>
            <w:webHidden/>
          </w:rPr>
        </w:r>
        <w:r>
          <w:rPr>
            <w:noProof/>
            <w:webHidden/>
          </w:rPr>
          <w:fldChar w:fldCharType="separate"/>
        </w:r>
        <w:r>
          <w:rPr>
            <w:noProof/>
            <w:webHidden/>
          </w:rPr>
          <w:t>7</w:t>
        </w:r>
        <w:r>
          <w:rPr>
            <w:noProof/>
            <w:webHidden/>
          </w:rPr>
          <w:fldChar w:fldCharType="end"/>
        </w:r>
      </w:hyperlink>
    </w:p>
    <w:p w14:paraId="4DB1EC86" w14:textId="4AFC9A94"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53" w:history="1">
        <w:r w:rsidRPr="002B4D97">
          <w:rPr>
            <w:rStyle w:val="Hyperlink"/>
            <w:noProof/>
          </w:rPr>
          <w:t>Figure 3 Incentive Trigger</w:t>
        </w:r>
        <w:r>
          <w:rPr>
            <w:noProof/>
            <w:webHidden/>
          </w:rPr>
          <w:tab/>
        </w:r>
        <w:r>
          <w:rPr>
            <w:noProof/>
            <w:webHidden/>
          </w:rPr>
          <w:fldChar w:fldCharType="begin"/>
        </w:r>
        <w:r>
          <w:rPr>
            <w:noProof/>
            <w:webHidden/>
          </w:rPr>
          <w:instrText xml:space="preserve"> PAGEREF _Toc27505853 \h </w:instrText>
        </w:r>
        <w:r>
          <w:rPr>
            <w:noProof/>
            <w:webHidden/>
          </w:rPr>
        </w:r>
        <w:r>
          <w:rPr>
            <w:noProof/>
            <w:webHidden/>
          </w:rPr>
          <w:fldChar w:fldCharType="separate"/>
        </w:r>
        <w:r>
          <w:rPr>
            <w:noProof/>
            <w:webHidden/>
          </w:rPr>
          <w:t>8</w:t>
        </w:r>
        <w:r>
          <w:rPr>
            <w:noProof/>
            <w:webHidden/>
          </w:rPr>
          <w:fldChar w:fldCharType="end"/>
        </w:r>
      </w:hyperlink>
    </w:p>
    <w:p w14:paraId="3DCBA6D9" w14:textId="6282DCAF"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54" w:history="1">
        <w:r w:rsidRPr="002B4D97">
          <w:rPr>
            <w:rStyle w:val="Hyperlink"/>
            <w:noProof/>
          </w:rPr>
          <w:t>Figure 4 Log Table</w:t>
        </w:r>
        <w:r>
          <w:rPr>
            <w:noProof/>
            <w:webHidden/>
          </w:rPr>
          <w:tab/>
        </w:r>
        <w:r>
          <w:rPr>
            <w:noProof/>
            <w:webHidden/>
          </w:rPr>
          <w:fldChar w:fldCharType="begin"/>
        </w:r>
        <w:r>
          <w:rPr>
            <w:noProof/>
            <w:webHidden/>
          </w:rPr>
          <w:instrText xml:space="preserve"> PAGEREF _Toc27505854 \h </w:instrText>
        </w:r>
        <w:r>
          <w:rPr>
            <w:noProof/>
            <w:webHidden/>
          </w:rPr>
        </w:r>
        <w:r>
          <w:rPr>
            <w:noProof/>
            <w:webHidden/>
          </w:rPr>
          <w:fldChar w:fldCharType="separate"/>
        </w:r>
        <w:r>
          <w:rPr>
            <w:noProof/>
            <w:webHidden/>
          </w:rPr>
          <w:t>8</w:t>
        </w:r>
        <w:r>
          <w:rPr>
            <w:noProof/>
            <w:webHidden/>
          </w:rPr>
          <w:fldChar w:fldCharType="end"/>
        </w:r>
      </w:hyperlink>
    </w:p>
    <w:p w14:paraId="48CCA853" w14:textId="50EDE829"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55" w:history="1">
        <w:r w:rsidRPr="002B4D97">
          <w:rPr>
            <w:rStyle w:val="Hyperlink"/>
            <w:noProof/>
          </w:rPr>
          <w:t>Figure 5 ER Diagram</w:t>
        </w:r>
        <w:r>
          <w:rPr>
            <w:noProof/>
            <w:webHidden/>
          </w:rPr>
          <w:tab/>
        </w:r>
        <w:r>
          <w:rPr>
            <w:noProof/>
            <w:webHidden/>
          </w:rPr>
          <w:fldChar w:fldCharType="begin"/>
        </w:r>
        <w:r>
          <w:rPr>
            <w:noProof/>
            <w:webHidden/>
          </w:rPr>
          <w:instrText xml:space="preserve"> PAGEREF _Toc27505855 \h </w:instrText>
        </w:r>
        <w:r>
          <w:rPr>
            <w:noProof/>
            <w:webHidden/>
          </w:rPr>
        </w:r>
        <w:r>
          <w:rPr>
            <w:noProof/>
            <w:webHidden/>
          </w:rPr>
          <w:fldChar w:fldCharType="separate"/>
        </w:r>
        <w:r>
          <w:rPr>
            <w:noProof/>
            <w:webHidden/>
          </w:rPr>
          <w:t>9</w:t>
        </w:r>
        <w:r>
          <w:rPr>
            <w:noProof/>
            <w:webHidden/>
          </w:rPr>
          <w:fldChar w:fldCharType="end"/>
        </w:r>
      </w:hyperlink>
    </w:p>
    <w:p w14:paraId="6E625BA8" w14:textId="71A51D1B"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56" w:history="1">
        <w:r w:rsidRPr="002B4D97">
          <w:rPr>
            <w:rStyle w:val="Hyperlink"/>
            <w:noProof/>
          </w:rPr>
          <w:t>Figure 6 Relational Schema</w:t>
        </w:r>
        <w:r>
          <w:rPr>
            <w:noProof/>
            <w:webHidden/>
          </w:rPr>
          <w:tab/>
        </w:r>
        <w:r>
          <w:rPr>
            <w:noProof/>
            <w:webHidden/>
          </w:rPr>
          <w:fldChar w:fldCharType="begin"/>
        </w:r>
        <w:r>
          <w:rPr>
            <w:noProof/>
            <w:webHidden/>
          </w:rPr>
          <w:instrText xml:space="preserve"> PAGEREF _Toc27505856 \h </w:instrText>
        </w:r>
        <w:r>
          <w:rPr>
            <w:noProof/>
            <w:webHidden/>
          </w:rPr>
        </w:r>
        <w:r>
          <w:rPr>
            <w:noProof/>
            <w:webHidden/>
          </w:rPr>
          <w:fldChar w:fldCharType="separate"/>
        </w:r>
        <w:r>
          <w:rPr>
            <w:noProof/>
            <w:webHidden/>
          </w:rPr>
          <w:t>10</w:t>
        </w:r>
        <w:r>
          <w:rPr>
            <w:noProof/>
            <w:webHidden/>
          </w:rPr>
          <w:fldChar w:fldCharType="end"/>
        </w:r>
      </w:hyperlink>
    </w:p>
    <w:p w14:paraId="4E631E43" w14:textId="539CF402"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57" w:history="1">
        <w:r w:rsidRPr="002B4D97">
          <w:rPr>
            <w:rStyle w:val="Hyperlink"/>
            <w:noProof/>
          </w:rPr>
          <w:t>Figure 7 Data Diagram</w:t>
        </w:r>
        <w:r>
          <w:rPr>
            <w:noProof/>
            <w:webHidden/>
          </w:rPr>
          <w:tab/>
        </w:r>
        <w:r>
          <w:rPr>
            <w:noProof/>
            <w:webHidden/>
          </w:rPr>
          <w:fldChar w:fldCharType="begin"/>
        </w:r>
        <w:r>
          <w:rPr>
            <w:noProof/>
            <w:webHidden/>
          </w:rPr>
          <w:instrText xml:space="preserve"> PAGEREF _Toc27505857 \h </w:instrText>
        </w:r>
        <w:r>
          <w:rPr>
            <w:noProof/>
            <w:webHidden/>
          </w:rPr>
        </w:r>
        <w:r>
          <w:rPr>
            <w:noProof/>
            <w:webHidden/>
          </w:rPr>
          <w:fldChar w:fldCharType="separate"/>
        </w:r>
        <w:r>
          <w:rPr>
            <w:noProof/>
            <w:webHidden/>
          </w:rPr>
          <w:t>11</w:t>
        </w:r>
        <w:r>
          <w:rPr>
            <w:noProof/>
            <w:webHidden/>
          </w:rPr>
          <w:fldChar w:fldCharType="end"/>
        </w:r>
      </w:hyperlink>
    </w:p>
    <w:p w14:paraId="4B8CCF46" w14:textId="528BA5B4"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58" w:history="1">
        <w:r w:rsidRPr="002B4D97">
          <w:rPr>
            <w:rStyle w:val="Hyperlink"/>
            <w:noProof/>
          </w:rPr>
          <w:t>Figure 8 Stored Procedure 1</w:t>
        </w:r>
        <w:r>
          <w:rPr>
            <w:noProof/>
            <w:webHidden/>
          </w:rPr>
          <w:tab/>
        </w:r>
        <w:r>
          <w:rPr>
            <w:noProof/>
            <w:webHidden/>
          </w:rPr>
          <w:fldChar w:fldCharType="begin"/>
        </w:r>
        <w:r>
          <w:rPr>
            <w:noProof/>
            <w:webHidden/>
          </w:rPr>
          <w:instrText xml:space="preserve"> PAGEREF _Toc27505858 \h </w:instrText>
        </w:r>
        <w:r>
          <w:rPr>
            <w:noProof/>
            <w:webHidden/>
          </w:rPr>
        </w:r>
        <w:r>
          <w:rPr>
            <w:noProof/>
            <w:webHidden/>
          </w:rPr>
          <w:fldChar w:fldCharType="separate"/>
        </w:r>
        <w:r>
          <w:rPr>
            <w:noProof/>
            <w:webHidden/>
          </w:rPr>
          <w:t>13</w:t>
        </w:r>
        <w:r>
          <w:rPr>
            <w:noProof/>
            <w:webHidden/>
          </w:rPr>
          <w:fldChar w:fldCharType="end"/>
        </w:r>
      </w:hyperlink>
    </w:p>
    <w:p w14:paraId="73F88F96" w14:textId="70575C87"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59" w:history="1">
        <w:r w:rsidRPr="002B4D97">
          <w:rPr>
            <w:rStyle w:val="Hyperlink"/>
            <w:noProof/>
          </w:rPr>
          <w:t>Figure 9 Stored Procedure 2</w:t>
        </w:r>
        <w:r>
          <w:rPr>
            <w:noProof/>
            <w:webHidden/>
          </w:rPr>
          <w:tab/>
        </w:r>
        <w:r>
          <w:rPr>
            <w:noProof/>
            <w:webHidden/>
          </w:rPr>
          <w:fldChar w:fldCharType="begin"/>
        </w:r>
        <w:r>
          <w:rPr>
            <w:noProof/>
            <w:webHidden/>
          </w:rPr>
          <w:instrText xml:space="preserve"> PAGEREF _Toc27505859 \h </w:instrText>
        </w:r>
        <w:r>
          <w:rPr>
            <w:noProof/>
            <w:webHidden/>
          </w:rPr>
        </w:r>
        <w:r>
          <w:rPr>
            <w:noProof/>
            <w:webHidden/>
          </w:rPr>
          <w:fldChar w:fldCharType="separate"/>
        </w:r>
        <w:r>
          <w:rPr>
            <w:noProof/>
            <w:webHidden/>
          </w:rPr>
          <w:t>13</w:t>
        </w:r>
        <w:r>
          <w:rPr>
            <w:noProof/>
            <w:webHidden/>
          </w:rPr>
          <w:fldChar w:fldCharType="end"/>
        </w:r>
      </w:hyperlink>
    </w:p>
    <w:p w14:paraId="21A9618F" w14:textId="78578896"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0" w:history="1">
        <w:r w:rsidRPr="002B4D97">
          <w:rPr>
            <w:rStyle w:val="Hyperlink"/>
            <w:noProof/>
          </w:rPr>
          <w:t>Figure 10 Stored Procedure 3</w:t>
        </w:r>
        <w:r>
          <w:rPr>
            <w:noProof/>
            <w:webHidden/>
          </w:rPr>
          <w:tab/>
        </w:r>
        <w:r>
          <w:rPr>
            <w:noProof/>
            <w:webHidden/>
          </w:rPr>
          <w:fldChar w:fldCharType="begin"/>
        </w:r>
        <w:r>
          <w:rPr>
            <w:noProof/>
            <w:webHidden/>
          </w:rPr>
          <w:instrText xml:space="preserve"> PAGEREF _Toc27505860 \h </w:instrText>
        </w:r>
        <w:r>
          <w:rPr>
            <w:noProof/>
            <w:webHidden/>
          </w:rPr>
        </w:r>
        <w:r>
          <w:rPr>
            <w:noProof/>
            <w:webHidden/>
          </w:rPr>
          <w:fldChar w:fldCharType="separate"/>
        </w:r>
        <w:r>
          <w:rPr>
            <w:noProof/>
            <w:webHidden/>
          </w:rPr>
          <w:t>14</w:t>
        </w:r>
        <w:r>
          <w:rPr>
            <w:noProof/>
            <w:webHidden/>
          </w:rPr>
          <w:fldChar w:fldCharType="end"/>
        </w:r>
      </w:hyperlink>
    </w:p>
    <w:p w14:paraId="7A106C5C" w14:textId="4981E58B"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1" w:history="1">
        <w:r w:rsidRPr="002B4D97">
          <w:rPr>
            <w:rStyle w:val="Hyperlink"/>
            <w:noProof/>
          </w:rPr>
          <w:t>Figure 11 Stored Procedure 4.1</w:t>
        </w:r>
        <w:r>
          <w:rPr>
            <w:noProof/>
            <w:webHidden/>
          </w:rPr>
          <w:tab/>
        </w:r>
        <w:r>
          <w:rPr>
            <w:noProof/>
            <w:webHidden/>
          </w:rPr>
          <w:fldChar w:fldCharType="begin"/>
        </w:r>
        <w:r>
          <w:rPr>
            <w:noProof/>
            <w:webHidden/>
          </w:rPr>
          <w:instrText xml:space="preserve"> PAGEREF _Toc27505861 \h </w:instrText>
        </w:r>
        <w:r>
          <w:rPr>
            <w:noProof/>
            <w:webHidden/>
          </w:rPr>
        </w:r>
        <w:r>
          <w:rPr>
            <w:noProof/>
            <w:webHidden/>
          </w:rPr>
          <w:fldChar w:fldCharType="separate"/>
        </w:r>
        <w:r>
          <w:rPr>
            <w:noProof/>
            <w:webHidden/>
          </w:rPr>
          <w:t>15</w:t>
        </w:r>
        <w:r>
          <w:rPr>
            <w:noProof/>
            <w:webHidden/>
          </w:rPr>
          <w:fldChar w:fldCharType="end"/>
        </w:r>
      </w:hyperlink>
    </w:p>
    <w:p w14:paraId="6319F537" w14:textId="03DC36B4"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2" w:history="1">
        <w:r w:rsidRPr="002B4D97">
          <w:rPr>
            <w:rStyle w:val="Hyperlink"/>
            <w:noProof/>
          </w:rPr>
          <w:t>Figure 12 Stored Procedure 4.2</w:t>
        </w:r>
        <w:r>
          <w:rPr>
            <w:noProof/>
            <w:webHidden/>
          </w:rPr>
          <w:tab/>
        </w:r>
        <w:r>
          <w:rPr>
            <w:noProof/>
            <w:webHidden/>
          </w:rPr>
          <w:fldChar w:fldCharType="begin"/>
        </w:r>
        <w:r>
          <w:rPr>
            <w:noProof/>
            <w:webHidden/>
          </w:rPr>
          <w:instrText xml:space="preserve"> PAGEREF _Toc27505862 \h </w:instrText>
        </w:r>
        <w:r>
          <w:rPr>
            <w:noProof/>
            <w:webHidden/>
          </w:rPr>
        </w:r>
        <w:r>
          <w:rPr>
            <w:noProof/>
            <w:webHidden/>
          </w:rPr>
          <w:fldChar w:fldCharType="separate"/>
        </w:r>
        <w:r>
          <w:rPr>
            <w:noProof/>
            <w:webHidden/>
          </w:rPr>
          <w:t>15</w:t>
        </w:r>
        <w:r>
          <w:rPr>
            <w:noProof/>
            <w:webHidden/>
          </w:rPr>
          <w:fldChar w:fldCharType="end"/>
        </w:r>
      </w:hyperlink>
    </w:p>
    <w:p w14:paraId="75E1191E" w14:textId="0B7C6B6F"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3" w:history="1">
        <w:r w:rsidRPr="002B4D97">
          <w:rPr>
            <w:rStyle w:val="Hyperlink"/>
            <w:noProof/>
          </w:rPr>
          <w:t>Figure 13 Stored Procedure 5</w:t>
        </w:r>
        <w:r>
          <w:rPr>
            <w:noProof/>
            <w:webHidden/>
          </w:rPr>
          <w:tab/>
        </w:r>
        <w:r>
          <w:rPr>
            <w:noProof/>
            <w:webHidden/>
          </w:rPr>
          <w:fldChar w:fldCharType="begin"/>
        </w:r>
        <w:r>
          <w:rPr>
            <w:noProof/>
            <w:webHidden/>
          </w:rPr>
          <w:instrText xml:space="preserve"> PAGEREF _Toc27505863 \h </w:instrText>
        </w:r>
        <w:r>
          <w:rPr>
            <w:noProof/>
            <w:webHidden/>
          </w:rPr>
        </w:r>
        <w:r>
          <w:rPr>
            <w:noProof/>
            <w:webHidden/>
          </w:rPr>
          <w:fldChar w:fldCharType="separate"/>
        </w:r>
        <w:r>
          <w:rPr>
            <w:noProof/>
            <w:webHidden/>
          </w:rPr>
          <w:t>16</w:t>
        </w:r>
        <w:r>
          <w:rPr>
            <w:noProof/>
            <w:webHidden/>
          </w:rPr>
          <w:fldChar w:fldCharType="end"/>
        </w:r>
      </w:hyperlink>
    </w:p>
    <w:p w14:paraId="578D8171" w14:textId="1EAE5D49"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4" w:history="1">
        <w:r w:rsidRPr="002B4D97">
          <w:rPr>
            <w:rStyle w:val="Hyperlink"/>
            <w:noProof/>
          </w:rPr>
          <w:t>Figure 14 Stored Procedure 6</w:t>
        </w:r>
        <w:r>
          <w:rPr>
            <w:noProof/>
            <w:webHidden/>
          </w:rPr>
          <w:tab/>
        </w:r>
        <w:r>
          <w:rPr>
            <w:noProof/>
            <w:webHidden/>
          </w:rPr>
          <w:fldChar w:fldCharType="begin"/>
        </w:r>
        <w:r>
          <w:rPr>
            <w:noProof/>
            <w:webHidden/>
          </w:rPr>
          <w:instrText xml:space="preserve"> PAGEREF _Toc27505864 \h </w:instrText>
        </w:r>
        <w:r>
          <w:rPr>
            <w:noProof/>
            <w:webHidden/>
          </w:rPr>
        </w:r>
        <w:r>
          <w:rPr>
            <w:noProof/>
            <w:webHidden/>
          </w:rPr>
          <w:fldChar w:fldCharType="separate"/>
        </w:r>
        <w:r>
          <w:rPr>
            <w:noProof/>
            <w:webHidden/>
          </w:rPr>
          <w:t>16</w:t>
        </w:r>
        <w:r>
          <w:rPr>
            <w:noProof/>
            <w:webHidden/>
          </w:rPr>
          <w:fldChar w:fldCharType="end"/>
        </w:r>
      </w:hyperlink>
    </w:p>
    <w:p w14:paraId="6AABBB78" w14:textId="4234C3F8"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5" w:history="1">
        <w:r w:rsidRPr="002B4D97">
          <w:rPr>
            <w:rStyle w:val="Hyperlink"/>
            <w:noProof/>
          </w:rPr>
          <w:t>Figure 15 Stored Procedure 7</w:t>
        </w:r>
        <w:r>
          <w:rPr>
            <w:noProof/>
            <w:webHidden/>
          </w:rPr>
          <w:tab/>
        </w:r>
        <w:r>
          <w:rPr>
            <w:noProof/>
            <w:webHidden/>
          </w:rPr>
          <w:fldChar w:fldCharType="begin"/>
        </w:r>
        <w:r>
          <w:rPr>
            <w:noProof/>
            <w:webHidden/>
          </w:rPr>
          <w:instrText xml:space="preserve"> PAGEREF _Toc27505865 \h </w:instrText>
        </w:r>
        <w:r>
          <w:rPr>
            <w:noProof/>
            <w:webHidden/>
          </w:rPr>
        </w:r>
        <w:r>
          <w:rPr>
            <w:noProof/>
            <w:webHidden/>
          </w:rPr>
          <w:fldChar w:fldCharType="separate"/>
        </w:r>
        <w:r>
          <w:rPr>
            <w:noProof/>
            <w:webHidden/>
          </w:rPr>
          <w:t>17</w:t>
        </w:r>
        <w:r>
          <w:rPr>
            <w:noProof/>
            <w:webHidden/>
          </w:rPr>
          <w:fldChar w:fldCharType="end"/>
        </w:r>
      </w:hyperlink>
    </w:p>
    <w:p w14:paraId="5943C841" w14:textId="4CD0C757"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6" w:history="1">
        <w:r w:rsidRPr="002B4D97">
          <w:rPr>
            <w:rStyle w:val="Hyperlink"/>
            <w:noProof/>
          </w:rPr>
          <w:t>Figure 16 Trigger 1.1</w:t>
        </w:r>
        <w:r>
          <w:rPr>
            <w:noProof/>
            <w:webHidden/>
          </w:rPr>
          <w:tab/>
        </w:r>
        <w:r>
          <w:rPr>
            <w:noProof/>
            <w:webHidden/>
          </w:rPr>
          <w:fldChar w:fldCharType="begin"/>
        </w:r>
        <w:r>
          <w:rPr>
            <w:noProof/>
            <w:webHidden/>
          </w:rPr>
          <w:instrText xml:space="preserve"> PAGEREF _Toc27505866 \h </w:instrText>
        </w:r>
        <w:r>
          <w:rPr>
            <w:noProof/>
            <w:webHidden/>
          </w:rPr>
        </w:r>
        <w:r>
          <w:rPr>
            <w:noProof/>
            <w:webHidden/>
          </w:rPr>
          <w:fldChar w:fldCharType="separate"/>
        </w:r>
        <w:r>
          <w:rPr>
            <w:noProof/>
            <w:webHidden/>
          </w:rPr>
          <w:t>18</w:t>
        </w:r>
        <w:r>
          <w:rPr>
            <w:noProof/>
            <w:webHidden/>
          </w:rPr>
          <w:fldChar w:fldCharType="end"/>
        </w:r>
      </w:hyperlink>
    </w:p>
    <w:p w14:paraId="18664167" w14:textId="2B0DD00A"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7" w:history="1">
        <w:r w:rsidRPr="002B4D97">
          <w:rPr>
            <w:rStyle w:val="Hyperlink"/>
            <w:noProof/>
          </w:rPr>
          <w:t>Figure 17 Trigger 1.2</w:t>
        </w:r>
        <w:r>
          <w:rPr>
            <w:noProof/>
            <w:webHidden/>
          </w:rPr>
          <w:tab/>
        </w:r>
        <w:r>
          <w:rPr>
            <w:noProof/>
            <w:webHidden/>
          </w:rPr>
          <w:fldChar w:fldCharType="begin"/>
        </w:r>
        <w:r>
          <w:rPr>
            <w:noProof/>
            <w:webHidden/>
          </w:rPr>
          <w:instrText xml:space="preserve"> PAGEREF _Toc27505867 \h </w:instrText>
        </w:r>
        <w:r>
          <w:rPr>
            <w:noProof/>
            <w:webHidden/>
          </w:rPr>
        </w:r>
        <w:r>
          <w:rPr>
            <w:noProof/>
            <w:webHidden/>
          </w:rPr>
          <w:fldChar w:fldCharType="separate"/>
        </w:r>
        <w:r>
          <w:rPr>
            <w:noProof/>
            <w:webHidden/>
          </w:rPr>
          <w:t>18</w:t>
        </w:r>
        <w:r>
          <w:rPr>
            <w:noProof/>
            <w:webHidden/>
          </w:rPr>
          <w:fldChar w:fldCharType="end"/>
        </w:r>
      </w:hyperlink>
    </w:p>
    <w:p w14:paraId="25E7D374" w14:textId="3AB26B24"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8" w:history="1">
        <w:r w:rsidRPr="002B4D97">
          <w:rPr>
            <w:rStyle w:val="Hyperlink"/>
            <w:noProof/>
          </w:rPr>
          <w:t>Figure 18 Trigger 1.3</w:t>
        </w:r>
        <w:r>
          <w:rPr>
            <w:noProof/>
            <w:webHidden/>
          </w:rPr>
          <w:tab/>
        </w:r>
        <w:r>
          <w:rPr>
            <w:noProof/>
            <w:webHidden/>
          </w:rPr>
          <w:fldChar w:fldCharType="begin"/>
        </w:r>
        <w:r>
          <w:rPr>
            <w:noProof/>
            <w:webHidden/>
          </w:rPr>
          <w:instrText xml:space="preserve"> PAGEREF _Toc27505868 \h </w:instrText>
        </w:r>
        <w:r>
          <w:rPr>
            <w:noProof/>
            <w:webHidden/>
          </w:rPr>
        </w:r>
        <w:r>
          <w:rPr>
            <w:noProof/>
            <w:webHidden/>
          </w:rPr>
          <w:fldChar w:fldCharType="separate"/>
        </w:r>
        <w:r>
          <w:rPr>
            <w:noProof/>
            <w:webHidden/>
          </w:rPr>
          <w:t>19</w:t>
        </w:r>
        <w:r>
          <w:rPr>
            <w:noProof/>
            <w:webHidden/>
          </w:rPr>
          <w:fldChar w:fldCharType="end"/>
        </w:r>
      </w:hyperlink>
    </w:p>
    <w:p w14:paraId="49A7C41C" w14:textId="0CB82EF8"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69" w:history="1">
        <w:r w:rsidRPr="002B4D97">
          <w:rPr>
            <w:rStyle w:val="Hyperlink"/>
            <w:noProof/>
          </w:rPr>
          <w:t>Figure 19 T</w:t>
        </w:r>
        <w:r w:rsidRPr="002B4D97">
          <w:rPr>
            <w:rStyle w:val="Hyperlink"/>
            <w:noProof/>
          </w:rPr>
          <w:t>r</w:t>
        </w:r>
        <w:r w:rsidRPr="002B4D97">
          <w:rPr>
            <w:rStyle w:val="Hyperlink"/>
            <w:noProof/>
          </w:rPr>
          <w:t>igger 2.1</w:t>
        </w:r>
        <w:r>
          <w:rPr>
            <w:noProof/>
            <w:webHidden/>
          </w:rPr>
          <w:tab/>
        </w:r>
        <w:r>
          <w:rPr>
            <w:noProof/>
            <w:webHidden/>
          </w:rPr>
          <w:fldChar w:fldCharType="begin"/>
        </w:r>
        <w:r>
          <w:rPr>
            <w:noProof/>
            <w:webHidden/>
          </w:rPr>
          <w:instrText xml:space="preserve"> PAGEREF _Toc27505869 \h </w:instrText>
        </w:r>
        <w:r>
          <w:rPr>
            <w:noProof/>
            <w:webHidden/>
          </w:rPr>
        </w:r>
        <w:r>
          <w:rPr>
            <w:noProof/>
            <w:webHidden/>
          </w:rPr>
          <w:fldChar w:fldCharType="separate"/>
        </w:r>
        <w:r>
          <w:rPr>
            <w:noProof/>
            <w:webHidden/>
          </w:rPr>
          <w:t>19</w:t>
        </w:r>
        <w:r>
          <w:rPr>
            <w:noProof/>
            <w:webHidden/>
          </w:rPr>
          <w:fldChar w:fldCharType="end"/>
        </w:r>
      </w:hyperlink>
    </w:p>
    <w:p w14:paraId="441B3E23" w14:textId="641E8BDE"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70" w:history="1">
        <w:r w:rsidRPr="002B4D97">
          <w:rPr>
            <w:rStyle w:val="Hyperlink"/>
            <w:noProof/>
          </w:rPr>
          <w:t>Figure 20 Trigger 2.2</w:t>
        </w:r>
        <w:r>
          <w:rPr>
            <w:noProof/>
            <w:webHidden/>
          </w:rPr>
          <w:tab/>
        </w:r>
        <w:r>
          <w:rPr>
            <w:noProof/>
            <w:webHidden/>
          </w:rPr>
          <w:fldChar w:fldCharType="begin"/>
        </w:r>
        <w:r>
          <w:rPr>
            <w:noProof/>
            <w:webHidden/>
          </w:rPr>
          <w:instrText xml:space="preserve"> PAGEREF _Toc27505870 \h </w:instrText>
        </w:r>
        <w:r>
          <w:rPr>
            <w:noProof/>
            <w:webHidden/>
          </w:rPr>
        </w:r>
        <w:r>
          <w:rPr>
            <w:noProof/>
            <w:webHidden/>
          </w:rPr>
          <w:fldChar w:fldCharType="separate"/>
        </w:r>
        <w:r>
          <w:rPr>
            <w:noProof/>
            <w:webHidden/>
          </w:rPr>
          <w:t>20</w:t>
        </w:r>
        <w:r>
          <w:rPr>
            <w:noProof/>
            <w:webHidden/>
          </w:rPr>
          <w:fldChar w:fldCharType="end"/>
        </w:r>
      </w:hyperlink>
    </w:p>
    <w:p w14:paraId="642BA7FE" w14:textId="4780A608"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71" w:history="1">
        <w:r w:rsidRPr="002B4D97">
          <w:rPr>
            <w:rStyle w:val="Hyperlink"/>
            <w:noProof/>
          </w:rPr>
          <w:t>Figure 21 Trigger 2.3</w:t>
        </w:r>
        <w:r>
          <w:rPr>
            <w:noProof/>
            <w:webHidden/>
          </w:rPr>
          <w:tab/>
        </w:r>
        <w:r>
          <w:rPr>
            <w:noProof/>
            <w:webHidden/>
          </w:rPr>
          <w:fldChar w:fldCharType="begin"/>
        </w:r>
        <w:r>
          <w:rPr>
            <w:noProof/>
            <w:webHidden/>
          </w:rPr>
          <w:instrText xml:space="preserve"> PAGEREF _Toc27505871 \h </w:instrText>
        </w:r>
        <w:r>
          <w:rPr>
            <w:noProof/>
            <w:webHidden/>
          </w:rPr>
        </w:r>
        <w:r>
          <w:rPr>
            <w:noProof/>
            <w:webHidden/>
          </w:rPr>
          <w:fldChar w:fldCharType="separate"/>
        </w:r>
        <w:r>
          <w:rPr>
            <w:noProof/>
            <w:webHidden/>
          </w:rPr>
          <w:t>20</w:t>
        </w:r>
        <w:r>
          <w:rPr>
            <w:noProof/>
            <w:webHidden/>
          </w:rPr>
          <w:fldChar w:fldCharType="end"/>
        </w:r>
      </w:hyperlink>
    </w:p>
    <w:p w14:paraId="79D8AEF6" w14:textId="549709E1"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72" w:history="1">
        <w:r w:rsidRPr="002B4D97">
          <w:rPr>
            <w:rStyle w:val="Hyperlink"/>
            <w:noProof/>
          </w:rPr>
          <w:t>Figure 22 View 1</w:t>
        </w:r>
        <w:r>
          <w:rPr>
            <w:noProof/>
            <w:webHidden/>
          </w:rPr>
          <w:tab/>
        </w:r>
        <w:r>
          <w:rPr>
            <w:noProof/>
            <w:webHidden/>
          </w:rPr>
          <w:fldChar w:fldCharType="begin"/>
        </w:r>
        <w:r>
          <w:rPr>
            <w:noProof/>
            <w:webHidden/>
          </w:rPr>
          <w:instrText xml:space="preserve"> PAGEREF _Toc27505872 \h </w:instrText>
        </w:r>
        <w:r>
          <w:rPr>
            <w:noProof/>
            <w:webHidden/>
          </w:rPr>
        </w:r>
        <w:r>
          <w:rPr>
            <w:noProof/>
            <w:webHidden/>
          </w:rPr>
          <w:fldChar w:fldCharType="separate"/>
        </w:r>
        <w:r>
          <w:rPr>
            <w:noProof/>
            <w:webHidden/>
          </w:rPr>
          <w:t>21</w:t>
        </w:r>
        <w:r>
          <w:rPr>
            <w:noProof/>
            <w:webHidden/>
          </w:rPr>
          <w:fldChar w:fldCharType="end"/>
        </w:r>
      </w:hyperlink>
    </w:p>
    <w:p w14:paraId="08BCFE98" w14:textId="447A4230"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73" w:history="1">
        <w:r w:rsidRPr="002B4D97">
          <w:rPr>
            <w:rStyle w:val="Hyperlink"/>
            <w:noProof/>
          </w:rPr>
          <w:t>Figure 23 View 2</w:t>
        </w:r>
        <w:r>
          <w:rPr>
            <w:noProof/>
            <w:webHidden/>
          </w:rPr>
          <w:tab/>
        </w:r>
        <w:r>
          <w:rPr>
            <w:noProof/>
            <w:webHidden/>
          </w:rPr>
          <w:fldChar w:fldCharType="begin"/>
        </w:r>
        <w:r>
          <w:rPr>
            <w:noProof/>
            <w:webHidden/>
          </w:rPr>
          <w:instrText xml:space="preserve"> PAGEREF _Toc27505873 \h </w:instrText>
        </w:r>
        <w:r>
          <w:rPr>
            <w:noProof/>
            <w:webHidden/>
          </w:rPr>
        </w:r>
        <w:r>
          <w:rPr>
            <w:noProof/>
            <w:webHidden/>
          </w:rPr>
          <w:fldChar w:fldCharType="separate"/>
        </w:r>
        <w:r>
          <w:rPr>
            <w:noProof/>
            <w:webHidden/>
          </w:rPr>
          <w:t>22</w:t>
        </w:r>
        <w:r>
          <w:rPr>
            <w:noProof/>
            <w:webHidden/>
          </w:rPr>
          <w:fldChar w:fldCharType="end"/>
        </w:r>
      </w:hyperlink>
    </w:p>
    <w:p w14:paraId="557FBDFF" w14:textId="656EBD3D"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74" w:history="1">
        <w:r w:rsidRPr="002B4D97">
          <w:rPr>
            <w:rStyle w:val="Hyperlink"/>
            <w:noProof/>
          </w:rPr>
          <w:t>Figure 24 Azure DB Overview</w:t>
        </w:r>
        <w:r>
          <w:rPr>
            <w:noProof/>
            <w:webHidden/>
          </w:rPr>
          <w:tab/>
        </w:r>
        <w:r>
          <w:rPr>
            <w:noProof/>
            <w:webHidden/>
          </w:rPr>
          <w:fldChar w:fldCharType="begin"/>
        </w:r>
        <w:r>
          <w:rPr>
            <w:noProof/>
            <w:webHidden/>
          </w:rPr>
          <w:instrText xml:space="preserve"> PAGEREF _Toc27505874 \h </w:instrText>
        </w:r>
        <w:r>
          <w:rPr>
            <w:noProof/>
            <w:webHidden/>
          </w:rPr>
        </w:r>
        <w:r>
          <w:rPr>
            <w:noProof/>
            <w:webHidden/>
          </w:rPr>
          <w:fldChar w:fldCharType="separate"/>
        </w:r>
        <w:r>
          <w:rPr>
            <w:noProof/>
            <w:webHidden/>
          </w:rPr>
          <w:t>24</w:t>
        </w:r>
        <w:r>
          <w:rPr>
            <w:noProof/>
            <w:webHidden/>
          </w:rPr>
          <w:fldChar w:fldCharType="end"/>
        </w:r>
      </w:hyperlink>
    </w:p>
    <w:p w14:paraId="20A8C2FE" w14:textId="1FD3BF9C" w:rsidR="005A2D60" w:rsidRDefault="005A2D60">
      <w:pPr>
        <w:pStyle w:val="TableofFigures"/>
        <w:tabs>
          <w:tab w:val="right" w:leader="underscore" w:pos="9394"/>
        </w:tabs>
        <w:rPr>
          <w:rFonts w:eastAsiaTheme="minorEastAsia" w:cstheme="minorBidi"/>
          <w:i w:val="0"/>
          <w:iCs w:val="0"/>
          <w:noProof/>
          <w:color w:val="auto"/>
          <w:sz w:val="24"/>
          <w:szCs w:val="24"/>
          <w:lang w:val="en-IE" w:eastAsia="en-GB"/>
        </w:rPr>
      </w:pPr>
      <w:hyperlink w:anchor="_Toc27505875" w:history="1">
        <w:r w:rsidRPr="002B4D97">
          <w:rPr>
            <w:rStyle w:val="Hyperlink"/>
            <w:noProof/>
          </w:rPr>
          <w:t>Figure 25 Azure DB Ta</w:t>
        </w:r>
        <w:r w:rsidRPr="002B4D97">
          <w:rPr>
            <w:rStyle w:val="Hyperlink"/>
            <w:noProof/>
          </w:rPr>
          <w:t>b</w:t>
        </w:r>
        <w:r w:rsidRPr="002B4D97">
          <w:rPr>
            <w:rStyle w:val="Hyperlink"/>
            <w:noProof/>
          </w:rPr>
          <w:t>le View</w:t>
        </w:r>
        <w:r>
          <w:rPr>
            <w:noProof/>
            <w:webHidden/>
          </w:rPr>
          <w:tab/>
        </w:r>
        <w:r>
          <w:rPr>
            <w:noProof/>
            <w:webHidden/>
          </w:rPr>
          <w:fldChar w:fldCharType="begin"/>
        </w:r>
        <w:r>
          <w:rPr>
            <w:noProof/>
            <w:webHidden/>
          </w:rPr>
          <w:instrText xml:space="preserve"> PAGEREF _Toc27505875 \h </w:instrText>
        </w:r>
        <w:r>
          <w:rPr>
            <w:noProof/>
            <w:webHidden/>
          </w:rPr>
        </w:r>
        <w:r>
          <w:rPr>
            <w:noProof/>
            <w:webHidden/>
          </w:rPr>
          <w:fldChar w:fldCharType="separate"/>
        </w:r>
        <w:r>
          <w:rPr>
            <w:noProof/>
            <w:webHidden/>
          </w:rPr>
          <w:t>25</w:t>
        </w:r>
        <w:r>
          <w:rPr>
            <w:noProof/>
            <w:webHidden/>
          </w:rPr>
          <w:fldChar w:fldCharType="end"/>
        </w:r>
      </w:hyperlink>
    </w:p>
    <w:p w14:paraId="4F243061" w14:textId="054D5E92" w:rsidR="00EB6826" w:rsidRPr="000040C5" w:rsidRDefault="005A2D60" w:rsidP="008606AB">
      <w:r>
        <w:rPr>
          <w:rFonts w:cstheme="minorHAnsi"/>
          <w:i/>
          <w:iCs/>
          <w:sz w:val="20"/>
          <w:szCs w:val="20"/>
        </w:rPr>
        <w:fldChar w:fldCharType="end"/>
      </w:r>
      <w:r w:rsidR="00651CE6">
        <w:br w:type="page"/>
      </w:r>
    </w:p>
    <w:p w14:paraId="3A60E895" w14:textId="756FF363" w:rsidR="00EB6826" w:rsidRPr="000040C5" w:rsidRDefault="00E201BA" w:rsidP="00D8227D">
      <w:pPr>
        <w:pStyle w:val="Heading1"/>
      </w:pPr>
      <w:bookmarkStart w:id="1" w:name="_Toc27506548"/>
      <w:r>
        <w:rPr>
          <w:rStyle w:val="Emphasis"/>
        </w:rPr>
        <w:lastRenderedPageBreak/>
        <w:t>Introduction</w:t>
      </w:r>
      <w:bookmarkEnd w:id="1"/>
    </w:p>
    <w:p w14:paraId="3BF41922" w14:textId="4A835EFE" w:rsidR="00D917B8" w:rsidRPr="0032707C" w:rsidRDefault="00FE5855" w:rsidP="00726625">
      <w:pPr>
        <w:spacing w:line="276" w:lineRule="auto"/>
        <w:jc w:val="both"/>
        <w:rPr>
          <w:color w:val="000000" w:themeColor="text1"/>
          <w:sz w:val="24"/>
          <w:szCs w:val="24"/>
        </w:rPr>
      </w:pPr>
      <w:r w:rsidRPr="0032707C">
        <w:rPr>
          <w:color w:val="000000" w:themeColor="text1"/>
          <w:sz w:val="24"/>
          <w:szCs w:val="24"/>
        </w:rPr>
        <w:t xml:space="preserve">The </w:t>
      </w:r>
      <w:r w:rsidR="0013459B" w:rsidRPr="0032707C">
        <w:rPr>
          <w:color w:val="000000" w:themeColor="text1"/>
          <w:sz w:val="24"/>
          <w:szCs w:val="24"/>
        </w:rPr>
        <w:t>Hybrid</w:t>
      </w:r>
      <w:r w:rsidR="0072763C" w:rsidRPr="0032707C">
        <w:rPr>
          <w:color w:val="000000" w:themeColor="text1"/>
          <w:sz w:val="24"/>
          <w:szCs w:val="24"/>
        </w:rPr>
        <w:t xml:space="preserve"> Database System </w:t>
      </w:r>
      <w:r w:rsidR="00423D96" w:rsidRPr="0032707C">
        <w:rPr>
          <w:color w:val="000000" w:themeColor="text1"/>
          <w:sz w:val="24"/>
          <w:szCs w:val="24"/>
        </w:rPr>
        <w:t xml:space="preserve">report </w:t>
      </w:r>
      <w:r w:rsidR="002E7521" w:rsidRPr="0032707C">
        <w:rPr>
          <w:color w:val="000000" w:themeColor="text1"/>
          <w:sz w:val="24"/>
          <w:szCs w:val="24"/>
        </w:rPr>
        <w:t>explains the working of a</w:t>
      </w:r>
      <w:r w:rsidR="0013459B" w:rsidRPr="0032707C">
        <w:rPr>
          <w:color w:val="000000" w:themeColor="text1"/>
          <w:sz w:val="24"/>
          <w:szCs w:val="24"/>
        </w:rPr>
        <w:t xml:space="preserve"> </w:t>
      </w:r>
      <w:r w:rsidR="002E7521" w:rsidRPr="0032707C">
        <w:rPr>
          <w:color w:val="000000" w:themeColor="text1"/>
          <w:sz w:val="24"/>
          <w:szCs w:val="24"/>
        </w:rPr>
        <w:t>Database system</w:t>
      </w:r>
      <w:r w:rsidR="003A28B2" w:rsidRPr="0032707C">
        <w:rPr>
          <w:color w:val="000000" w:themeColor="text1"/>
          <w:sz w:val="24"/>
          <w:szCs w:val="24"/>
        </w:rPr>
        <w:t xml:space="preserve"> for </w:t>
      </w:r>
      <w:r w:rsidR="003D3DA5" w:rsidRPr="0032707C">
        <w:rPr>
          <w:color w:val="000000" w:themeColor="text1"/>
          <w:sz w:val="24"/>
          <w:szCs w:val="24"/>
        </w:rPr>
        <w:t>Overdrive</w:t>
      </w:r>
      <w:r w:rsidR="003A28B2" w:rsidRPr="0032707C">
        <w:rPr>
          <w:color w:val="000000" w:themeColor="text1"/>
          <w:sz w:val="24"/>
          <w:szCs w:val="24"/>
        </w:rPr>
        <w:t xml:space="preserve"> car dealership.</w:t>
      </w:r>
      <w:r w:rsidR="00BC5A4F" w:rsidRPr="0032707C">
        <w:rPr>
          <w:color w:val="000000" w:themeColor="text1"/>
          <w:sz w:val="24"/>
          <w:szCs w:val="24"/>
        </w:rPr>
        <w:t xml:space="preserve"> </w:t>
      </w:r>
      <w:r w:rsidR="0013459B" w:rsidRPr="0032707C">
        <w:rPr>
          <w:color w:val="000000" w:themeColor="text1"/>
          <w:sz w:val="24"/>
          <w:szCs w:val="24"/>
        </w:rPr>
        <w:t xml:space="preserve">The Overdrive car dealership is a medium scale business which procures cars from various manufacturers based on customer orders. </w:t>
      </w:r>
      <w:r w:rsidR="003A5FBB" w:rsidRPr="0032707C">
        <w:rPr>
          <w:color w:val="000000" w:themeColor="text1"/>
          <w:sz w:val="24"/>
          <w:szCs w:val="24"/>
        </w:rPr>
        <w:t>It has business partnerships with five different car manufacturers currently and plans on getting more on board. The company has clear and structured hierarchy with various departments and levels within each. There is also an incentive system in place to motivate the sales associate’s performance. Whenever a customer places an order for a car, the sales associate raises an order request within the system. This request gets forwarded to the concerned department who then places an order for the same with the manufacturer. Once the order is completed successfully, the sales associate responsible for that sale will get an incentive.</w:t>
      </w:r>
      <w:r w:rsidR="0045764A" w:rsidRPr="0032707C">
        <w:rPr>
          <w:color w:val="000000" w:themeColor="text1"/>
          <w:sz w:val="24"/>
          <w:szCs w:val="24"/>
        </w:rPr>
        <w:t xml:space="preserve"> All this business functionalit</w:t>
      </w:r>
      <w:r w:rsidR="0087357D" w:rsidRPr="0032707C">
        <w:rPr>
          <w:color w:val="000000" w:themeColor="text1"/>
          <w:sz w:val="24"/>
          <w:szCs w:val="24"/>
        </w:rPr>
        <w:t>ies</w:t>
      </w:r>
      <w:r w:rsidR="0045764A" w:rsidRPr="0032707C">
        <w:rPr>
          <w:color w:val="000000" w:themeColor="text1"/>
          <w:sz w:val="24"/>
          <w:szCs w:val="24"/>
        </w:rPr>
        <w:t xml:space="preserve"> requires a </w:t>
      </w:r>
      <w:r w:rsidR="0087357D" w:rsidRPr="0032707C">
        <w:rPr>
          <w:color w:val="000000" w:themeColor="text1"/>
          <w:sz w:val="24"/>
          <w:szCs w:val="24"/>
        </w:rPr>
        <w:t xml:space="preserve">centralized </w:t>
      </w:r>
      <w:r w:rsidR="0045764A" w:rsidRPr="0032707C">
        <w:rPr>
          <w:color w:val="000000" w:themeColor="text1"/>
          <w:sz w:val="24"/>
          <w:szCs w:val="24"/>
        </w:rPr>
        <w:t xml:space="preserve">database </w:t>
      </w:r>
      <w:r w:rsidR="0087357D" w:rsidRPr="0032707C">
        <w:rPr>
          <w:color w:val="000000" w:themeColor="text1"/>
          <w:sz w:val="24"/>
          <w:szCs w:val="24"/>
        </w:rPr>
        <w:t xml:space="preserve">management system in </w:t>
      </w:r>
      <w:r w:rsidR="0045764A" w:rsidRPr="0032707C">
        <w:rPr>
          <w:color w:val="000000" w:themeColor="text1"/>
          <w:sz w:val="24"/>
          <w:szCs w:val="24"/>
        </w:rPr>
        <w:t xml:space="preserve">order to </w:t>
      </w:r>
      <w:r w:rsidR="0087357D" w:rsidRPr="0032707C">
        <w:rPr>
          <w:color w:val="000000" w:themeColor="text1"/>
          <w:sz w:val="24"/>
          <w:szCs w:val="24"/>
        </w:rPr>
        <w:t xml:space="preserve">function </w:t>
      </w:r>
      <w:r w:rsidR="00E043B4" w:rsidRPr="0032707C">
        <w:rPr>
          <w:color w:val="000000" w:themeColor="text1"/>
          <w:sz w:val="24"/>
          <w:szCs w:val="24"/>
        </w:rPr>
        <w:t>efficiently</w:t>
      </w:r>
      <w:r w:rsidR="0045764A" w:rsidRPr="0032707C">
        <w:rPr>
          <w:color w:val="000000" w:themeColor="text1"/>
          <w:sz w:val="24"/>
          <w:szCs w:val="24"/>
        </w:rPr>
        <w:t>.</w:t>
      </w:r>
    </w:p>
    <w:p w14:paraId="0A939FC0" w14:textId="42071401" w:rsidR="007F53BD" w:rsidRPr="000040C5" w:rsidRDefault="007F53BD" w:rsidP="007F53BD">
      <w:pPr>
        <w:pStyle w:val="Heading1"/>
      </w:pPr>
      <w:bookmarkStart w:id="2" w:name="_Toc27506549"/>
      <w:r>
        <w:rPr>
          <w:rStyle w:val="Emphasis"/>
        </w:rPr>
        <w:t>Database</w:t>
      </w:r>
      <w:bookmarkEnd w:id="2"/>
    </w:p>
    <w:p w14:paraId="68840335" w14:textId="07DE5788" w:rsidR="008B0105" w:rsidRPr="0032707C" w:rsidRDefault="00F66693" w:rsidP="00726625">
      <w:pPr>
        <w:spacing w:line="276" w:lineRule="auto"/>
        <w:jc w:val="both"/>
        <w:rPr>
          <w:color w:val="000000" w:themeColor="text1"/>
          <w:sz w:val="24"/>
          <w:szCs w:val="24"/>
        </w:rPr>
      </w:pPr>
      <w:r w:rsidRPr="0032707C">
        <w:rPr>
          <w:color w:val="000000" w:themeColor="text1"/>
          <w:sz w:val="24"/>
          <w:szCs w:val="24"/>
        </w:rPr>
        <w:t xml:space="preserve">A database is a collection of </w:t>
      </w:r>
      <w:r w:rsidR="00C310CF" w:rsidRPr="0032707C">
        <w:rPr>
          <w:color w:val="000000" w:themeColor="text1"/>
          <w:sz w:val="24"/>
          <w:szCs w:val="24"/>
        </w:rPr>
        <w:t xml:space="preserve">information that is organized. This data can be </w:t>
      </w:r>
      <w:r w:rsidR="00FB5CCE" w:rsidRPr="0032707C">
        <w:rPr>
          <w:color w:val="000000" w:themeColor="text1"/>
          <w:sz w:val="24"/>
          <w:szCs w:val="24"/>
        </w:rPr>
        <w:t xml:space="preserve">accessed, managed and updated as per </w:t>
      </w:r>
      <w:r w:rsidR="00497CD2" w:rsidRPr="0032707C">
        <w:rPr>
          <w:color w:val="000000" w:themeColor="text1"/>
          <w:sz w:val="24"/>
          <w:szCs w:val="24"/>
        </w:rPr>
        <w:t>the dealership</w:t>
      </w:r>
      <w:r w:rsidR="00FB5CCE" w:rsidRPr="0032707C">
        <w:rPr>
          <w:color w:val="000000" w:themeColor="text1"/>
          <w:sz w:val="24"/>
          <w:szCs w:val="24"/>
        </w:rPr>
        <w:t xml:space="preserve"> requirements. </w:t>
      </w:r>
      <w:r w:rsidR="00D1649E" w:rsidRPr="0032707C">
        <w:rPr>
          <w:color w:val="000000" w:themeColor="text1"/>
          <w:sz w:val="24"/>
          <w:szCs w:val="24"/>
        </w:rPr>
        <w:t>Th</w:t>
      </w:r>
      <w:r w:rsidR="00247A33" w:rsidRPr="0032707C">
        <w:rPr>
          <w:color w:val="000000" w:themeColor="text1"/>
          <w:sz w:val="24"/>
          <w:szCs w:val="24"/>
        </w:rPr>
        <w:t>e</w:t>
      </w:r>
      <w:r w:rsidR="00D1649E" w:rsidRPr="0032707C">
        <w:rPr>
          <w:color w:val="000000" w:themeColor="text1"/>
          <w:sz w:val="24"/>
          <w:szCs w:val="24"/>
        </w:rPr>
        <w:t xml:space="preserve"> data is indexed </w:t>
      </w:r>
      <w:r w:rsidR="00B209BB" w:rsidRPr="0032707C">
        <w:rPr>
          <w:color w:val="000000" w:themeColor="text1"/>
          <w:sz w:val="24"/>
          <w:szCs w:val="24"/>
        </w:rPr>
        <w:t xml:space="preserve">which makes it easier to find relevant information through </w:t>
      </w:r>
      <w:r w:rsidR="009B4A55" w:rsidRPr="0032707C">
        <w:rPr>
          <w:color w:val="000000" w:themeColor="text1"/>
          <w:sz w:val="24"/>
          <w:szCs w:val="24"/>
        </w:rPr>
        <w:t>queries</w:t>
      </w:r>
      <w:r w:rsidR="008B0105" w:rsidRPr="0032707C">
        <w:rPr>
          <w:color w:val="000000" w:themeColor="text1"/>
          <w:sz w:val="24"/>
          <w:szCs w:val="24"/>
        </w:rPr>
        <w:t xml:space="preserve"> </w:t>
      </w:r>
      <w:r w:rsidR="008B0105" w:rsidRPr="0032707C">
        <w:rPr>
          <w:color w:val="000000" w:themeColor="text1"/>
          <w:sz w:val="24"/>
          <w:szCs w:val="24"/>
        </w:rPr>
        <w:fldChar w:fldCharType="begin"/>
      </w:r>
      <w:r w:rsidR="008B0105" w:rsidRPr="0032707C">
        <w:rPr>
          <w:color w:val="000000" w:themeColor="text1"/>
          <w:sz w:val="24"/>
          <w:szCs w:val="24"/>
        </w:rPr>
        <w:instrText xml:space="preserve"> ADDIN ZOTERO_ITEM CSL_CITATION {"citationID":"P3jVFyF6","properties":{"formattedCitation":"(Rouse, no date)","plainCitation":"(Rouse, no date)","noteIndex":0},"citationItems":[{"id":120,"uris":["http://zotero.org/users/6159635/items/5JLAK9LV"],"uri":["http://zotero.org/users/6159635/items/5JLAK9LV"],"itemData":{"id":120,"type":"webpage","abstract":"This definition explains database, an assortment of data that is organized to be easily accessed, managed and updated, and range from relational databases to cloud databases.","container-title":"SearchSQLServer","language":"en","title":"What is a Database? - Definition from WhatIs.com","title-short":"What is a Database?","URL":"https://searchsqlserver.techtarget.com/definition/database","author":[{"family":"Rouse","given":"Margaret"}],"accessed":{"date-parts":[["2019",12,10]]}}}],"schema":"https://github.com/citation-style-language/schema/raw/master/csl-citation.json"} </w:instrText>
      </w:r>
      <w:r w:rsidR="008B0105" w:rsidRPr="0032707C">
        <w:rPr>
          <w:color w:val="000000" w:themeColor="text1"/>
          <w:sz w:val="24"/>
          <w:szCs w:val="24"/>
        </w:rPr>
        <w:fldChar w:fldCharType="separate"/>
      </w:r>
      <w:r w:rsidR="008B0105" w:rsidRPr="0032707C">
        <w:rPr>
          <w:noProof/>
          <w:color w:val="000000" w:themeColor="text1"/>
          <w:sz w:val="24"/>
          <w:szCs w:val="24"/>
        </w:rPr>
        <w:t>(Rouse, no date)</w:t>
      </w:r>
      <w:r w:rsidR="008B0105" w:rsidRPr="0032707C">
        <w:rPr>
          <w:color w:val="000000" w:themeColor="text1"/>
          <w:sz w:val="24"/>
          <w:szCs w:val="24"/>
        </w:rPr>
        <w:fldChar w:fldCharType="end"/>
      </w:r>
      <w:r w:rsidR="007A5DFA" w:rsidRPr="0032707C">
        <w:rPr>
          <w:color w:val="000000" w:themeColor="text1"/>
          <w:sz w:val="24"/>
          <w:szCs w:val="24"/>
        </w:rPr>
        <w:t>.</w:t>
      </w:r>
      <w:r w:rsidR="00CB4934" w:rsidRPr="0032707C">
        <w:rPr>
          <w:color w:val="000000" w:themeColor="text1"/>
          <w:sz w:val="24"/>
          <w:szCs w:val="24"/>
        </w:rPr>
        <w:t xml:space="preserve"> </w:t>
      </w:r>
    </w:p>
    <w:p w14:paraId="769FA2C6" w14:textId="684B63D4" w:rsidR="00D917B8" w:rsidRDefault="00D917B8" w:rsidP="00D917B8">
      <w:pPr>
        <w:pStyle w:val="Heading2"/>
      </w:pPr>
      <w:bookmarkStart w:id="3" w:name="_Toc27506550"/>
      <w:r>
        <w:t>Database Management System</w:t>
      </w:r>
      <w:bookmarkEnd w:id="3"/>
    </w:p>
    <w:p w14:paraId="5EEE0121" w14:textId="254F709D" w:rsidR="008A58B0" w:rsidRPr="0032707C" w:rsidRDefault="007A5DFA" w:rsidP="00726625">
      <w:pPr>
        <w:spacing w:line="276" w:lineRule="auto"/>
        <w:jc w:val="both"/>
        <w:rPr>
          <w:color w:val="000000" w:themeColor="text1"/>
          <w:sz w:val="24"/>
          <w:szCs w:val="24"/>
        </w:rPr>
      </w:pPr>
      <w:r w:rsidRPr="0032707C">
        <w:rPr>
          <w:color w:val="000000" w:themeColor="text1"/>
          <w:sz w:val="24"/>
          <w:szCs w:val="24"/>
        </w:rPr>
        <w:t>Th</w:t>
      </w:r>
      <w:r w:rsidR="00A21FAF" w:rsidRPr="0032707C">
        <w:rPr>
          <w:color w:val="000000" w:themeColor="text1"/>
          <w:sz w:val="24"/>
          <w:szCs w:val="24"/>
        </w:rPr>
        <w:t>e</w:t>
      </w:r>
      <w:r w:rsidRPr="0032707C">
        <w:rPr>
          <w:color w:val="000000" w:themeColor="text1"/>
          <w:sz w:val="24"/>
          <w:szCs w:val="24"/>
        </w:rPr>
        <w:t xml:space="preserve"> data </w:t>
      </w:r>
      <w:r w:rsidR="00CB4934" w:rsidRPr="0032707C">
        <w:rPr>
          <w:color w:val="000000" w:themeColor="text1"/>
          <w:sz w:val="24"/>
          <w:szCs w:val="24"/>
        </w:rPr>
        <w:t xml:space="preserve">in the database </w:t>
      </w:r>
      <w:r w:rsidRPr="0032707C">
        <w:rPr>
          <w:color w:val="000000" w:themeColor="text1"/>
          <w:sz w:val="24"/>
          <w:szCs w:val="24"/>
        </w:rPr>
        <w:t>is managed by a Database Management System (DBMS)</w:t>
      </w:r>
      <w:r w:rsidR="001D54D4" w:rsidRPr="0032707C">
        <w:rPr>
          <w:color w:val="000000" w:themeColor="text1"/>
          <w:sz w:val="24"/>
          <w:szCs w:val="24"/>
        </w:rPr>
        <w:t>.</w:t>
      </w:r>
      <w:r w:rsidR="00AB2C0B" w:rsidRPr="0032707C">
        <w:rPr>
          <w:color w:val="000000" w:themeColor="text1"/>
          <w:sz w:val="24"/>
          <w:szCs w:val="24"/>
        </w:rPr>
        <w:t xml:space="preserve"> A DBMS serves as an interface between </w:t>
      </w:r>
      <w:r w:rsidR="00CB4934" w:rsidRPr="0032707C">
        <w:rPr>
          <w:color w:val="000000" w:themeColor="text1"/>
          <w:sz w:val="24"/>
          <w:szCs w:val="24"/>
        </w:rPr>
        <w:t xml:space="preserve">the </w:t>
      </w:r>
      <w:r w:rsidR="008E7BF0" w:rsidRPr="0032707C">
        <w:rPr>
          <w:color w:val="000000" w:themeColor="text1"/>
          <w:sz w:val="24"/>
          <w:szCs w:val="24"/>
        </w:rPr>
        <w:t xml:space="preserve">database and </w:t>
      </w:r>
      <w:r w:rsidR="00B124E3" w:rsidRPr="0032707C">
        <w:rPr>
          <w:color w:val="000000" w:themeColor="text1"/>
          <w:sz w:val="24"/>
          <w:szCs w:val="24"/>
        </w:rPr>
        <w:t xml:space="preserve">the </w:t>
      </w:r>
      <w:r w:rsidR="004563A0" w:rsidRPr="0032707C">
        <w:rPr>
          <w:color w:val="000000" w:themeColor="text1"/>
          <w:sz w:val="24"/>
          <w:szCs w:val="24"/>
        </w:rPr>
        <w:t>Overdrive car dealership</w:t>
      </w:r>
      <w:r w:rsidR="008E7BF0" w:rsidRPr="0032707C">
        <w:rPr>
          <w:color w:val="000000" w:themeColor="text1"/>
          <w:sz w:val="24"/>
          <w:szCs w:val="24"/>
        </w:rPr>
        <w:t xml:space="preserve"> allowing </w:t>
      </w:r>
      <w:r w:rsidR="00394529" w:rsidRPr="0032707C">
        <w:rPr>
          <w:color w:val="000000" w:themeColor="text1"/>
          <w:sz w:val="24"/>
          <w:szCs w:val="24"/>
        </w:rPr>
        <w:t>to create, manipulate and store the data</w:t>
      </w:r>
      <w:r w:rsidR="00BC0104" w:rsidRPr="0032707C">
        <w:rPr>
          <w:color w:val="000000" w:themeColor="text1"/>
          <w:sz w:val="24"/>
          <w:szCs w:val="24"/>
        </w:rPr>
        <w:t xml:space="preserve">. </w:t>
      </w:r>
      <w:r w:rsidR="00A943A8" w:rsidRPr="0032707C">
        <w:rPr>
          <w:color w:val="000000" w:themeColor="text1"/>
          <w:sz w:val="24"/>
          <w:szCs w:val="24"/>
        </w:rPr>
        <w:t xml:space="preserve">DBMS is basically a software </w:t>
      </w:r>
      <w:r w:rsidR="00117DA8" w:rsidRPr="0032707C">
        <w:rPr>
          <w:color w:val="000000" w:themeColor="text1"/>
          <w:sz w:val="24"/>
          <w:szCs w:val="24"/>
        </w:rPr>
        <w:t>that facilitates oversight and control of databases</w:t>
      </w:r>
      <w:r w:rsidR="00D7476A" w:rsidRPr="0032707C">
        <w:rPr>
          <w:color w:val="000000" w:themeColor="text1"/>
          <w:sz w:val="24"/>
          <w:szCs w:val="24"/>
        </w:rPr>
        <w:t xml:space="preserve">. Few of the most popular DBMS available </w:t>
      </w:r>
      <w:r w:rsidR="00140A34" w:rsidRPr="0032707C">
        <w:rPr>
          <w:color w:val="000000" w:themeColor="text1"/>
          <w:sz w:val="24"/>
          <w:szCs w:val="24"/>
        </w:rPr>
        <w:t>are</w:t>
      </w:r>
      <w:r w:rsidR="00D7476A" w:rsidRPr="0032707C">
        <w:rPr>
          <w:color w:val="000000" w:themeColor="text1"/>
          <w:sz w:val="24"/>
          <w:szCs w:val="24"/>
        </w:rPr>
        <w:t xml:space="preserve"> </w:t>
      </w:r>
      <w:r w:rsidR="003C7D7A" w:rsidRPr="0032707C">
        <w:rPr>
          <w:color w:val="000000" w:themeColor="text1"/>
          <w:sz w:val="24"/>
          <w:szCs w:val="24"/>
        </w:rPr>
        <w:t xml:space="preserve">MySQL, Microsoft SQL Server, Microsoft Access, </w:t>
      </w:r>
      <w:r w:rsidR="00140A34" w:rsidRPr="0032707C">
        <w:rPr>
          <w:color w:val="000000" w:themeColor="text1"/>
          <w:sz w:val="24"/>
          <w:szCs w:val="24"/>
        </w:rPr>
        <w:t xml:space="preserve">Oracle Database and </w:t>
      </w:r>
      <w:proofErr w:type="spellStart"/>
      <w:r w:rsidR="00140A34" w:rsidRPr="0032707C">
        <w:rPr>
          <w:color w:val="000000" w:themeColor="text1"/>
          <w:sz w:val="24"/>
          <w:szCs w:val="24"/>
        </w:rPr>
        <w:t>dBASE</w:t>
      </w:r>
      <w:proofErr w:type="spellEnd"/>
      <w:r w:rsidR="002D73CA" w:rsidRPr="0032707C">
        <w:rPr>
          <w:color w:val="000000" w:themeColor="text1"/>
          <w:sz w:val="24"/>
          <w:szCs w:val="24"/>
        </w:rPr>
        <w:t xml:space="preserve"> </w:t>
      </w:r>
      <w:r w:rsidR="002D73CA" w:rsidRPr="0032707C">
        <w:rPr>
          <w:color w:val="000000" w:themeColor="text1"/>
          <w:sz w:val="24"/>
          <w:szCs w:val="24"/>
        </w:rPr>
        <w:fldChar w:fldCharType="begin"/>
      </w:r>
      <w:r w:rsidR="00494E00" w:rsidRPr="0032707C">
        <w:rPr>
          <w:color w:val="000000" w:themeColor="text1"/>
          <w:sz w:val="24"/>
          <w:szCs w:val="24"/>
        </w:rPr>
        <w:instrText xml:space="preserve"> ADDIN ZOTERO_ITEM CSL_CITATION {"citationID":"cHxcxh8i","properties":{"formattedCitation":"({\\i{}What is a database?}, no date)","plainCitation":"(What is a database?, no date)","noteIndex":0},"citationItems":[{"id":122,"uris":["http://zotero.org/users/6159635/items/WFHTUA6E"],"uri":["http://zotero.org/users/6159635/items/WFHTUA6E"],"itemData":{"id":122,"type":"webpage","abstract":"Learn everything you need to know about database and how it can help your business.","language":"en-US","title":"What is a database?","URL":"https://www.oracle.com/database/what-is-database.html","accessed":{"date-parts":[["2019",12,10]]}}}],"schema":"https://github.com/citation-style-language/schema/raw/master/csl-citation.json"} </w:instrText>
      </w:r>
      <w:r w:rsidR="002D73CA" w:rsidRPr="0032707C">
        <w:rPr>
          <w:color w:val="000000" w:themeColor="text1"/>
          <w:sz w:val="24"/>
          <w:szCs w:val="24"/>
        </w:rPr>
        <w:fldChar w:fldCharType="separate"/>
      </w:r>
      <w:r w:rsidR="00494E00" w:rsidRPr="0032707C">
        <w:rPr>
          <w:rFonts w:ascii="Calibri Light" w:cs="Calibri Light"/>
          <w:color w:val="000000" w:themeColor="text1"/>
          <w:sz w:val="24"/>
          <w:szCs w:val="24"/>
          <w:lang w:val="en-GB"/>
        </w:rPr>
        <w:t>(</w:t>
      </w:r>
      <w:r w:rsidR="00494E00" w:rsidRPr="0032707C">
        <w:rPr>
          <w:rFonts w:ascii="Calibri Light" w:cs="Calibri Light"/>
          <w:i/>
          <w:iCs/>
          <w:color w:val="000000" w:themeColor="text1"/>
          <w:sz w:val="24"/>
          <w:szCs w:val="24"/>
          <w:lang w:val="en-GB"/>
        </w:rPr>
        <w:t>What is a database?</w:t>
      </w:r>
      <w:r w:rsidR="00494E00" w:rsidRPr="0032707C">
        <w:rPr>
          <w:rFonts w:ascii="Calibri Light" w:cs="Calibri Light"/>
          <w:color w:val="000000" w:themeColor="text1"/>
          <w:sz w:val="24"/>
          <w:szCs w:val="24"/>
          <w:lang w:val="en-GB"/>
        </w:rPr>
        <w:t>, no date)</w:t>
      </w:r>
      <w:r w:rsidR="002D73CA" w:rsidRPr="0032707C">
        <w:rPr>
          <w:color w:val="000000" w:themeColor="text1"/>
          <w:sz w:val="24"/>
          <w:szCs w:val="24"/>
        </w:rPr>
        <w:fldChar w:fldCharType="end"/>
      </w:r>
      <w:r w:rsidR="00140A34" w:rsidRPr="0032707C">
        <w:rPr>
          <w:color w:val="000000" w:themeColor="text1"/>
          <w:sz w:val="24"/>
          <w:szCs w:val="24"/>
        </w:rPr>
        <w:t xml:space="preserve">. </w:t>
      </w:r>
    </w:p>
    <w:p w14:paraId="4778C16D" w14:textId="2DAF960A" w:rsidR="008B0935" w:rsidRDefault="008B0935" w:rsidP="008B0935">
      <w:pPr>
        <w:pStyle w:val="Heading2"/>
      </w:pPr>
      <w:bookmarkStart w:id="4" w:name="_Toc27506551"/>
      <w:r>
        <w:t>Microsoft SQL</w:t>
      </w:r>
      <w:bookmarkEnd w:id="4"/>
    </w:p>
    <w:p w14:paraId="0812077F" w14:textId="3D1D2F33" w:rsidR="00E45F31" w:rsidRPr="0032707C" w:rsidRDefault="00696892" w:rsidP="00726625">
      <w:pPr>
        <w:spacing w:line="276" w:lineRule="auto"/>
        <w:jc w:val="both"/>
        <w:rPr>
          <w:color w:val="000000" w:themeColor="text1"/>
          <w:sz w:val="24"/>
          <w:szCs w:val="24"/>
        </w:rPr>
      </w:pPr>
      <w:r w:rsidRPr="0032707C">
        <w:rPr>
          <w:color w:val="000000" w:themeColor="text1"/>
          <w:sz w:val="24"/>
          <w:szCs w:val="24"/>
        </w:rPr>
        <w:t>Overdrive</w:t>
      </w:r>
      <w:r w:rsidR="00D119EA" w:rsidRPr="0032707C">
        <w:rPr>
          <w:color w:val="000000" w:themeColor="text1"/>
          <w:sz w:val="24"/>
          <w:szCs w:val="24"/>
        </w:rPr>
        <w:t xml:space="preserve"> uses </w:t>
      </w:r>
      <w:r w:rsidR="007B32B8" w:rsidRPr="0032707C">
        <w:rPr>
          <w:color w:val="000000" w:themeColor="text1"/>
          <w:sz w:val="24"/>
          <w:szCs w:val="24"/>
        </w:rPr>
        <w:t xml:space="preserve">Microsoft </w:t>
      </w:r>
      <w:r w:rsidR="00D119EA" w:rsidRPr="0032707C">
        <w:rPr>
          <w:color w:val="000000" w:themeColor="text1"/>
          <w:sz w:val="24"/>
          <w:szCs w:val="24"/>
        </w:rPr>
        <w:t>SQL</w:t>
      </w:r>
      <w:r w:rsidR="007B32B8" w:rsidRPr="0032707C">
        <w:rPr>
          <w:color w:val="000000" w:themeColor="text1"/>
          <w:sz w:val="24"/>
          <w:szCs w:val="24"/>
        </w:rPr>
        <w:t xml:space="preserve"> Server to create </w:t>
      </w:r>
      <w:r w:rsidR="00203779" w:rsidRPr="0032707C">
        <w:rPr>
          <w:color w:val="000000" w:themeColor="text1"/>
          <w:sz w:val="24"/>
          <w:szCs w:val="24"/>
        </w:rPr>
        <w:t>a</w:t>
      </w:r>
      <w:r w:rsidR="007B32B8" w:rsidRPr="0032707C">
        <w:rPr>
          <w:color w:val="000000" w:themeColor="text1"/>
          <w:sz w:val="24"/>
          <w:szCs w:val="24"/>
        </w:rPr>
        <w:t xml:space="preserve"> Hybrid database</w:t>
      </w:r>
      <w:r w:rsidR="00DA2236" w:rsidRPr="0032707C">
        <w:rPr>
          <w:color w:val="000000" w:themeColor="text1"/>
          <w:sz w:val="24"/>
          <w:szCs w:val="24"/>
        </w:rPr>
        <w:t>.</w:t>
      </w:r>
      <w:r w:rsidR="008A58B0" w:rsidRPr="0032707C">
        <w:rPr>
          <w:color w:val="000000" w:themeColor="text1"/>
          <w:sz w:val="24"/>
          <w:szCs w:val="24"/>
        </w:rPr>
        <w:t xml:space="preserve"> </w:t>
      </w:r>
      <w:r w:rsidR="00A51F3B" w:rsidRPr="0032707C">
        <w:rPr>
          <w:color w:val="000000" w:themeColor="text1"/>
          <w:sz w:val="24"/>
          <w:szCs w:val="24"/>
        </w:rPr>
        <w:t xml:space="preserve">The SQL Server is a </w:t>
      </w:r>
      <w:r w:rsidR="00611CD3" w:rsidRPr="0032707C">
        <w:rPr>
          <w:color w:val="000000" w:themeColor="text1"/>
          <w:sz w:val="24"/>
          <w:szCs w:val="24"/>
        </w:rPr>
        <w:t xml:space="preserve">relational database system from Microsoft. </w:t>
      </w:r>
      <w:r w:rsidR="002C7F03" w:rsidRPr="0032707C">
        <w:rPr>
          <w:color w:val="000000" w:themeColor="text1"/>
          <w:sz w:val="24"/>
          <w:szCs w:val="24"/>
        </w:rPr>
        <w:t>Apart from storing data</w:t>
      </w:r>
      <w:r w:rsidR="001455F8" w:rsidRPr="0032707C">
        <w:rPr>
          <w:color w:val="000000" w:themeColor="text1"/>
          <w:sz w:val="24"/>
          <w:szCs w:val="24"/>
        </w:rPr>
        <w:t xml:space="preserve"> it also comprises of </w:t>
      </w:r>
      <w:r w:rsidR="00433663" w:rsidRPr="0032707C">
        <w:rPr>
          <w:color w:val="000000" w:themeColor="text1"/>
          <w:sz w:val="24"/>
          <w:szCs w:val="24"/>
        </w:rPr>
        <w:t xml:space="preserve">management system. </w:t>
      </w:r>
      <w:r w:rsidR="006E415A" w:rsidRPr="0032707C">
        <w:rPr>
          <w:color w:val="000000" w:themeColor="text1"/>
          <w:sz w:val="24"/>
          <w:szCs w:val="24"/>
        </w:rPr>
        <w:t xml:space="preserve">There are numerous business </w:t>
      </w:r>
      <w:r w:rsidR="00055D83" w:rsidRPr="0032707C">
        <w:rPr>
          <w:color w:val="000000" w:themeColor="text1"/>
          <w:sz w:val="24"/>
          <w:szCs w:val="24"/>
        </w:rPr>
        <w:t xml:space="preserve">applications of Microsoft SQL. </w:t>
      </w:r>
      <w:r w:rsidR="00326C14" w:rsidRPr="0032707C">
        <w:rPr>
          <w:color w:val="000000" w:themeColor="text1"/>
          <w:sz w:val="24"/>
          <w:szCs w:val="24"/>
        </w:rPr>
        <w:t xml:space="preserve">Overdrive uses </w:t>
      </w:r>
      <w:r w:rsidR="00CB4934" w:rsidRPr="0032707C">
        <w:rPr>
          <w:color w:val="000000" w:themeColor="text1"/>
          <w:sz w:val="24"/>
          <w:szCs w:val="24"/>
        </w:rPr>
        <w:t xml:space="preserve">MS </w:t>
      </w:r>
      <w:r w:rsidR="00326C14" w:rsidRPr="0032707C">
        <w:rPr>
          <w:color w:val="000000" w:themeColor="text1"/>
          <w:sz w:val="24"/>
          <w:szCs w:val="24"/>
        </w:rPr>
        <w:t>SQL Server to</w:t>
      </w:r>
      <w:r w:rsidR="007E60BC" w:rsidRPr="0032707C">
        <w:rPr>
          <w:color w:val="000000" w:themeColor="text1"/>
          <w:sz w:val="24"/>
          <w:szCs w:val="24"/>
        </w:rPr>
        <w:t xml:space="preserve"> hold sensitive </w:t>
      </w:r>
      <w:r w:rsidR="008548FC" w:rsidRPr="0032707C">
        <w:rPr>
          <w:color w:val="000000" w:themeColor="text1"/>
          <w:sz w:val="24"/>
          <w:szCs w:val="24"/>
        </w:rPr>
        <w:t xml:space="preserve">user </w:t>
      </w:r>
      <w:r w:rsidR="007E60BC" w:rsidRPr="0032707C">
        <w:rPr>
          <w:color w:val="000000" w:themeColor="text1"/>
          <w:sz w:val="24"/>
          <w:szCs w:val="24"/>
        </w:rPr>
        <w:t xml:space="preserve">information </w:t>
      </w:r>
      <w:r w:rsidR="008548FC" w:rsidRPr="0032707C">
        <w:rPr>
          <w:color w:val="000000" w:themeColor="text1"/>
          <w:sz w:val="24"/>
          <w:szCs w:val="24"/>
        </w:rPr>
        <w:t>like personal details,</w:t>
      </w:r>
      <w:r w:rsidR="00EB4214" w:rsidRPr="0032707C">
        <w:rPr>
          <w:color w:val="000000" w:themeColor="text1"/>
          <w:sz w:val="24"/>
          <w:szCs w:val="24"/>
        </w:rPr>
        <w:t xml:space="preserve"> </w:t>
      </w:r>
      <w:r w:rsidR="0026333C" w:rsidRPr="0032707C">
        <w:rPr>
          <w:color w:val="000000" w:themeColor="text1"/>
          <w:sz w:val="24"/>
          <w:szCs w:val="24"/>
        </w:rPr>
        <w:t xml:space="preserve">purchase logs, manufacture details </w:t>
      </w:r>
      <w:r w:rsidR="00BD35EB" w:rsidRPr="0032707C">
        <w:rPr>
          <w:color w:val="000000" w:themeColor="text1"/>
          <w:sz w:val="24"/>
          <w:szCs w:val="24"/>
        </w:rPr>
        <w:t>and other confidential information.</w:t>
      </w:r>
      <w:r w:rsidR="0041767E" w:rsidRPr="0032707C">
        <w:rPr>
          <w:color w:val="000000" w:themeColor="text1"/>
          <w:sz w:val="24"/>
          <w:szCs w:val="24"/>
        </w:rPr>
        <w:t xml:space="preserve"> </w:t>
      </w:r>
      <w:r w:rsidR="001E4407" w:rsidRPr="0032707C">
        <w:rPr>
          <w:color w:val="000000" w:themeColor="text1"/>
          <w:sz w:val="24"/>
          <w:szCs w:val="24"/>
        </w:rPr>
        <w:t xml:space="preserve">The system also allows for sharing data within the </w:t>
      </w:r>
      <w:r w:rsidR="009054DF" w:rsidRPr="0032707C">
        <w:rPr>
          <w:color w:val="000000" w:themeColor="text1"/>
          <w:sz w:val="24"/>
          <w:szCs w:val="24"/>
        </w:rPr>
        <w:t>dealership</w:t>
      </w:r>
      <w:r w:rsidR="001E4407" w:rsidRPr="0032707C">
        <w:rPr>
          <w:color w:val="000000" w:themeColor="text1"/>
          <w:sz w:val="24"/>
          <w:szCs w:val="24"/>
        </w:rPr>
        <w:t xml:space="preserve"> </w:t>
      </w:r>
      <w:r w:rsidR="00682422" w:rsidRPr="0032707C">
        <w:rPr>
          <w:color w:val="000000" w:themeColor="text1"/>
          <w:sz w:val="24"/>
          <w:szCs w:val="24"/>
        </w:rPr>
        <w:t xml:space="preserve">with increased reliability. </w:t>
      </w:r>
      <w:r w:rsidR="0041767E" w:rsidRPr="0032707C">
        <w:rPr>
          <w:color w:val="000000" w:themeColor="text1"/>
          <w:sz w:val="24"/>
          <w:szCs w:val="24"/>
        </w:rPr>
        <w:t xml:space="preserve">The SQL </w:t>
      </w:r>
      <w:r w:rsidR="00CD0E77" w:rsidRPr="0032707C">
        <w:rPr>
          <w:color w:val="000000" w:themeColor="text1"/>
          <w:sz w:val="24"/>
          <w:szCs w:val="24"/>
        </w:rPr>
        <w:t xml:space="preserve">server is used to increase speed </w:t>
      </w:r>
      <w:r w:rsidR="002A7D27" w:rsidRPr="0032707C">
        <w:rPr>
          <w:color w:val="000000" w:themeColor="text1"/>
          <w:sz w:val="24"/>
          <w:szCs w:val="24"/>
        </w:rPr>
        <w:t xml:space="preserve">with which data is processed </w:t>
      </w:r>
      <w:r w:rsidR="00926E4A" w:rsidRPr="0032707C">
        <w:rPr>
          <w:color w:val="000000" w:themeColor="text1"/>
          <w:sz w:val="24"/>
          <w:szCs w:val="24"/>
        </w:rPr>
        <w:t xml:space="preserve">allowing </w:t>
      </w:r>
      <w:r w:rsidR="00926E4A" w:rsidRPr="0032707C">
        <w:rPr>
          <w:color w:val="000000" w:themeColor="text1"/>
          <w:sz w:val="24"/>
          <w:szCs w:val="24"/>
        </w:rPr>
        <w:lastRenderedPageBreak/>
        <w:t>large operations to be performed with ease</w:t>
      </w:r>
      <w:r w:rsidR="008E4121" w:rsidRPr="0032707C">
        <w:rPr>
          <w:color w:val="000000" w:themeColor="text1"/>
          <w:sz w:val="24"/>
          <w:szCs w:val="24"/>
        </w:rPr>
        <w:t xml:space="preserve"> </w:t>
      </w:r>
      <w:r w:rsidR="008E4121" w:rsidRPr="0032707C">
        <w:rPr>
          <w:color w:val="000000" w:themeColor="text1"/>
          <w:sz w:val="24"/>
          <w:szCs w:val="24"/>
        </w:rPr>
        <w:fldChar w:fldCharType="begin"/>
      </w:r>
      <w:r w:rsidR="008E4121" w:rsidRPr="0032707C">
        <w:rPr>
          <w:color w:val="000000" w:themeColor="text1"/>
          <w:sz w:val="24"/>
          <w:szCs w:val="24"/>
        </w:rPr>
        <w:instrText xml:space="preserve"> ADDIN ZOTERO_ITEM CSL_CITATION {"citationID":"1bpbYRTW","properties":{"formattedCitation":"({\\i{}What is Microsoft SQL Server and What is it Used For?}, 2017)","plainCitation":"(What is Microsoft SQL Server and What is it Used For?, 2017)","noteIndex":0},"citationItems":[{"id":125,"uris":["http://zotero.org/users/6159635/items/YR6MPJ4N"],"uri":["http://zotero.org/users/6159635/items/YR6MPJ4N"],"itemData":{"id":125,"type":"webpage","abstract":"Modern business operations are completely different from the past. Today, many businesses around the world leverage technology to improve efficiency and increase speed. Businesses are also more concerned about how they handle, store, and use their data. When choosing the technology that will suit their circumstances, business managers will consider some factors. Availability, performance, and scalability will allow the business to make adjustments as it grows and as the industry evolves.","container-title":"Infotec","genre":"Text","language":"en","title":"What is Microsoft SQL Server and What is it Used For?","URL":"https://www.infotectraining.com/blog/what-is-microsoft-sql-server-and-what-is-it-used-for","accessed":{"date-parts":[["2019",12,10]]},"issued":{"date-parts":[["2017",7,17]]}}}],"schema":"https://github.com/citation-style-language/schema/raw/master/csl-citation.json"} </w:instrText>
      </w:r>
      <w:r w:rsidR="008E4121" w:rsidRPr="0032707C">
        <w:rPr>
          <w:color w:val="000000" w:themeColor="text1"/>
          <w:sz w:val="24"/>
          <w:szCs w:val="24"/>
        </w:rPr>
        <w:fldChar w:fldCharType="separate"/>
      </w:r>
      <w:r w:rsidR="008E4121" w:rsidRPr="0032707C">
        <w:rPr>
          <w:rFonts w:ascii="Calibri Light" w:cs="Calibri Light"/>
          <w:color w:val="000000" w:themeColor="text1"/>
          <w:sz w:val="24"/>
          <w:szCs w:val="24"/>
          <w:lang w:val="en-GB"/>
        </w:rPr>
        <w:t>(</w:t>
      </w:r>
      <w:r w:rsidR="008E4121" w:rsidRPr="0032707C">
        <w:rPr>
          <w:rFonts w:ascii="Calibri Light" w:cs="Calibri Light"/>
          <w:i/>
          <w:iCs/>
          <w:color w:val="000000" w:themeColor="text1"/>
          <w:sz w:val="24"/>
          <w:szCs w:val="24"/>
          <w:lang w:val="en-GB"/>
        </w:rPr>
        <w:t>What is Microsoft SQL Server and What is it Used For?</w:t>
      </w:r>
      <w:r w:rsidR="008E4121" w:rsidRPr="0032707C">
        <w:rPr>
          <w:rFonts w:ascii="Calibri Light" w:cs="Calibri Light"/>
          <w:color w:val="000000" w:themeColor="text1"/>
          <w:sz w:val="24"/>
          <w:szCs w:val="24"/>
          <w:lang w:val="en-GB"/>
        </w:rPr>
        <w:t>, 2017)</w:t>
      </w:r>
      <w:r w:rsidR="008E4121" w:rsidRPr="0032707C">
        <w:rPr>
          <w:color w:val="000000" w:themeColor="text1"/>
          <w:sz w:val="24"/>
          <w:szCs w:val="24"/>
        </w:rPr>
        <w:fldChar w:fldCharType="end"/>
      </w:r>
      <w:r w:rsidR="00926E4A" w:rsidRPr="0032707C">
        <w:rPr>
          <w:color w:val="000000" w:themeColor="text1"/>
          <w:sz w:val="24"/>
          <w:szCs w:val="24"/>
        </w:rPr>
        <w:t>.</w:t>
      </w:r>
    </w:p>
    <w:p w14:paraId="249751EB" w14:textId="13C5C233" w:rsidR="007F53BD" w:rsidRDefault="007F53BD" w:rsidP="007F53BD">
      <w:pPr>
        <w:pStyle w:val="Heading1"/>
        <w:rPr>
          <w:rStyle w:val="Emphasis"/>
        </w:rPr>
      </w:pPr>
      <w:bookmarkStart w:id="5" w:name="_Toc27506552"/>
      <w:r>
        <w:rPr>
          <w:rStyle w:val="Emphasis"/>
        </w:rPr>
        <w:t>Hybrid Database</w:t>
      </w:r>
      <w:bookmarkEnd w:id="5"/>
    </w:p>
    <w:p w14:paraId="24B7CD0F" w14:textId="673C4D8A" w:rsidR="007B6A42" w:rsidRPr="0032707C" w:rsidRDefault="007B6A42" w:rsidP="00726625">
      <w:pPr>
        <w:spacing w:line="276" w:lineRule="auto"/>
        <w:rPr>
          <w:color w:val="000000" w:themeColor="text1"/>
          <w:sz w:val="24"/>
          <w:szCs w:val="24"/>
        </w:rPr>
      </w:pPr>
      <w:r w:rsidRPr="0032707C">
        <w:rPr>
          <w:color w:val="000000" w:themeColor="text1"/>
          <w:sz w:val="24"/>
          <w:szCs w:val="24"/>
        </w:rPr>
        <w:t>The SQL Server used by Overdrive stores the data in the form of a Hybrid database. The database consists of Relational and XML data types.</w:t>
      </w:r>
      <w:r w:rsidR="003E0E0B" w:rsidRPr="0032707C">
        <w:rPr>
          <w:color w:val="000000" w:themeColor="text1"/>
          <w:sz w:val="24"/>
          <w:szCs w:val="24"/>
        </w:rPr>
        <w:t xml:space="preserve"> </w:t>
      </w:r>
    </w:p>
    <w:p w14:paraId="5EAF91BA" w14:textId="2E9DEC68" w:rsidR="007F53BD" w:rsidRPr="007F53BD" w:rsidRDefault="007F53BD" w:rsidP="009E53FC">
      <w:pPr>
        <w:pStyle w:val="Heading2"/>
      </w:pPr>
      <w:bookmarkStart w:id="6" w:name="_Toc27506553"/>
      <w:r>
        <w:t>Relational Database</w:t>
      </w:r>
      <w:bookmarkEnd w:id="6"/>
    </w:p>
    <w:p w14:paraId="42DC6912" w14:textId="4A93663B" w:rsidR="001B5720" w:rsidRPr="0032707C" w:rsidRDefault="00562DDC" w:rsidP="00726625">
      <w:pPr>
        <w:spacing w:line="276" w:lineRule="auto"/>
        <w:jc w:val="both"/>
        <w:rPr>
          <w:color w:val="000000" w:themeColor="text1"/>
          <w:sz w:val="24"/>
          <w:szCs w:val="24"/>
        </w:rPr>
      </w:pPr>
      <w:r w:rsidRPr="0032707C">
        <w:rPr>
          <w:color w:val="000000" w:themeColor="text1"/>
          <w:sz w:val="24"/>
          <w:szCs w:val="24"/>
        </w:rPr>
        <w:t xml:space="preserve">A Relational database </w:t>
      </w:r>
      <w:r w:rsidR="007D6641" w:rsidRPr="0032707C">
        <w:rPr>
          <w:color w:val="000000" w:themeColor="text1"/>
          <w:sz w:val="24"/>
          <w:szCs w:val="24"/>
        </w:rPr>
        <w:t xml:space="preserve">stores data in the form of tables. </w:t>
      </w:r>
      <w:r w:rsidR="00BD6E50" w:rsidRPr="0032707C">
        <w:rPr>
          <w:color w:val="000000" w:themeColor="text1"/>
          <w:sz w:val="24"/>
          <w:szCs w:val="24"/>
        </w:rPr>
        <w:t xml:space="preserve">The database provides access to datapoints that are </w:t>
      </w:r>
      <w:r w:rsidR="00FD5E5B" w:rsidRPr="0032707C">
        <w:rPr>
          <w:color w:val="000000" w:themeColor="text1"/>
          <w:sz w:val="24"/>
          <w:szCs w:val="24"/>
        </w:rPr>
        <w:t xml:space="preserve">related to one another. Each row in the table is a record </w:t>
      </w:r>
      <w:r w:rsidR="009C5CED" w:rsidRPr="0032707C">
        <w:rPr>
          <w:color w:val="000000" w:themeColor="text1"/>
          <w:sz w:val="24"/>
          <w:szCs w:val="24"/>
        </w:rPr>
        <w:t xml:space="preserve">with a unique ID called the ‘Key’. The columns hold </w:t>
      </w:r>
      <w:r w:rsidR="000A3FAF" w:rsidRPr="0032707C">
        <w:rPr>
          <w:color w:val="000000" w:themeColor="text1"/>
          <w:sz w:val="24"/>
          <w:szCs w:val="24"/>
        </w:rPr>
        <w:t xml:space="preserve">the </w:t>
      </w:r>
      <w:r w:rsidR="009C5CED" w:rsidRPr="0032707C">
        <w:rPr>
          <w:color w:val="000000" w:themeColor="text1"/>
          <w:sz w:val="24"/>
          <w:szCs w:val="24"/>
        </w:rPr>
        <w:t>data attributes</w:t>
      </w:r>
      <w:r w:rsidR="000A3FAF" w:rsidRPr="0032707C">
        <w:rPr>
          <w:color w:val="000000" w:themeColor="text1"/>
          <w:sz w:val="24"/>
          <w:szCs w:val="24"/>
        </w:rPr>
        <w:t xml:space="preserve">. </w:t>
      </w:r>
      <w:r w:rsidR="00D660E5" w:rsidRPr="0032707C">
        <w:rPr>
          <w:color w:val="000000" w:themeColor="text1"/>
          <w:sz w:val="24"/>
          <w:szCs w:val="24"/>
        </w:rPr>
        <w:t>The relational data</w:t>
      </w:r>
      <w:r w:rsidR="00B679CA" w:rsidRPr="0032707C">
        <w:rPr>
          <w:color w:val="000000" w:themeColor="text1"/>
          <w:sz w:val="24"/>
          <w:szCs w:val="24"/>
        </w:rPr>
        <w:t xml:space="preserve">bases depict </w:t>
      </w:r>
      <w:r w:rsidR="00D660E5" w:rsidRPr="0032707C">
        <w:rPr>
          <w:color w:val="000000" w:themeColor="text1"/>
          <w:sz w:val="24"/>
          <w:szCs w:val="24"/>
        </w:rPr>
        <w:t xml:space="preserve">the </w:t>
      </w:r>
      <w:r w:rsidR="00B679CA" w:rsidRPr="0032707C">
        <w:rPr>
          <w:color w:val="000000" w:themeColor="text1"/>
          <w:sz w:val="24"/>
          <w:szCs w:val="24"/>
        </w:rPr>
        <w:t>logical data</w:t>
      </w:r>
      <w:r w:rsidR="008E45D9" w:rsidRPr="0032707C">
        <w:rPr>
          <w:color w:val="000000" w:themeColor="text1"/>
          <w:sz w:val="24"/>
          <w:szCs w:val="24"/>
        </w:rPr>
        <w:t xml:space="preserve"> structure which is different from the physical storage structure. </w:t>
      </w:r>
      <w:r w:rsidR="0040498B" w:rsidRPr="0032707C">
        <w:rPr>
          <w:color w:val="000000" w:themeColor="text1"/>
          <w:sz w:val="24"/>
          <w:szCs w:val="24"/>
        </w:rPr>
        <w:t xml:space="preserve">Relational databases </w:t>
      </w:r>
      <w:r w:rsidR="00A23CBA" w:rsidRPr="0032707C">
        <w:rPr>
          <w:color w:val="000000" w:themeColor="text1"/>
          <w:sz w:val="24"/>
          <w:szCs w:val="24"/>
        </w:rPr>
        <w:t xml:space="preserve">prioritize data accessibility and accuracy. </w:t>
      </w:r>
      <w:r w:rsidR="00C501CE" w:rsidRPr="0032707C">
        <w:rPr>
          <w:color w:val="000000" w:themeColor="text1"/>
          <w:sz w:val="24"/>
          <w:szCs w:val="24"/>
        </w:rPr>
        <w:t xml:space="preserve">This is accomplished in the form of data integrity rules. </w:t>
      </w:r>
      <w:r w:rsidR="006D0EA0" w:rsidRPr="0032707C">
        <w:rPr>
          <w:color w:val="000000" w:themeColor="text1"/>
          <w:sz w:val="24"/>
          <w:szCs w:val="24"/>
        </w:rPr>
        <w:t xml:space="preserve">An example for this is </w:t>
      </w:r>
      <w:r w:rsidR="00E077AB" w:rsidRPr="0032707C">
        <w:rPr>
          <w:color w:val="000000" w:themeColor="text1"/>
          <w:sz w:val="24"/>
          <w:szCs w:val="24"/>
        </w:rPr>
        <w:t>where the relational database does not allow duplicate rows to be entered</w:t>
      </w:r>
      <w:r w:rsidR="008F031C" w:rsidRPr="0032707C">
        <w:rPr>
          <w:color w:val="000000" w:themeColor="text1"/>
          <w:sz w:val="24"/>
          <w:szCs w:val="24"/>
        </w:rPr>
        <w:t xml:space="preserve"> in the table. This helps prevent erroneous information</w:t>
      </w:r>
      <w:r w:rsidR="004A7B78" w:rsidRPr="0032707C">
        <w:rPr>
          <w:color w:val="000000" w:themeColor="text1"/>
          <w:sz w:val="24"/>
          <w:szCs w:val="24"/>
        </w:rPr>
        <w:t xml:space="preserve"> from being stored in the database.</w:t>
      </w:r>
      <w:r w:rsidR="00E436AD" w:rsidRPr="0032707C">
        <w:rPr>
          <w:color w:val="000000" w:themeColor="text1"/>
          <w:sz w:val="24"/>
          <w:szCs w:val="24"/>
        </w:rPr>
        <w:t xml:space="preserve"> The major </w:t>
      </w:r>
      <w:r w:rsidR="005C58D9" w:rsidRPr="0032707C">
        <w:rPr>
          <w:color w:val="000000" w:themeColor="text1"/>
          <w:sz w:val="24"/>
          <w:szCs w:val="24"/>
        </w:rPr>
        <w:t>application</w:t>
      </w:r>
      <w:r w:rsidR="00E436AD" w:rsidRPr="0032707C">
        <w:rPr>
          <w:color w:val="000000" w:themeColor="text1"/>
          <w:sz w:val="24"/>
          <w:szCs w:val="24"/>
        </w:rPr>
        <w:t xml:space="preserve"> of </w:t>
      </w:r>
      <w:r w:rsidR="00E2194C" w:rsidRPr="0032707C">
        <w:rPr>
          <w:color w:val="000000" w:themeColor="text1"/>
          <w:sz w:val="24"/>
          <w:szCs w:val="24"/>
        </w:rPr>
        <w:t>Relational Database is</w:t>
      </w:r>
      <w:r w:rsidR="005C58D9" w:rsidRPr="0032707C">
        <w:rPr>
          <w:color w:val="000000" w:themeColor="text1"/>
          <w:sz w:val="24"/>
          <w:szCs w:val="24"/>
        </w:rPr>
        <w:t xml:space="preserve"> </w:t>
      </w:r>
      <w:r w:rsidR="00C9101A" w:rsidRPr="0032707C">
        <w:rPr>
          <w:color w:val="000000" w:themeColor="text1"/>
          <w:sz w:val="24"/>
          <w:szCs w:val="24"/>
        </w:rPr>
        <w:t>in</w:t>
      </w:r>
      <w:r w:rsidR="00823FDC" w:rsidRPr="0032707C">
        <w:rPr>
          <w:color w:val="000000" w:themeColor="text1"/>
          <w:sz w:val="24"/>
          <w:szCs w:val="24"/>
        </w:rPr>
        <w:t xml:space="preserve"> place where data points relating to each other must be managed in a secure, </w:t>
      </w:r>
      <w:r w:rsidR="00265CF2" w:rsidRPr="0032707C">
        <w:rPr>
          <w:color w:val="000000" w:themeColor="text1"/>
          <w:sz w:val="24"/>
          <w:szCs w:val="24"/>
        </w:rPr>
        <w:t>rules-based and consistent way</w:t>
      </w:r>
      <w:r w:rsidR="00653D8D" w:rsidRPr="0032707C">
        <w:rPr>
          <w:color w:val="000000" w:themeColor="text1"/>
          <w:sz w:val="24"/>
          <w:szCs w:val="24"/>
        </w:rPr>
        <w:t xml:space="preserve"> </w:t>
      </w:r>
      <w:r w:rsidR="00653D8D" w:rsidRPr="0032707C">
        <w:rPr>
          <w:color w:val="000000" w:themeColor="text1"/>
          <w:sz w:val="24"/>
          <w:szCs w:val="24"/>
        </w:rPr>
        <w:fldChar w:fldCharType="begin"/>
      </w:r>
      <w:r w:rsidR="004337E1" w:rsidRPr="0032707C">
        <w:rPr>
          <w:color w:val="000000" w:themeColor="text1"/>
          <w:sz w:val="24"/>
          <w:szCs w:val="24"/>
        </w:rPr>
        <w:instrText xml:space="preserve"> ADDIN ZOTERO_ITEM CSL_CITATION {"citationID":"9J8rZkrG","properties":{"formattedCitation":"({\\i{}What is a relational database?}, no date)","plainCitation":"(What is a relational database?, no date)","noteIndex":0},"citationItems":[{"id":127,"uris":["http://zotero.org/users/6159635/items/UIW35RBK"],"uri":["http://zotero.org/users/6159635/items/UIW35RBK"],"itemData":{"id":127,"type":"webpage","abstract":"Learn the definition of a relational database and how it can help your business.","language":"en-IE","title":"What is a relational database?","URL":"https://www.oracle.com/ie/database/what-is-a-relational-database/","accessed":{"date-parts":[["2019",12,10]]}}}],"schema":"https://github.com/citation-style-language/schema/raw/master/csl-citation.json"} </w:instrText>
      </w:r>
      <w:r w:rsidR="00653D8D" w:rsidRPr="0032707C">
        <w:rPr>
          <w:color w:val="000000" w:themeColor="text1"/>
          <w:sz w:val="24"/>
          <w:szCs w:val="24"/>
        </w:rPr>
        <w:fldChar w:fldCharType="separate"/>
      </w:r>
      <w:r w:rsidR="004337E1" w:rsidRPr="0032707C">
        <w:rPr>
          <w:rFonts w:ascii="Calibri Light" w:cs="Calibri Light"/>
          <w:color w:val="000000" w:themeColor="text1"/>
          <w:sz w:val="24"/>
          <w:szCs w:val="24"/>
          <w:lang w:val="en-GB"/>
        </w:rPr>
        <w:t>(</w:t>
      </w:r>
      <w:r w:rsidR="004337E1" w:rsidRPr="0032707C">
        <w:rPr>
          <w:rFonts w:ascii="Calibri Light" w:cs="Calibri Light"/>
          <w:i/>
          <w:iCs/>
          <w:color w:val="000000" w:themeColor="text1"/>
          <w:sz w:val="24"/>
          <w:szCs w:val="24"/>
          <w:lang w:val="en-GB"/>
        </w:rPr>
        <w:t>What is a relational database?</w:t>
      </w:r>
      <w:r w:rsidR="004337E1" w:rsidRPr="0032707C">
        <w:rPr>
          <w:rFonts w:ascii="Calibri Light" w:cs="Calibri Light"/>
          <w:color w:val="000000" w:themeColor="text1"/>
          <w:sz w:val="24"/>
          <w:szCs w:val="24"/>
          <w:lang w:val="en-GB"/>
        </w:rPr>
        <w:t>, no date)</w:t>
      </w:r>
      <w:r w:rsidR="00653D8D" w:rsidRPr="0032707C">
        <w:rPr>
          <w:color w:val="000000" w:themeColor="text1"/>
          <w:sz w:val="24"/>
          <w:szCs w:val="24"/>
        </w:rPr>
        <w:fldChar w:fldCharType="end"/>
      </w:r>
      <w:r w:rsidR="00265CF2" w:rsidRPr="0032707C">
        <w:rPr>
          <w:color w:val="000000" w:themeColor="text1"/>
          <w:sz w:val="24"/>
          <w:szCs w:val="24"/>
        </w:rPr>
        <w:t>.</w:t>
      </w:r>
    </w:p>
    <w:p w14:paraId="1C45EB0C" w14:textId="736D919B" w:rsidR="00CB6083" w:rsidRPr="0032707C" w:rsidRDefault="00CB6083" w:rsidP="00726625">
      <w:pPr>
        <w:spacing w:line="276" w:lineRule="auto"/>
        <w:jc w:val="both"/>
        <w:rPr>
          <w:color w:val="000000" w:themeColor="text1"/>
          <w:sz w:val="24"/>
          <w:szCs w:val="24"/>
        </w:rPr>
      </w:pPr>
      <w:r w:rsidRPr="0032707C">
        <w:rPr>
          <w:color w:val="000000" w:themeColor="text1"/>
          <w:sz w:val="24"/>
          <w:szCs w:val="24"/>
        </w:rPr>
        <w:t xml:space="preserve">Overdrive </w:t>
      </w:r>
      <w:r w:rsidR="00C24C9C" w:rsidRPr="0032707C">
        <w:rPr>
          <w:color w:val="000000" w:themeColor="text1"/>
          <w:sz w:val="24"/>
          <w:szCs w:val="24"/>
        </w:rPr>
        <w:t>chose Relation Database as one of its Hybrid database system</w:t>
      </w:r>
      <w:r w:rsidR="00B55F4B" w:rsidRPr="0032707C">
        <w:rPr>
          <w:color w:val="000000" w:themeColor="text1"/>
          <w:sz w:val="24"/>
          <w:szCs w:val="24"/>
        </w:rPr>
        <w:t xml:space="preserve"> components</w:t>
      </w:r>
      <w:r w:rsidR="00C24C9C" w:rsidRPr="0032707C">
        <w:rPr>
          <w:color w:val="000000" w:themeColor="text1"/>
          <w:sz w:val="24"/>
          <w:szCs w:val="24"/>
        </w:rPr>
        <w:t xml:space="preserve"> because of the following criteria:</w:t>
      </w:r>
    </w:p>
    <w:p w14:paraId="5B5408AD" w14:textId="026DE843" w:rsidR="00C24C9C" w:rsidRPr="0032707C" w:rsidRDefault="00653D8D" w:rsidP="00726625">
      <w:pPr>
        <w:pStyle w:val="ListParagraph"/>
        <w:numPr>
          <w:ilvl w:val="0"/>
          <w:numId w:val="12"/>
        </w:numPr>
        <w:spacing w:line="276" w:lineRule="auto"/>
        <w:jc w:val="both"/>
        <w:rPr>
          <w:color w:val="000000" w:themeColor="text1"/>
          <w:sz w:val="24"/>
          <w:szCs w:val="24"/>
        </w:rPr>
      </w:pPr>
      <w:r w:rsidRPr="0032707C">
        <w:rPr>
          <w:color w:val="000000" w:themeColor="text1"/>
          <w:sz w:val="24"/>
          <w:szCs w:val="24"/>
        </w:rPr>
        <w:t xml:space="preserve">Data Accuracy Requirements – </w:t>
      </w:r>
      <w:r w:rsidR="00EB7044" w:rsidRPr="0032707C">
        <w:rPr>
          <w:color w:val="000000" w:themeColor="text1"/>
          <w:sz w:val="24"/>
          <w:szCs w:val="24"/>
        </w:rPr>
        <w:t xml:space="preserve">The business </w:t>
      </w:r>
      <w:r w:rsidR="00B608FD" w:rsidRPr="0032707C">
        <w:rPr>
          <w:color w:val="000000" w:themeColor="text1"/>
          <w:sz w:val="24"/>
          <w:szCs w:val="24"/>
        </w:rPr>
        <w:t>operates with data related to customers, car specifications, inventory management and salaries of employees. All this requires accuracy in data management and avoid any kind of duplication.</w:t>
      </w:r>
    </w:p>
    <w:p w14:paraId="133D34C0" w14:textId="24BBC480" w:rsidR="002B33B2" w:rsidRPr="0032707C" w:rsidRDefault="002B33B2" w:rsidP="00726625">
      <w:pPr>
        <w:pStyle w:val="ListParagraph"/>
        <w:numPr>
          <w:ilvl w:val="0"/>
          <w:numId w:val="12"/>
        </w:numPr>
        <w:spacing w:line="276" w:lineRule="auto"/>
        <w:jc w:val="both"/>
        <w:rPr>
          <w:color w:val="000000" w:themeColor="text1"/>
          <w:sz w:val="24"/>
          <w:szCs w:val="24"/>
        </w:rPr>
      </w:pPr>
      <w:r w:rsidRPr="0032707C">
        <w:rPr>
          <w:color w:val="000000" w:themeColor="text1"/>
          <w:sz w:val="24"/>
          <w:szCs w:val="24"/>
        </w:rPr>
        <w:t xml:space="preserve">Scalability – </w:t>
      </w:r>
      <w:r w:rsidR="00964C41" w:rsidRPr="0032707C">
        <w:rPr>
          <w:color w:val="000000" w:themeColor="text1"/>
          <w:sz w:val="24"/>
          <w:szCs w:val="24"/>
        </w:rPr>
        <w:t>Relational databases have good scalability in terms of anticipated growth and ability to produce mirrored database copies. These factors enable easy expansion of the Overdrive business in future if needed.</w:t>
      </w:r>
    </w:p>
    <w:p w14:paraId="4136BD70" w14:textId="7B94D7A2" w:rsidR="002B33B2" w:rsidRPr="0032707C" w:rsidRDefault="002B33B2" w:rsidP="00726625">
      <w:pPr>
        <w:pStyle w:val="ListParagraph"/>
        <w:numPr>
          <w:ilvl w:val="0"/>
          <w:numId w:val="12"/>
        </w:numPr>
        <w:spacing w:line="276" w:lineRule="auto"/>
        <w:jc w:val="both"/>
        <w:rPr>
          <w:color w:val="000000" w:themeColor="text1"/>
          <w:sz w:val="24"/>
          <w:szCs w:val="24"/>
        </w:rPr>
      </w:pPr>
      <w:r w:rsidRPr="0032707C">
        <w:rPr>
          <w:color w:val="000000" w:themeColor="text1"/>
          <w:sz w:val="24"/>
          <w:szCs w:val="24"/>
        </w:rPr>
        <w:t xml:space="preserve">Concurrency – </w:t>
      </w:r>
      <w:r w:rsidR="009122E1" w:rsidRPr="0032707C">
        <w:rPr>
          <w:color w:val="000000" w:themeColor="text1"/>
          <w:sz w:val="24"/>
          <w:szCs w:val="24"/>
        </w:rPr>
        <w:t>Overdrive dealers have multiple departments within the organization ranging from procurement, sales, finance and HR. All these departments need to have access to the database simultaneously. This centralized management of the database allows for easy and efficient functioning of the business. Sales agents can place customer order requests, procurement department can order for the required vehicles from the manufacture, HR can recruit new sales agent and finance team handles the salaries of the employees along with their incentives based on the employee’s individual sales record. Relational databases make this concurrent access and management of the database possible.</w:t>
      </w:r>
    </w:p>
    <w:p w14:paraId="296FFCE0" w14:textId="4F04EEE9" w:rsidR="002B33B2" w:rsidRPr="0032707C" w:rsidRDefault="005E0E4A" w:rsidP="00726625">
      <w:pPr>
        <w:pStyle w:val="ListParagraph"/>
        <w:numPr>
          <w:ilvl w:val="0"/>
          <w:numId w:val="12"/>
        </w:numPr>
        <w:spacing w:line="276" w:lineRule="auto"/>
        <w:jc w:val="both"/>
        <w:rPr>
          <w:color w:val="000000" w:themeColor="text1"/>
          <w:sz w:val="24"/>
          <w:szCs w:val="24"/>
        </w:rPr>
      </w:pPr>
      <w:r w:rsidRPr="0032707C">
        <w:rPr>
          <w:color w:val="000000" w:themeColor="text1"/>
          <w:sz w:val="24"/>
          <w:szCs w:val="24"/>
        </w:rPr>
        <w:lastRenderedPageBreak/>
        <w:t xml:space="preserve">Performance and Reliability Needs – </w:t>
      </w:r>
      <w:r w:rsidR="004E249F" w:rsidRPr="0032707C">
        <w:rPr>
          <w:color w:val="000000" w:themeColor="text1"/>
          <w:sz w:val="24"/>
          <w:szCs w:val="24"/>
        </w:rPr>
        <w:t xml:space="preserve">The reliable performance of a system is a basic functionality expected out of any system. Overdrive dealers are highly dependent on the database management system for almost all the business operations. In this regard relational database query response performance plays a crucial role. </w:t>
      </w:r>
    </w:p>
    <w:p w14:paraId="42BA8CBE" w14:textId="2E9332ED" w:rsidR="00C00393" w:rsidRDefault="00C00393" w:rsidP="00C00393">
      <w:pPr>
        <w:pStyle w:val="Heading2"/>
      </w:pPr>
      <w:bookmarkStart w:id="7" w:name="_Toc27506554"/>
      <w:r>
        <w:t>XML</w:t>
      </w:r>
      <w:bookmarkEnd w:id="7"/>
    </w:p>
    <w:p w14:paraId="3F7EF11E" w14:textId="4DE378CF" w:rsidR="007F53BD" w:rsidRPr="0032707C" w:rsidRDefault="009E53FC" w:rsidP="00726625">
      <w:pPr>
        <w:spacing w:line="276" w:lineRule="auto"/>
        <w:jc w:val="both"/>
        <w:rPr>
          <w:color w:val="000000" w:themeColor="text1"/>
          <w:sz w:val="24"/>
          <w:szCs w:val="24"/>
        </w:rPr>
      </w:pPr>
      <w:r w:rsidRPr="0032707C">
        <w:rPr>
          <w:color w:val="000000" w:themeColor="text1"/>
          <w:sz w:val="24"/>
          <w:szCs w:val="24"/>
        </w:rPr>
        <w:t xml:space="preserve">XML database is used for storing large volumes of data. It is a secure and persistent software system. Data in XML is queried using XQuery. XML’s functionality is highlighted in situations where the data requirements structure varies within the same element. </w:t>
      </w:r>
    </w:p>
    <w:p w14:paraId="2A9E86C6" w14:textId="2A5827B1" w:rsidR="009E53FC" w:rsidRPr="0032707C" w:rsidRDefault="009E53FC" w:rsidP="00726625">
      <w:pPr>
        <w:spacing w:line="276" w:lineRule="auto"/>
        <w:jc w:val="both"/>
        <w:rPr>
          <w:color w:val="000000" w:themeColor="text1"/>
          <w:sz w:val="24"/>
          <w:szCs w:val="24"/>
        </w:rPr>
      </w:pPr>
      <w:r w:rsidRPr="0032707C">
        <w:rPr>
          <w:color w:val="000000" w:themeColor="text1"/>
          <w:sz w:val="24"/>
          <w:szCs w:val="24"/>
        </w:rPr>
        <w:t xml:space="preserve">Overdrive uses Native XML database as a part of its hybrid database. This type </w:t>
      </w:r>
      <w:r w:rsidR="006521C1" w:rsidRPr="0032707C">
        <w:rPr>
          <w:color w:val="000000" w:themeColor="text1"/>
          <w:sz w:val="24"/>
          <w:szCs w:val="24"/>
        </w:rPr>
        <w:t>of database is based on the container format</w:t>
      </w:r>
      <w:r w:rsidR="00631FA2" w:rsidRPr="0032707C">
        <w:rPr>
          <w:color w:val="000000" w:themeColor="text1"/>
          <w:sz w:val="24"/>
          <w:szCs w:val="24"/>
        </w:rPr>
        <w:t xml:space="preserve">. This form of hybrid database allows for certain values of XML data to be stored in relational columns while the rest can be stored in an XML column. The hybrid database yields better performance as we have better control over the indexes created in the relational columns and locking its characteristics. </w:t>
      </w:r>
    </w:p>
    <w:p w14:paraId="32A6BE34" w14:textId="0BC2DBAE" w:rsidR="00EB6826" w:rsidRDefault="00B61645" w:rsidP="001235A7">
      <w:pPr>
        <w:pStyle w:val="Heading1"/>
        <w:rPr>
          <w:rStyle w:val="Emphasis"/>
        </w:rPr>
      </w:pPr>
      <w:bookmarkStart w:id="8" w:name="_Toc27506555"/>
      <w:r>
        <w:rPr>
          <w:rStyle w:val="Emphasis"/>
        </w:rPr>
        <w:t>Scope of the System</w:t>
      </w:r>
      <w:bookmarkEnd w:id="8"/>
    </w:p>
    <w:p w14:paraId="38C19C33" w14:textId="77777777" w:rsidR="00550CF2" w:rsidRPr="0032707C" w:rsidRDefault="00046400" w:rsidP="00726625">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t>Overdrive car dealership employs a Hybrid Database of Relational and XML within a MS SQL Server database management system.</w:t>
      </w:r>
    </w:p>
    <w:p w14:paraId="509A8756" w14:textId="77777777" w:rsidR="00550CF2" w:rsidRPr="0032707C" w:rsidRDefault="00046400" w:rsidP="00726625">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t>The database consists of 8 tables</w:t>
      </w:r>
      <w:r w:rsidR="00561627" w:rsidRPr="0032707C">
        <w:rPr>
          <w:color w:val="000000" w:themeColor="text1"/>
          <w:sz w:val="24"/>
          <w:szCs w:val="24"/>
        </w:rPr>
        <w:t xml:space="preserve">. </w:t>
      </w:r>
      <w:r w:rsidR="006B57C3" w:rsidRPr="0032707C">
        <w:rPr>
          <w:color w:val="000000" w:themeColor="text1"/>
          <w:sz w:val="24"/>
          <w:szCs w:val="24"/>
        </w:rPr>
        <w:t>Each</w:t>
      </w:r>
      <w:r w:rsidR="00561627" w:rsidRPr="0032707C">
        <w:rPr>
          <w:color w:val="000000" w:themeColor="text1"/>
          <w:sz w:val="24"/>
          <w:szCs w:val="24"/>
        </w:rPr>
        <w:t xml:space="preserve"> table consist of various range of attributes like ID’s of manufacturers, customers, employees, orders, manufacture details, customer details, order dates, name and addresses to name a few.</w:t>
      </w:r>
    </w:p>
    <w:p w14:paraId="1C49A1A6" w14:textId="77777777" w:rsidR="00550CF2" w:rsidRPr="0032707C" w:rsidRDefault="00D6625D" w:rsidP="00726625">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t>The car dealer stores the data about the manufacturers along with the models available within each in</w:t>
      </w:r>
      <w:r w:rsidR="003574F2" w:rsidRPr="0032707C">
        <w:rPr>
          <w:color w:val="000000" w:themeColor="text1"/>
          <w:sz w:val="24"/>
          <w:szCs w:val="24"/>
        </w:rPr>
        <w:t xml:space="preserve"> the manufacture and car model tables respectively</w:t>
      </w:r>
      <w:r w:rsidRPr="0032707C">
        <w:rPr>
          <w:color w:val="000000" w:themeColor="text1"/>
          <w:sz w:val="24"/>
          <w:szCs w:val="24"/>
        </w:rPr>
        <w:t>.</w:t>
      </w:r>
      <w:r w:rsidR="00550CF2" w:rsidRPr="0032707C">
        <w:rPr>
          <w:color w:val="000000" w:themeColor="text1"/>
          <w:sz w:val="24"/>
          <w:szCs w:val="24"/>
        </w:rPr>
        <w:t xml:space="preserve"> </w:t>
      </w:r>
      <w:r w:rsidRPr="0032707C">
        <w:rPr>
          <w:color w:val="000000" w:themeColor="text1"/>
          <w:sz w:val="24"/>
          <w:szCs w:val="24"/>
        </w:rPr>
        <w:t>Based on this information, current market trends and estimations, certain cars are procured and stationed within the warehouse in advance.</w:t>
      </w:r>
    </w:p>
    <w:p w14:paraId="1332413C" w14:textId="77777777" w:rsidR="00550CF2" w:rsidRPr="0032707C" w:rsidRDefault="002633DE" w:rsidP="00726625">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t>The order details are tracked using the manufacture order table.</w:t>
      </w:r>
    </w:p>
    <w:p w14:paraId="4136975B" w14:textId="77777777" w:rsidR="00550CF2" w:rsidRPr="0032707C" w:rsidRDefault="008210C7" w:rsidP="00726625">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t>The car variant ordered from the manufacturer uses XML data type to enable flexibility in the details of the variant stored. As the parameters of the variant details can vary depending on the type of the car, using XML here has more relevance.</w:t>
      </w:r>
    </w:p>
    <w:p w14:paraId="676EFEFF" w14:textId="77777777" w:rsidR="00550CF2" w:rsidRPr="0032707C" w:rsidRDefault="00D6625D" w:rsidP="00726625">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t>Th</w:t>
      </w:r>
      <w:r w:rsidR="002633DE" w:rsidRPr="0032707C">
        <w:rPr>
          <w:color w:val="000000" w:themeColor="text1"/>
          <w:sz w:val="24"/>
          <w:szCs w:val="24"/>
        </w:rPr>
        <w:t>e</w:t>
      </w:r>
      <w:r w:rsidRPr="0032707C">
        <w:rPr>
          <w:color w:val="000000" w:themeColor="text1"/>
          <w:sz w:val="24"/>
          <w:szCs w:val="24"/>
        </w:rPr>
        <w:t xml:space="preserve"> list</w:t>
      </w:r>
      <w:r w:rsidR="002633DE" w:rsidRPr="0032707C">
        <w:rPr>
          <w:color w:val="000000" w:themeColor="text1"/>
          <w:sz w:val="24"/>
          <w:szCs w:val="24"/>
        </w:rPr>
        <w:t xml:space="preserve"> of procured cars</w:t>
      </w:r>
      <w:r w:rsidRPr="0032707C">
        <w:rPr>
          <w:color w:val="000000" w:themeColor="text1"/>
          <w:sz w:val="24"/>
          <w:szCs w:val="24"/>
        </w:rPr>
        <w:t xml:space="preserve"> i</w:t>
      </w:r>
      <w:r w:rsidR="002633DE" w:rsidRPr="0032707C">
        <w:rPr>
          <w:color w:val="000000" w:themeColor="text1"/>
          <w:sz w:val="24"/>
          <w:szCs w:val="24"/>
        </w:rPr>
        <w:t>s</w:t>
      </w:r>
      <w:r w:rsidRPr="0032707C">
        <w:rPr>
          <w:color w:val="000000" w:themeColor="text1"/>
          <w:sz w:val="24"/>
          <w:szCs w:val="24"/>
        </w:rPr>
        <w:t xml:space="preserve"> maintained in the inventory table</w:t>
      </w:r>
      <w:r w:rsidR="003574F2" w:rsidRPr="0032707C">
        <w:rPr>
          <w:color w:val="000000" w:themeColor="text1"/>
          <w:sz w:val="24"/>
          <w:szCs w:val="24"/>
        </w:rPr>
        <w:t xml:space="preserve"> which highlights all the cars available and sold by Overdrive. </w:t>
      </w:r>
      <w:r w:rsidR="00A2553D" w:rsidRPr="0032707C">
        <w:rPr>
          <w:color w:val="000000" w:themeColor="text1"/>
          <w:sz w:val="24"/>
          <w:szCs w:val="24"/>
        </w:rPr>
        <w:t>While this shows the backend operation of the business, on front end, the sales employees will invest the prospective customers.</w:t>
      </w:r>
    </w:p>
    <w:p w14:paraId="360DC248" w14:textId="461F4DB0" w:rsidR="00550CF2" w:rsidRPr="0032707C" w:rsidRDefault="00A2553D" w:rsidP="00726625">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lastRenderedPageBreak/>
        <w:t>Once a customer places an order, their details are recorded into the customer table.</w:t>
      </w:r>
      <w:r w:rsidR="000125F9" w:rsidRPr="0032707C">
        <w:rPr>
          <w:color w:val="000000" w:themeColor="text1"/>
          <w:sz w:val="24"/>
          <w:szCs w:val="24"/>
        </w:rPr>
        <w:t xml:space="preserve"> The customer </w:t>
      </w:r>
      <w:r w:rsidR="00563D50">
        <w:rPr>
          <w:color w:val="000000" w:themeColor="text1"/>
          <w:sz w:val="24"/>
          <w:szCs w:val="24"/>
        </w:rPr>
        <w:t xml:space="preserve">address </w:t>
      </w:r>
      <w:r w:rsidR="000125F9" w:rsidRPr="0032707C">
        <w:rPr>
          <w:color w:val="000000" w:themeColor="text1"/>
          <w:sz w:val="24"/>
          <w:szCs w:val="24"/>
        </w:rPr>
        <w:t>details are saved as an XML data type</w:t>
      </w:r>
      <w:r w:rsidR="00E77ABC">
        <w:rPr>
          <w:color w:val="000000" w:themeColor="text1"/>
          <w:sz w:val="24"/>
          <w:szCs w:val="24"/>
        </w:rPr>
        <w:t xml:space="preserve"> which can be </w:t>
      </w:r>
      <w:r w:rsidR="00971C70">
        <w:rPr>
          <w:color w:val="000000" w:themeColor="text1"/>
          <w:sz w:val="24"/>
          <w:szCs w:val="24"/>
        </w:rPr>
        <w:t>updated</w:t>
      </w:r>
      <w:r w:rsidR="00E77ABC">
        <w:rPr>
          <w:color w:val="000000" w:themeColor="text1"/>
          <w:sz w:val="24"/>
          <w:szCs w:val="24"/>
        </w:rPr>
        <w:t>.</w:t>
      </w:r>
    </w:p>
    <w:p w14:paraId="07F2E417" w14:textId="77777777" w:rsidR="00550CF2" w:rsidRPr="0032707C" w:rsidRDefault="00A2553D" w:rsidP="00726625">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t>The customer order details get recorded into the customer order table.</w:t>
      </w:r>
    </w:p>
    <w:p w14:paraId="2A674411" w14:textId="2B539B1C" w:rsidR="00550CF2" w:rsidRPr="0032707C" w:rsidRDefault="00A2553D" w:rsidP="00726625">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t xml:space="preserve">If the order is completed successfully then the sales employee will receive an incentive based on </w:t>
      </w:r>
      <w:r w:rsidR="00563D50">
        <w:rPr>
          <w:color w:val="000000" w:themeColor="text1"/>
          <w:sz w:val="24"/>
          <w:szCs w:val="24"/>
        </w:rPr>
        <w:t>their</w:t>
      </w:r>
      <w:r w:rsidRPr="0032707C">
        <w:rPr>
          <w:color w:val="000000" w:themeColor="text1"/>
          <w:sz w:val="24"/>
          <w:szCs w:val="24"/>
        </w:rPr>
        <w:t xml:space="preserve"> base salary</w:t>
      </w:r>
      <w:r w:rsidR="00563D50">
        <w:rPr>
          <w:color w:val="000000" w:themeColor="text1"/>
          <w:sz w:val="24"/>
          <w:szCs w:val="24"/>
        </w:rPr>
        <w:t xml:space="preserve"> and the record is stored in the incentive table</w:t>
      </w:r>
      <w:r w:rsidRPr="0032707C">
        <w:rPr>
          <w:color w:val="000000" w:themeColor="text1"/>
          <w:sz w:val="24"/>
          <w:szCs w:val="24"/>
        </w:rPr>
        <w:t>.</w:t>
      </w:r>
      <w:r w:rsidR="005B1B18">
        <w:rPr>
          <w:color w:val="000000" w:themeColor="text1"/>
          <w:sz w:val="24"/>
          <w:szCs w:val="24"/>
        </w:rPr>
        <w:t xml:space="preserve"> This also helps track the performance of the employees.</w:t>
      </w:r>
    </w:p>
    <w:p w14:paraId="4F80E244" w14:textId="7F152C95" w:rsidR="005B1B18" w:rsidRPr="005B1B18" w:rsidRDefault="00A2553D" w:rsidP="005B1B18">
      <w:pPr>
        <w:pStyle w:val="ListParagraph"/>
        <w:numPr>
          <w:ilvl w:val="0"/>
          <w:numId w:val="13"/>
        </w:numPr>
        <w:spacing w:line="276" w:lineRule="auto"/>
        <w:jc w:val="both"/>
        <w:rPr>
          <w:color w:val="000000" w:themeColor="text1"/>
          <w:sz w:val="24"/>
          <w:szCs w:val="24"/>
        </w:rPr>
      </w:pPr>
      <w:r w:rsidRPr="0032707C">
        <w:rPr>
          <w:color w:val="000000" w:themeColor="text1"/>
          <w:sz w:val="24"/>
          <w:szCs w:val="24"/>
        </w:rPr>
        <w:t>The employee details are kept within the employee table.</w:t>
      </w:r>
      <w:r w:rsidR="000125F9" w:rsidRPr="0032707C">
        <w:rPr>
          <w:color w:val="000000" w:themeColor="text1"/>
          <w:sz w:val="24"/>
          <w:szCs w:val="24"/>
        </w:rPr>
        <w:t xml:space="preserve"> </w:t>
      </w:r>
    </w:p>
    <w:p w14:paraId="7F2078F5" w14:textId="45C536CC" w:rsidR="00E0547A" w:rsidRDefault="00E0547A" w:rsidP="00726625">
      <w:pPr>
        <w:pStyle w:val="ListParagraph"/>
        <w:numPr>
          <w:ilvl w:val="0"/>
          <w:numId w:val="13"/>
        </w:numPr>
        <w:spacing w:line="276" w:lineRule="auto"/>
        <w:jc w:val="both"/>
        <w:rPr>
          <w:color w:val="000000" w:themeColor="text1"/>
          <w:sz w:val="24"/>
          <w:szCs w:val="24"/>
        </w:rPr>
      </w:pPr>
      <w:r>
        <w:rPr>
          <w:color w:val="000000" w:themeColor="text1"/>
          <w:sz w:val="24"/>
          <w:szCs w:val="24"/>
        </w:rPr>
        <w:t>The details of the order invoices from the manufacturer and the customer along with the mode of payment is not included in the scope of this system.</w:t>
      </w:r>
    </w:p>
    <w:p w14:paraId="3338D44C" w14:textId="32DC6457" w:rsidR="005B1B18" w:rsidRDefault="006C2BAA" w:rsidP="005B1B18">
      <w:pPr>
        <w:pStyle w:val="ListParagraph"/>
        <w:numPr>
          <w:ilvl w:val="0"/>
          <w:numId w:val="13"/>
        </w:numPr>
        <w:spacing w:line="276" w:lineRule="auto"/>
        <w:jc w:val="both"/>
        <w:rPr>
          <w:color w:val="000000" w:themeColor="text1"/>
          <w:sz w:val="24"/>
          <w:szCs w:val="24"/>
        </w:rPr>
      </w:pPr>
      <w:r>
        <w:rPr>
          <w:color w:val="000000" w:themeColor="text1"/>
          <w:sz w:val="24"/>
          <w:szCs w:val="24"/>
        </w:rPr>
        <w:t>The profits are generated and displayed using views. This is based on the price purchased from the manufacturer and the price at which it is sold to the customer.</w:t>
      </w:r>
    </w:p>
    <w:p w14:paraId="122B90C3" w14:textId="5D4DAB0B" w:rsidR="00815620" w:rsidRDefault="00815620" w:rsidP="00815620">
      <w:pPr>
        <w:pStyle w:val="Heading1"/>
        <w:rPr>
          <w:rStyle w:val="Emphasis"/>
        </w:rPr>
      </w:pPr>
      <w:bookmarkStart w:id="9" w:name="_Toc27506556"/>
      <w:r>
        <w:rPr>
          <w:rStyle w:val="Emphasis"/>
        </w:rPr>
        <w:t xml:space="preserve">Business </w:t>
      </w:r>
      <w:r>
        <w:rPr>
          <w:rStyle w:val="Emphasis"/>
        </w:rPr>
        <w:t>Requirements</w:t>
      </w:r>
      <w:bookmarkEnd w:id="9"/>
    </w:p>
    <w:p w14:paraId="07A7B2EB" w14:textId="5A28FD3B" w:rsidR="00815620" w:rsidRPr="00D509EE" w:rsidRDefault="00D509EE" w:rsidP="00D509EE">
      <w:pPr>
        <w:pStyle w:val="ListParagraph"/>
        <w:numPr>
          <w:ilvl w:val="0"/>
          <w:numId w:val="21"/>
        </w:numPr>
        <w:spacing w:line="276" w:lineRule="auto"/>
        <w:rPr>
          <w:color w:val="000000" w:themeColor="text1"/>
          <w:sz w:val="24"/>
          <w:szCs w:val="24"/>
        </w:rPr>
      </w:pPr>
      <w:r w:rsidRPr="00D509EE">
        <w:rPr>
          <w:color w:val="000000" w:themeColor="text1"/>
          <w:sz w:val="24"/>
          <w:szCs w:val="24"/>
        </w:rPr>
        <w:t>Details of all the orders placed by the customer.</w:t>
      </w:r>
    </w:p>
    <w:p w14:paraId="7187B76B" w14:textId="1C5EA77C" w:rsidR="00D509EE" w:rsidRPr="00D509EE" w:rsidRDefault="00D509EE" w:rsidP="00D509EE">
      <w:pPr>
        <w:pStyle w:val="ListParagraph"/>
        <w:numPr>
          <w:ilvl w:val="0"/>
          <w:numId w:val="21"/>
        </w:numPr>
        <w:spacing w:line="276" w:lineRule="auto"/>
        <w:rPr>
          <w:color w:val="000000" w:themeColor="text1"/>
          <w:sz w:val="24"/>
          <w:szCs w:val="24"/>
        </w:rPr>
      </w:pPr>
      <w:r w:rsidRPr="00D509EE">
        <w:rPr>
          <w:color w:val="000000" w:themeColor="text1"/>
          <w:sz w:val="24"/>
          <w:szCs w:val="24"/>
        </w:rPr>
        <w:t>Tracking the performance of the employees based on the cars sold.</w:t>
      </w:r>
    </w:p>
    <w:p w14:paraId="764C0F3E" w14:textId="26AC134C" w:rsidR="00D509EE" w:rsidRDefault="00933A56" w:rsidP="00D509EE">
      <w:pPr>
        <w:pStyle w:val="ListParagraph"/>
        <w:numPr>
          <w:ilvl w:val="0"/>
          <w:numId w:val="21"/>
        </w:numPr>
        <w:spacing w:line="276" w:lineRule="auto"/>
        <w:rPr>
          <w:color w:val="000000" w:themeColor="text1"/>
          <w:sz w:val="24"/>
          <w:szCs w:val="24"/>
        </w:rPr>
      </w:pPr>
      <w:r>
        <w:rPr>
          <w:color w:val="000000" w:themeColor="text1"/>
          <w:sz w:val="24"/>
          <w:szCs w:val="24"/>
        </w:rPr>
        <w:t>10% incentive on the base salary should be provided to the employees for each car sold.</w:t>
      </w:r>
    </w:p>
    <w:p w14:paraId="4C021919" w14:textId="5F150F66" w:rsidR="00815620" w:rsidRDefault="00BD1D13" w:rsidP="00933A56">
      <w:pPr>
        <w:pStyle w:val="ListParagraph"/>
        <w:numPr>
          <w:ilvl w:val="0"/>
          <w:numId w:val="21"/>
        </w:numPr>
        <w:spacing w:line="276" w:lineRule="auto"/>
        <w:rPr>
          <w:color w:val="000000" w:themeColor="text1"/>
          <w:sz w:val="24"/>
          <w:szCs w:val="24"/>
        </w:rPr>
      </w:pPr>
      <w:r>
        <w:rPr>
          <w:color w:val="000000" w:themeColor="text1"/>
          <w:sz w:val="24"/>
          <w:szCs w:val="24"/>
        </w:rPr>
        <w:t>All the customer order details will be stored as an XML</w:t>
      </w:r>
      <w:r w:rsidR="00BE4014">
        <w:rPr>
          <w:color w:val="000000" w:themeColor="text1"/>
          <w:sz w:val="24"/>
          <w:szCs w:val="24"/>
        </w:rPr>
        <w:t>.</w:t>
      </w:r>
    </w:p>
    <w:p w14:paraId="31D71D78" w14:textId="5AC187CB" w:rsidR="00BE4014" w:rsidRDefault="00F410A9" w:rsidP="00933A56">
      <w:pPr>
        <w:pStyle w:val="ListParagraph"/>
        <w:numPr>
          <w:ilvl w:val="0"/>
          <w:numId w:val="21"/>
        </w:numPr>
        <w:spacing w:line="276" w:lineRule="auto"/>
        <w:rPr>
          <w:color w:val="000000" w:themeColor="text1"/>
          <w:sz w:val="24"/>
          <w:szCs w:val="24"/>
        </w:rPr>
      </w:pPr>
      <w:r>
        <w:rPr>
          <w:color w:val="000000" w:themeColor="text1"/>
          <w:sz w:val="24"/>
          <w:szCs w:val="24"/>
        </w:rPr>
        <w:t>Generating a list of all cars belonging to a particular car type.</w:t>
      </w:r>
    </w:p>
    <w:p w14:paraId="4D836A0F" w14:textId="3F86F523" w:rsidR="00F410A9" w:rsidRDefault="00F410A9" w:rsidP="00933A56">
      <w:pPr>
        <w:pStyle w:val="ListParagraph"/>
        <w:numPr>
          <w:ilvl w:val="0"/>
          <w:numId w:val="21"/>
        </w:numPr>
        <w:spacing w:line="276" w:lineRule="auto"/>
        <w:rPr>
          <w:color w:val="000000" w:themeColor="text1"/>
          <w:sz w:val="24"/>
          <w:szCs w:val="24"/>
        </w:rPr>
      </w:pPr>
      <w:r>
        <w:rPr>
          <w:color w:val="000000" w:themeColor="text1"/>
          <w:sz w:val="24"/>
          <w:szCs w:val="24"/>
        </w:rPr>
        <w:t>Editing the employee address whenever it is required.</w:t>
      </w:r>
    </w:p>
    <w:p w14:paraId="37772279" w14:textId="1BBD9AE6" w:rsidR="00F410A9" w:rsidRDefault="00CF38AB" w:rsidP="00933A56">
      <w:pPr>
        <w:pStyle w:val="ListParagraph"/>
        <w:numPr>
          <w:ilvl w:val="0"/>
          <w:numId w:val="21"/>
        </w:numPr>
        <w:spacing w:line="276" w:lineRule="auto"/>
        <w:rPr>
          <w:color w:val="000000" w:themeColor="text1"/>
          <w:sz w:val="24"/>
          <w:szCs w:val="24"/>
        </w:rPr>
      </w:pPr>
      <w:r>
        <w:rPr>
          <w:color w:val="000000" w:themeColor="text1"/>
          <w:sz w:val="24"/>
          <w:szCs w:val="24"/>
        </w:rPr>
        <w:t>Generating a list of cars based on the seating capacity.</w:t>
      </w:r>
    </w:p>
    <w:p w14:paraId="53EC3994" w14:textId="46B57EAB" w:rsidR="00054566" w:rsidRDefault="00054566" w:rsidP="00054566">
      <w:pPr>
        <w:spacing w:line="276" w:lineRule="auto"/>
        <w:rPr>
          <w:color w:val="000000" w:themeColor="text1"/>
          <w:sz w:val="24"/>
          <w:szCs w:val="24"/>
        </w:rPr>
      </w:pPr>
    </w:p>
    <w:p w14:paraId="3BC93F83" w14:textId="3E73424F" w:rsidR="00054566" w:rsidRDefault="00054566" w:rsidP="00054566">
      <w:pPr>
        <w:spacing w:line="276" w:lineRule="auto"/>
        <w:rPr>
          <w:color w:val="000000" w:themeColor="text1"/>
          <w:sz w:val="24"/>
          <w:szCs w:val="24"/>
        </w:rPr>
      </w:pPr>
    </w:p>
    <w:p w14:paraId="66C3A657" w14:textId="3D71F5E5" w:rsidR="00054566" w:rsidRDefault="00054566" w:rsidP="00054566">
      <w:pPr>
        <w:spacing w:line="276" w:lineRule="auto"/>
        <w:rPr>
          <w:color w:val="000000" w:themeColor="text1"/>
          <w:sz w:val="24"/>
          <w:szCs w:val="24"/>
        </w:rPr>
      </w:pPr>
    </w:p>
    <w:p w14:paraId="57F31746" w14:textId="77777777" w:rsidR="00054566" w:rsidRPr="00054566" w:rsidRDefault="00054566" w:rsidP="00054566">
      <w:pPr>
        <w:spacing w:line="276" w:lineRule="auto"/>
        <w:rPr>
          <w:color w:val="000000" w:themeColor="text1"/>
          <w:sz w:val="24"/>
          <w:szCs w:val="24"/>
        </w:rPr>
      </w:pPr>
    </w:p>
    <w:p w14:paraId="54E64550" w14:textId="0C2EC6F9" w:rsidR="0096371A" w:rsidRDefault="0096371A" w:rsidP="0096371A">
      <w:pPr>
        <w:pStyle w:val="Heading1"/>
        <w:rPr>
          <w:rStyle w:val="Emphasis"/>
        </w:rPr>
      </w:pPr>
      <w:bookmarkStart w:id="10" w:name="_Toc27506557"/>
      <w:r>
        <w:rPr>
          <w:rStyle w:val="Emphasis"/>
        </w:rPr>
        <w:lastRenderedPageBreak/>
        <w:t xml:space="preserve">Business </w:t>
      </w:r>
      <w:r w:rsidR="005109F8">
        <w:rPr>
          <w:rStyle w:val="Emphasis"/>
        </w:rPr>
        <w:t>Rules</w:t>
      </w:r>
      <w:bookmarkEnd w:id="10"/>
    </w:p>
    <w:p w14:paraId="4B926EDB" w14:textId="0CCB8E27" w:rsidR="0096371A" w:rsidRDefault="0096371A" w:rsidP="00726625">
      <w:pPr>
        <w:pStyle w:val="ListParagraph"/>
        <w:numPr>
          <w:ilvl w:val="0"/>
          <w:numId w:val="14"/>
        </w:numPr>
        <w:spacing w:after="200" w:line="276" w:lineRule="auto"/>
        <w:contextualSpacing/>
        <w:rPr>
          <w:bCs/>
          <w:color w:val="000000" w:themeColor="text1"/>
          <w:sz w:val="24"/>
          <w:szCs w:val="24"/>
        </w:rPr>
      </w:pPr>
      <w:r w:rsidRPr="0032707C">
        <w:rPr>
          <w:bCs/>
          <w:color w:val="000000" w:themeColor="text1"/>
          <w:sz w:val="24"/>
          <w:szCs w:val="24"/>
        </w:rPr>
        <w:t>Every customer should have a unique customer ID (PK constraint) in the format ‘OVDC1000000’.</w:t>
      </w:r>
    </w:p>
    <w:p w14:paraId="278FACA9" w14:textId="77777777" w:rsidR="00703F18" w:rsidRDefault="005B64C4" w:rsidP="00703F18">
      <w:pPr>
        <w:pStyle w:val="ListParagraph"/>
        <w:keepNext/>
        <w:numPr>
          <w:ilvl w:val="0"/>
          <w:numId w:val="0"/>
        </w:numPr>
        <w:spacing w:after="200" w:line="276" w:lineRule="auto"/>
        <w:ind w:left="720"/>
        <w:contextualSpacing/>
      </w:pPr>
      <w:r>
        <w:rPr>
          <w:bCs/>
          <w:noProof/>
          <w:color w:val="000000" w:themeColor="text1"/>
          <w:sz w:val="24"/>
          <w:szCs w:val="24"/>
        </w:rPr>
        <w:drawing>
          <wp:inline distT="0" distB="0" distL="0" distR="0" wp14:anchorId="45575E13" wp14:editId="5FAA9F21">
            <wp:extent cx="5971540" cy="146177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usinessrule1.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1461770"/>
                    </a:xfrm>
                    <a:prstGeom prst="rect">
                      <a:avLst/>
                    </a:prstGeom>
                  </pic:spPr>
                </pic:pic>
              </a:graphicData>
            </a:graphic>
          </wp:inline>
        </w:drawing>
      </w:r>
    </w:p>
    <w:p w14:paraId="78193832" w14:textId="42746DD4" w:rsidR="005B64C4" w:rsidRPr="00703F18" w:rsidRDefault="00703F18" w:rsidP="00703F18">
      <w:pPr>
        <w:pStyle w:val="Caption"/>
        <w:jc w:val="center"/>
        <w:rPr>
          <w:bCs/>
          <w:color w:val="000000" w:themeColor="text1"/>
          <w:sz w:val="20"/>
          <w:szCs w:val="20"/>
        </w:rPr>
      </w:pPr>
      <w:bookmarkStart w:id="11" w:name="_Toc27505851"/>
      <w:r w:rsidRPr="00703F18">
        <w:rPr>
          <w:sz w:val="24"/>
          <w:szCs w:val="13"/>
        </w:rPr>
        <w:t xml:space="preserve">Figure </w:t>
      </w:r>
      <w:r w:rsidRPr="00703F18">
        <w:rPr>
          <w:sz w:val="24"/>
          <w:szCs w:val="13"/>
        </w:rPr>
        <w:fldChar w:fldCharType="begin"/>
      </w:r>
      <w:r w:rsidRPr="00703F18">
        <w:rPr>
          <w:sz w:val="24"/>
          <w:szCs w:val="13"/>
        </w:rPr>
        <w:instrText xml:space="preserve"> SEQ Figure \* ARABIC </w:instrText>
      </w:r>
      <w:r w:rsidRPr="00703F18">
        <w:rPr>
          <w:sz w:val="24"/>
          <w:szCs w:val="13"/>
        </w:rPr>
        <w:fldChar w:fldCharType="separate"/>
      </w:r>
      <w:r w:rsidR="00F73EAB">
        <w:rPr>
          <w:noProof/>
          <w:sz w:val="24"/>
          <w:szCs w:val="13"/>
        </w:rPr>
        <w:t>1</w:t>
      </w:r>
      <w:r w:rsidRPr="00703F18">
        <w:rPr>
          <w:sz w:val="24"/>
          <w:szCs w:val="13"/>
        </w:rPr>
        <w:fldChar w:fldCharType="end"/>
      </w:r>
      <w:r w:rsidRPr="00703F18">
        <w:rPr>
          <w:sz w:val="24"/>
          <w:szCs w:val="13"/>
        </w:rPr>
        <w:t xml:space="preserve"> Unique Customer ID</w:t>
      </w:r>
      <w:bookmarkEnd w:id="11"/>
    </w:p>
    <w:p w14:paraId="4BB3B122" w14:textId="249ABE5A" w:rsidR="0096371A" w:rsidRDefault="0096371A" w:rsidP="0096371A">
      <w:pPr>
        <w:pStyle w:val="ListParagraph"/>
        <w:numPr>
          <w:ilvl w:val="0"/>
          <w:numId w:val="14"/>
        </w:numPr>
        <w:spacing w:after="200" w:line="276" w:lineRule="auto"/>
        <w:contextualSpacing/>
        <w:rPr>
          <w:bCs/>
          <w:color w:val="000000" w:themeColor="text1"/>
          <w:sz w:val="24"/>
          <w:szCs w:val="24"/>
        </w:rPr>
      </w:pPr>
      <w:r w:rsidRPr="0032707C">
        <w:rPr>
          <w:bCs/>
          <w:color w:val="000000" w:themeColor="text1"/>
          <w:sz w:val="24"/>
          <w:szCs w:val="24"/>
        </w:rPr>
        <w:t>Every employee should have a unique employee ID (PK constraint) in the format ‘OVDE1000’.</w:t>
      </w:r>
    </w:p>
    <w:p w14:paraId="0F987161" w14:textId="77777777" w:rsidR="006621E7" w:rsidRDefault="005B64C4" w:rsidP="006621E7">
      <w:pPr>
        <w:pStyle w:val="ListParagraph"/>
        <w:keepNext/>
        <w:numPr>
          <w:ilvl w:val="0"/>
          <w:numId w:val="0"/>
        </w:numPr>
        <w:spacing w:after="200" w:line="276" w:lineRule="auto"/>
        <w:ind w:left="720"/>
        <w:contextualSpacing/>
      </w:pPr>
      <w:r>
        <w:rPr>
          <w:bCs/>
          <w:noProof/>
          <w:color w:val="000000" w:themeColor="text1"/>
          <w:sz w:val="24"/>
          <w:szCs w:val="24"/>
        </w:rPr>
        <w:drawing>
          <wp:inline distT="0" distB="0" distL="0" distR="0" wp14:anchorId="30CC3C61" wp14:editId="2D7450F2">
            <wp:extent cx="5971540" cy="11430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isnessrule2.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1143000"/>
                    </a:xfrm>
                    <a:prstGeom prst="rect">
                      <a:avLst/>
                    </a:prstGeom>
                  </pic:spPr>
                </pic:pic>
              </a:graphicData>
            </a:graphic>
          </wp:inline>
        </w:drawing>
      </w:r>
    </w:p>
    <w:p w14:paraId="5F855471" w14:textId="6EBF873E" w:rsidR="005B64C4" w:rsidRPr="006621E7" w:rsidRDefault="006621E7" w:rsidP="006621E7">
      <w:pPr>
        <w:pStyle w:val="Caption"/>
        <w:jc w:val="center"/>
        <w:rPr>
          <w:bCs/>
          <w:color w:val="000000" w:themeColor="text1"/>
          <w:sz w:val="20"/>
          <w:szCs w:val="20"/>
        </w:rPr>
      </w:pPr>
      <w:bookmarkStart w:id="12" w:name="_Toc27505852"/>
      <w:r w:rsidRPr="006621E7">
        <w:rPr>
          <w:sz w:val="24"/>
          <w:szCs w:val="13"/>
        </w:rPr>
        <w:t xml:space="preserve">Figure </w:t>
      </w:r>
      <w:r w:rsidRPr="006621E7">
        <w:rPr>
          <w:sz w:val="24"/>
          <w:szCs w:val="13"/>
        </w:rPr>
        <w:fldChar w:fldCharType="begin"/>
      </w:r>
      <w:r w:rsidRPr="006621E7">
        <w:rPr>
          <w:sz w:val="24"/>
          <w:szCs w:val="13"/>
        </w:rPr>
        <w:instrText xml:space="preserve"> SEQ Figure \* ARABIC </w:instrText>
      </w:r>
      <w:r w:rsidRPr="006621E7">
        <w:rPr>
          <w:sz w:val="24"/>
          <w:szCs w:val="13"/>
        </w:rPr>
        <w:fldChar w:fldCharType="separate"/>
      </w:r>
      <w:r w:rsidR="00F73EAB">
        <w:rPr>
          <w:noProof/>
          <w:sz w:val="24"/>
          <w:szCs w:val="13"/>
        </w:rPr>
        <w:t>2</w:t>
      </w:r>
      <w:r w:rsidRPr="006621E7">
        <w:rPr>
          <w:sz w:val="24"/>
          <w:szCs w:val="13"/>
        </w:rPr>
        <w:fldChar w:fldCharType="end"/>
      </w:r>
      <w:r w:rsidRPr="006621E7">
        <w:rPr>
          <w:sz w:val="24"/>
          <w:szCs w:val="13"/>
        </w:rPr>
        <w:t xml:space="preserve"> Unique Employee ID</w:t>
      </w:r>
      <w:bookmarkEnd w:id="12"/>
    </w:p>
    <w:p w14:paraId="42E37100" w14:textId="57EBEE19" w:rsidR="0096371A" w:rsidRPr="0032707C" w:rsidRDefault="0096371A" w:rsidP="00726625">
      <w:pPr>
        <w:pStyle w:val="ListParagraph"/>
        <w:numPr>
          <w:ilvl w:val="0"/>
          <w:numId w:val="14"/>
        </w:numPr>
        <w:spacing w:after="200" w:line="276" w:lineRule="auto"/>
        <w:contextualSpacing/>
        <w:rPr>
          <w:bCs/>
          <w:color w:val="000000" w:themeColor="text1"/>
          <w:sz w:val="24"/>
          <w:szCs w:val="24"/>
        </w:rPr>
      </w:pPr>
      <w:r w:rsidRPr="0032707C">
        <w:rPr>
          <w:bCs/>
          <w:color w:val="000000" w:themeColor="text1"/>
          <w:sz w:val="24"/>
          <w:szCs w:val="24"/>
        </w:rPr>
        <w:t>A customer order entry should have a unique order ID (PK) and should have a customer ID as well an employee ID associated with it (FK constraints).</w:t>
      </w:r>
    </w:p>
    <w:p w14:paraId="2A72DD2D" w14:textId="7D30572E" w:rsidR="0096371A" w:rsidRPr="0032707C" w:rsidRDefault="0096371A" w:rsidP="00726625">
      <w:pPr>
        <w:pStyle w:val="ListParagraph"/>
        <w:numPr>
          <w:ilvl w:val="0"/>
          <w:numId w:val="14"/>
        </w:numPr>
        <w:spacing w:after="200" w:line="276" w:lineRule="auto"/>
        <w:contextualSpacing/>
        <w:rPr>
          <w:bCs/>
          <w:color w:val="000000" w:themeColor="text1"/>
          <w:sz w:val="24"/>
          <w:szCs w:val="24"/>
        </w:rPr>
      </w:pPr>
      <w:r w:rsidRPr="0032707C">
        <w:rPr>
          <w:bCs/>
          <w:color w:val="000000" w:themeColor="text1"/>
          <w:sz w:val="24"/>
          <w:szCs w:val="24"/>
        </w:rPr>
        <w:t>A manufacturer order entry should have a unique order ID (PK) and should have car model ID as a foreign key.</w:t>
      </w:r>
    </w:p>
    <w:p w14:paraId="139BC877" w14:textId="7368076B" w:rsidR="0096371A" w:rsidRPr="0032707C" w:rsidRDefault="0096371A" w:rsidP="00726625">
      <w:pPr>
        <w:pStyle w:val="ListParagraph"/>
        <w:numPr>
          <w:ilvl w:val="0"/>
          <w:numId w:val="14"/>
        </w:numPr>
        <w:spacing w:after="200" w:line="276" w:lineRule="auto"/>
        <w:contextualSpacing/>
        <w:rPr>
          <w:bCs/>
          <w:color w:val="000000" w:themeColor="text1"/>
          <w:sz w:val="24"/>
          <w:szCs w:val="24"/>
        </w:rPr>
      </w:pPr>
      <w:r w:rsidRPr="0032707C">
        <w:rPr>
          <w:bCs/>
          <w:color w:val="000000" w:themeColor="text1"/>
          <w:sz w:val="24"/>
          <w:szCs w:val="24"/>
        </w:rPr>
        <w:t>An inventory data will have a unique inventory ID, status as ‘SOLD’ or ‘AVAILABLE’, customer order ID can be null in case of ‘AVAILABLE’ status.</w:t>
      </w:r>
    </w:p>
    <w:p w14:paraId="298F2F7E" w14:textId="4A3D5C24" w:rsidR="006C7730" w:rsidRDefault="0096371A" w:rsidP="00AF4CC7">
      <w:pPr>
        <w:pStyle w:val="ListParagraph"/>
        <w:numPr>
          <w:ilvl w:val="0"/>
          <w:numId w:val="14"/>
        </w:numPr>
        <w:spacing w:after="200" w:line="276" w:lineRule="auto"/>
        <w:contextualSpacing/>
        <w:rPr>
          <w:bCs/>
          <w:color w:val="000000" w:themeColor="text1"/>
          <w:sz w:val="24"/>
          <w:szCs w:val="24"/>
        </w:rPr>
      </w:pPr>
      <w:r w:rsidRPr="0032707C">
        <w:rPr>
          <w:bCs/>
          <w:color w:val="000000" w:themeColor="text1"/>
          <w:sz w:val="24"/>
          <w:szCs w:val="24"/>
        </w:rPr>
        <w:t>Incentive value for the employee should be 10% on his basic salary for every car sold.</w:t>
      </w:r>
    </w:p>
    <w:p w14:paraId="009BCECC" w14:textId="77777777" w:rsidR="006621E7" w:rsidRDefault="003F5631" w:rsidP="006621E7">
      <w:pPr>
        <w:pStyle w:val="ListParagraph"/>
        <w:keepNext/>
        <w:numPr>
          <w:ilvl w:val="0"/>
          <w:numId w:val="0"/>
        </w:numPr>
        <w:spacing w:after="200" w:line="276" w:lineRule="auto"/>
        <w:ind w:left="720"/>
        <w:contextualSpacing/>
      </w:pPr>
      <w:r>
        <w:rPr>
          <w:rFonts w:cstheme="minorHAnsi"/>
          <w:b/>
          <w:noProof/>
          <w:sz w:val="24"/>
          <w:szCs w:val="24"/>
          <w:shd w:val="clear" w:color="auto" w:fill="FFFFFF"/>
        </w:rPr>
        <w:lastRenderedPageBreak/>
        <w:drawing>
          <wp:inline distT="0" distB="0" distL="0" distR="0" wp14:anchorId="0C672282" wp14:editId="6BA384E1">
            <wp:extent cx="5926455" cy="2472055"/>
            <wp:effectExtent l="0" t="0" r="4445" b="4445"/>
            <wp:docPr id="28" name="Picture 28" descr="trigger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trigger_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2472055"/>
                    </a:xfrm>
                    <a:prstGeom prst="rect">
                      <a:avLst/>
                    </a:prstGeom>
                    <a:noFill/>
                    <a:ln>
                      <a:noFill/>
                    </a:ln>
                  </pic:spPr>
                </pic:pic>
              </a:graphicData>
            </a:graphic>
          </wp:inline>
        </w:drawing>
      </w:r>
    </w:p>
    <w:p w14:paraId="2F049D22" w14:textId="290B8BAF" w:rsidR="003F5631" w:rsidRPr="006621E7" w:rsidRDefault="006621E7" w:rsidP="006621E7">
      <w:pPr>
        <w:pStyle w:val="Caption"/>
        <w:jc w:val="center"/>
        <w:rPr>
          <w:bCs/>
          <w:color w:val="000000" w:themeColor="text1"/>
          <w:sz w:val="20"/>
          <w:szCs w:val="20"/>
        </w:rPr>
      </w:pPr>
      <w:bookmarkStart w:id="13" w:name="_Toc27505853"/>
      <w:r w:rsidRPr="006621E7">
        <w:rPr>
          <w:sz w:val="24"/>
          <w:szCs w:val="13"/>
        </w:rPr>
        <w:t xml:space="preserve">Figure </w:t>
      </w:r>
      <w:r w:rsidRPr="006621E7">
        <w:rPr>
          <w:sz w:val="24"/>
          <w:szCs w:val="13"/>
        </w:rPr>
        <w:fldChar w:fldCharType="begin"/>
      </w:r>
      <w:r w:rsidRPr="006621E7">
        <w:rPr>
          <w:sz w:val="24"/>
          <w:szCs w:val="13"/>
        </w:rPr>
        <w:instrText xml:space="preserve"> SEQ Figure \* ARABIC </w:instrText>
      </w:r>
      <w:r w:rsidRPr="006621E7">
        <w:rPr>
          <w:sz w:val="24"/>
          <w:szCs w:val="13"/>
        </w:rPr>
        <w:fldChar w:fldCharType="separate"/>
      </w:r>
      <w:r w:rsidR="00F73EAB">
        <w:rPr>
          <w:noProof/>
          <w:sz w:val="24"/>
          <w:szCs w:val="13"/>
        </w:rPr>
        <w:t>3</w:t>
      </w:r>
      <w:r w:rsidRPr="006621E7">
        <w:rPr>
          <w:sz w:val="24"/>
          <w:szCs w:val="13"/>
        </w:rPr>
        <w:fldChar w:fldCharType="end"/>
      </w:r>
      <w:r w:rsidRPr="006621E7">
        <w:rPr>
          <w:sz w:val="24"/>
          <w:szCs w:val="13"/>
        </w:rPr>
        <w:t xml:space="preserve"> Incentive Trigger</w:t>
      </w:r>
      <w:bookmarkEnd w:id="13"/>
    </w:p>
    <w:p w14:paraId="1A56BEA1" w14:textId="6E5950D9" w:rsidR="0096371A" w:rsidRDefault="003F5631" w:rsidP="00726625">
      <w:pPr>
        <w:pStyle w:val="ListParagraph"/>
        <w:numPr>
          <w:ilvl w:val="0"/>
          <w:numId w:val="14"/>
        </w:numPr>
        <w:spacing w:after="200" w:line="276" w:lineRule="auto"/>
        <w:contextualSpacing/>
        <w:rPr>
          <w:bCs/>
          <w:color w:val="000000" w:themeColor="text1"/>
          <w:sz w:val="24"/>
          <w:szCs w:val="24"/>
        </w:rPr>
      </w:pPr>
      <w:r>
        <w:rPr>
          <w:bCs/>
          <w:color w:val="000000" w:themeColor="text1"/>
          <w:sz w:val="24"/>
          <w:szCs w:val="24"/>
        </w:rPr>
        <w:t>Maintaining a log table for the data inserted into the customer order table.</w:t>
      </w:r>
    </w:p>
    <w:p w14:paraId="5F36846D" w14:textId="77777777" w:rsidR="006621E7" w:rsidRDefault="00087190" w:rsidP="006621E7">
      <w:pPr>
        <w:pStyle w:val="ListParagraph"/>
        <w:keepNext/>
        <w:numPr>
          <w:ilvl w:val="0"/>
          <w:numId w:val="0"/>
        </w:numPr>
        <w:spacing w:after="200" w:line="276" w:lineRule="auto"/>
        <w:ind w:left="720"/>
        <w:contextualSpacing/>
      </w:pPr>
      <w:r>
        <w:rPr>
          <w:rFonts w:cstheme="minorHAnsi"/>
          <w:noProof/>
          <w:shd w:val="clear" w:color="auto" w:fill="FFFFFF"/>
        </w:rPr>
        <w:drawing>
          <wp:inline distT="0" distB="0" distL="0" distR="0" wp14:anchorId="194A8CA8" wp14:editId="5C02D622">
            <wp:extent cx="5943600" cy="3039982"/>
            <wp:effectExtent l="0" t="0" r="0" b="8255"/>
            <wp:docPr id="29" name="Picture 29" descr="C:\Users\Mypc\AppData\Local\Microsoft\Windows\INetCache\Content.Word\Trig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ypc\AppData\Local\Microsoft\Windows\INetCache\Content.Word\Trigger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39982"/>
                    </a:xfrm>
                    <a:prstGeom prst="rect">
                      <a:avLst/>
                    </a:prstGeom>
                    <a:noFill/>
                    <a:ln>
                      <a:noFill/>
                    </a:ln>
                  </pic:spPr>
                </pic:pic>
              </a:graphicData>
            </a:graphic>
          </wp:inline>
        </w:drawing>
      </w:r>
    </w:p>
    <w:p w14:paraId="737F7D34" w14:textId="463A175B" w:rsidR="00087190" w:rsidRPr="006621E7" w:rsidRDefault="006621E7" w:rsidP="006621E7">
      <w:pPr>
        <w:pStyle w:val="Caption"/>
        <w:jc w:val="center"/>
        <w:rPr>
          <w:bCs/>
          <w:color w:val="000000" w:themeColor="text1"/>
          <w:sz w:val="20"/>
          <w:szCs w:val="20"/>
        </w:rPr>
      </w:pPr>
      <w:bookmarkStart w:id="14" w:name="_Toc27505854"/>
      <w:r w:rsidRPr="006621E7">
        <w:rPr>
          <w:sz w:val="24"/>
          <w:szCs w:val="13"/>
        </w:rPr>
        <w:t xml:space="preserve">Figure </w:t>
      </w:r>
      <w:r w:rsidRPr="006621E7">
        <w:rPr>
          <w:sz w:val="24"/>
          <w:szCs w:val="13"/>
        </w:rPr>
        <w:fldChar w:fldCharType="begin"/>
      </w:r>
      <w:r w:rsidRPr="006621E7">
        <w:rPr>
          <w:sz w:val="24"/>
          <w:szCs w:val="13"/>
        </w:rPr>
        <w:instrText xml:space="preserve"> SEQ Figure \* ARABIC </w:instrText>
      </w:r>
      <w:r w:rsidRPr="006621E7">
        <w:rPr>
          <w:sz w:val="24"/>
          <w:szCs w:val="13"/>
        </w:rPr>
        <w:fldChar w:fldCharType="separate"/>
      </w:r>
      <w:r w:rsidR="00F73EAB">
        <w:rPr>
          <w:noProof/>
          <w:sz w:val="24"/>
          <w:szCs w:val="13"/>
        </w:rPr>
        <w:t>4</w:t>
      </w:r>
      <w:r w:rsidRPr="006621E7">
        <w:rPr>
          <w:sz w:val="24"/>
          <w:szCs w:val="13"/>
        </w:rPr>
        <w:fldChar w:fldCharType="end"/>
      </w:r>
      <w:r w:rsidRPr="006621E7">
        <w:rPr>
          <w:sz w:val="24"/>
          <w:szCs w:val="13"/>
        </w:rPr>
        <w:t xml:space="preserve"> Log Table</w:t>
      </w:r>
      <w:bookmarkEnd w:id="14"/>
    </w:p>
    <w:p w14:paraId="01F5B053" w14:textId="6A7079AB" w:rsidR="005109F8" w:rsidRDefault="005109F8" w:rsidP="005109F8">
      <w:pPr>
        <w:pStyle w:val="Heading1"/>
        <w:rPr>
          <w:rStyle w:val="Emphasis"/>
        </w:rPr>
      </w:pPr>
      <w:bookmarkStart w:id="15" w:name="_Toc27506558"/>
      <w:r>
        <w:rPr>
          <w:rStyle w:val="Emphasis"/>
        </w:rPr>
        <w:lastRenderedPageBreak/>
        <w:t>Entity-Relationship Diagram</w:t>
      </w:r>
      <w:bookmarkEnd w:id="15"/>
    </w:p>
    <w:p w14:paraId="19FB806F" w14:textId="77777777" w:rsidR="006621E7" w:rsidRDefault="00E54370" w:rsidP="006621E7">
      <w:pPr>
        <w:keepNext/>
        <w:spacing w:after="200" w:line="276" w:lineRule="auto"/>
        <w:contextualSpacing/>
      </w:pPr>
      <w:r>
        <w:rPr>
          <w:bCs/>
          <w:noProof/>
          <w:color w:val="000000" w:themeColor="text1"/>
          <w:sz w:val="24"/>
          <w:szCs w:val="24"/>
        </w:rPr>
        <w:drawing>
          <wp:inline distT="0" distB="0" distL="0" distR="0" wp14:anchorId="4307EFC4" wp14:editId="78792FA7">
            <wp:extent cx="5971540" cy="3755390"/>
            <wp:effectExtent l="0" t="0" r="0" b="3810"/>
            <wp:docPr id="24" name="Picture 2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_for_CA (2)-Page-1.jpg"/>
                    <pic:cNvPicPr/>
                  </pic:nvPicPr>
                  <pic:blipFill>
                    <a:blip r:embed="rId15">
                      <a:extLst>
                        <a:ext uri="{28A0092B-C50C-407E-A947-70E740481C1C}">
                          <a14:useLocalDpi xmlns:a14="http://schemas.microsoft.com/office/drawing/2010/main" val="0"/>
                        </a:ext>
                      </a:extLst>
                    </a:blip>
                    <a:stretch>
                      <a:fillRect/>
                    </a:stretch>
                  </pic:blipFill>
                  <pic:spPr>
                    <a:xfrm>
                      <a:off x="0" y="0"/>
                      <a:ext cx="5971540" cy="3755390"/>
                    </a:xfrm>
                    <a:prstGeom prst="rect">
                      <a:avLst/>
                    </a:prstGeom>
                  </pic:spPr>
                </pic:pic>
              </a:graphicData>
            </a:graphic>
          </wp:inline>
        </w:drawing>
      </w:r>
    </w:p>
    <w:p w14:paraId="3C554D0F" w14:textId="6C970BA0" w:rsidR="005109F8" w:rsidRPr="006621E7" w:rsidRDefault="006621E7" w:rsidP="006621E7">
      <w:pPr>
        <w:pStyle w:val="Caption"/>
        <w:jc w:val="center"/>
        <w:rPr>
          <w:bCs/>
          <w:color w:val="000000" w:themeColor="text1"/>
          <w:sz w:val="20"/>
          <w:szCs w:val="20"/>
        </w:rPr>
      </w:pPr>
      <w:bookmarkStart w:id="16" w:name="_Toc27505855"/>
      <w:r w:rsidRPr="006621E7">
        <w:rPr>
          <w:sz w:val="24"/>
          <w:szCs w:val="13"/>
        </w:rPr>
        <w:t xml:space="preserve">Figure </w:t>
      </w:r>
      <w:r w:rsidRPr="006621E7">
        <w:rPr>
          <w:sz w:val="24"/>
          <w:szCs w:val="13"/>
        </w:rPr>
        <w:fldChar w:fldCharType="begin"/>
      </w:r>
      <w:r w:rsidRPr="006621E7">
        <w:rPr>
          <w:sz w:val="24"/>
          <w:szCs w:val="13"/>
        </w:rPr>
        <w:instrText xml:space="preserve"> SEQ Figure \* ARABIC </w:instrText>
      </w:r>
      <w:r w:rsidRPr="006621E7">
        <w:rPr>
          <w:sz w:val="24"/>
          <w:szCs w:val="13"/>
        </w:rPr>
        <w:fldChar w:fldCharType="separate"/>
      </w:r>
      <w:r w:rsidR="00F73EAB">
        <w:rPr>
          <w:noProof/>
          <w:sz w:val="24"/>
          <w:szCs w:val="13"/>
        </w:rPr>
        <w:t>5</w:t>
      </w:r>
      <w:r w:rsidRPr="006621E7">
        <w:rPr>
          <w:sz w:val="24"/>
          <w:szCs w:val="13"/>
        </w:rPr>
        <w:fldChar w:fldCharType="end"/>
      </w:r>
      <w:r w:rsidRPr="006621E7">
        <w:rPr>
          <w:sz w:val="24"/>
          <w:szCs w:val="13"/>
        </w:rPr>
        <w:t xml:space="preserve"> ER Diagram</w:t>
      </w:r>
      <w:bookmarkEnd w:id="16"/>
    </w:p>
    <w:p w14:paraId="4B3F49B6" w14:textId="4B2F0F5D" w:rsidR="00BC31C3" w:rsidRDefault="00BC31C3" w:rsidP="00BC31C3">
      <w:pPr>
        <w:pStyle w:val="Heading1"/>
        <w:rPr>
          <w:rStyle w:val="Emphasis"/>
        </w:rPr>
      </w:pPr>
      <w:bookmarkStart w:id="17" w:name="_Toc27506559"/>
      <w:r>
        <w:rPr>
          <w:rStyle w:val="Emphasis"/>
        </w:rPr>
        <w:t>Relational Schema in 3NF</w:t>
      </w:r>
      <w:bookmarkEnd w:id="17"/>
    </w:p>
    <w:p w14:paraId="676D3AC0" w14:textId="446C7A00" w:rsidR="00521F7A" w:rsidRDefault="006314AB" w:rsidP="006314AB">
      <w:pPr>
        <w:spacing w:line="276" w:lineRule="auto"/>
        <w:jc w:val="both"/>
        <w:rPr>
          <w:color w:val="000000" w:themeColor="text1"/>
          <w:sz w:val="24"/>
          <w:szCs w:val="24"/>
        </w:rPr>
      </w:pPr>
      <w:r w:rsidRPr="006314AB">
        <w:rPr>
          <w:color w:val="000000" w:themeColor="text1"/>
          <w:sz w:val="24"/>
          <w:szCs w:val="24"/>
        </w:rPr>
        <w:t>3NF is Normal Form used to normalize a database design. This helps reduce duplication of data and improves referential integrity. This is done by making sure that the entity is in second normal form and no non-prime attribute is transitively dependent on any key.</w:t>
      </w:r>
      <w:r>
        <w:rPr>
          <w:color w:val="000000" w:themeColor="text1"/>
          <w:sz w:val="24"/>
          <w:szCs w:val="24"/>
        </w:rPr>
        <w:t xml:space="preserve"> By having the Overdrives relational schema in 3NF we have achieved the following:</w:t>
      </w:r>
    </w:p>
    <w:p w14:paraId="6D4FFBE0" w14:textId="352DB26C" w:rsidR="006314AB" w:rsidRDefault="006314AB" w:rsidP="006314AB">
      <w:pPr>
        <w:pStyle w:val="ListParagraph"/>
        <w:numPr>
          <w:ilvl w:val="0"/>
          <w:numId w:val="19"/>
        </w:numPr>
        <w:spacing w:line="276" w:lineRule="auto"/>
        <w:jc w:val="both"/>
        <w:rPr>
          <w:color w:val="000000" w:themeColor="text1"/>
          <w:sz w:val="24"/>
          <w:szCs w:val="24"/>
        </w:rPr>
      </w:pPr>
      <w:r>
        <w:rPr>
          <w:color w:val="000000" w:themeColor="text1"/>
          <w:sz w:val="24"/>
          <w:szCs w:val="24"/>
        </w:rPr>
        <w:t>Eliminated undesirable data</w:t>
      </w:r>
    </w:p>
    <w:p w14:paraId="60CAA403" w14:textId="0D28E981" w:rsidR="006314AB" w:rsidRDefault="006314AB" w:rsidP="006314AB">
      <w:pPr>
        <w:pStyle w:val="ListParagraph"/>
        <w:numPr>
          <w:ilvl w:val="0"/>
          <w:numId w:val="19"/>
        </w:numPr>
        <w:spacing w:line="276" w:lineRule="auto"/>
        <w:jc w:val="both"/>
        <w:rPr>
          <w:color w:val="000000" w:themeColor="text1"/>
          <w:sz w:val="24"/>
          <w:szCs w:val="24"/>
        </w:rPr>
      </w:pPr>
      <w:r>
        <w:rPr>
          <w:color w:val="000000" w:themeColor="text1"/>
          <w:sz w:val="24"/>
          <w:szCs w:val="24"/>
        </w:rPr>
        <w:t>Reduced need for restructuring</w:t>
      </w:r>
    </w:p>
    <w:p w14:paraId="0040EE94" w14:textId="7621E865" w:rsidR="006314AB" w:rsidRDefault="006314AB" w:rsidP="006314AB">
      <w:pPr>
        <w:pStyle w:val="ListParagraph"/>
        <w:numPr>
          <w:ilvl w:val="0"/>
          <w:numId w:val="19"/>
        </w:numPr>
        <w:spacing w:line="276" w:lineRule="auto"/>
        <w:jc w:val="both"/>
        <w:rPr>
          <w:color w:val="000000" w:themeColor="text1"/>
          <w:sz w:val="24"/>
          <w:szCs w:val="24"/>
        </w:rPr>
      </w:pPr>
      <w:r>
        <w:rPr>
          <w:color w:val="000000" w:themeColor="text1"/>
          <w:sz w:val="24"/>
          <w:szCs w:val="24"/>
        </w:rPr>
        <w:t>Made the data model more informative</w:t>
      </w:r>
    </w:p>
    <w:p w14:paraId="0DDD6A73" w14:textId="51A28970" w:rsidR="006314AB" w:rsidRDefault="006314AB" w:rsidP="006314AB">
      <w:pPr>
        <w:pStyle w:val="ListParagraph"/>
        <w:numPr>
          <w:ilvl w:val="0"/>
          <w:numId w:val="19"/>
        </w:numPr>
        <w:spacing w:line="276" w:lineRule="auto"/>
        <w:jc w:val="both"/>
        <w:rPr>
          <w:color w:val="000000" w:themeColor="text1"/>
          <w:sz w:val="24"/>
          <w:szCs w:val="24"/>
        </w:rPr>
      </w:pPr>
      <w:r>
        <w:rPr>
          <w:color w:val="000000" w:themeColor="text1"/>
          <w:sz w:val="24"/>
          <w:szCs w:val="24"/>
        </w:rPr>
        <w:t>Made the data model neutral to different kinds of statistics</w:t>
      </w:r>
    </w:p>
    <w:p w14:paraId="637F6A39" w14:textId="2A663936" w:rsidR="00175111" w:rsidRPr="00175111" w:rsidRDefault="00175111" w:rsidP="00175111">
      <w:pPr>
        <w:spacing w:line="276" w:lineRule="auto"/>
        <w:jc w:val="both"/>
        <w:rPr>
          <w:color w:val="000000" w:themeColor="text1"/>
          <w:sz w:val="24"/>
          <w:szCs w:val="24"/>
        </w:rPr>
      </w:pPr>
      <w:r>
        <w:rPr>
          <w:color w:val="000000" w:themeColor="text1"/>
          <w:sz w:val="24"/>
          <w:szCs w:val="24"/>
        </w:rPr>
        <w:t>The figure below shows the Relational Schema for Overdrive dealership in 3NF:</w:t>
      </w:r>
    </w:p>
    <w:p w14:paraId="4DFA4F6F" w14:textId="77777777" w:rsidR="00B438E7" w:rsidRDefault="00BA4561" w:rsidP="00B438E7">
      <w:pPr>
        <w:keepNext/>
        <w:jc w:val="center"/>
      </w:pPr>
      <w:r>
        <w:rPr>
          <w:noProof/>
        </w:rPr>
        <w:lastRenderedPageBreak/>
        <w:drawing>
          <wp:inline distT="0" distB="0" distL="0" distR="0" wp14:anchorId="27AD2AF1" wp14:editId="5D337EF8">
            <wp:extent cx="5971540" cy="4215130"/>
            <wp:effectExtent l="0" t="0" r="0" b="1270"/>
            <wp:docPr id="22" name="Picture 22"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_for_CA (2)-Page-2.jpg"/>
                    <pic:cNvPicPr/>
                  </pic:nvPicPr>
                  <pic:blipFill>
                    <a:blip r:embed="rId16">
                      <a:extLst>
                        <a:ext uri="{28A0092B-C50C-407E-A947-70E740481C1C}">
                          <a14:useLocalDpi xmlns:a14="http://schemas.microsoft.com/office/drawing/2010/main" val="0"/>
                        </a:ext>
                      </a:extLst>
                    </a:blip>
                    <a:stretch>
                      <a:fillRect/>
                    </a:stretch>
                  </pic:blipFill>
                  <pic:spPr>
                    <a:xfrm>
                      <a:off x="0" y="0"/>
                      <a:ext cx="5971540" cy="4215130"/>
                    </a:xfrm>
                    <a:prstGeom prst="rect">
                      <a:avLst/>
                    </a:prstGeom>
                  </pic:spPr>
                </pic:pic>
              </a:graphicData>
            </a:graphic>
          </wp:inline>
        </w:drawing>
      </w:r>
    </w:p>
    <w:p w14:paraId="220C569C" w14:textId="300378EA" w:rsidR="00BA4561" w:rsidRPr="00B438E7" w:rsidRDefault="00B438E7" w:rsidP="00B438E7">
      <w:pPr>
        <w:pStyle w:val="Caption"/>
        <w:jc w:val="center"/>
        <w:rPr>
          <w:sz w:val="24"/>
          <w:szCs w:val="13"/>
        </w:rPr>
      </w:pPr>
      <w:bookmarkStart w:id="18" w:name="_Toc27505856"/>
      <w:r w:rsidRPr="00B438E7">
        <w:rPr>
          <w:sz w:val="24"/>
          <w:szCs w:val="13"/>
        </w:rPr>
        <w:t xml:space="preserve">Figure </w:t>
      </w:r>
      <w:r w:rsidRPr="00B438E7">
        <w:rPr>
          <w:sz w:val="24"/>
          <w:szCs w:val="13"/>
        </w:rPr>
        <w:fldChar w:fldCharType="begin"/>
      </w:r>
      <w:r w:rsidRPr="00B438E7">
        <w:rPr>
          <w:sz w:val="24"/>
          <w:szCs w:val="13"/>
        </w:rPr>
        <w:instrText xml:space="preserve"> SEQ Figure \* ARABIC </w:instrText>
      </w:r>
      <w:r w:rsidRPr="00B438E7">
        <w:rPr>
          <w:sz w:val="24"/>
          <w:szCs w:val="13"/>
        </w:rPr>
        <w:fldChar w:fldCharType="separate"/>
      </w:r>
      <w:r w:rsidR="00F73EAB">
        <w:rPr>
          <w:noProof/>
          <w:sz w:val="24"/>
          <w:szCs w:val="13"/>
        </w:rPr>
        <w:t>6</w:t>
      </w:r>
      <w:r w:rsidRPr="00B438E7">
        <w:rPr>
          <w:sz w:val="24"/>
          <w:szCs w:val="13"/>
        </w:rPr>
        <w:fldChar w:fldCharType="end"/>
      </w:r>
      <w:r w:rsidRPr="00B438E7">
        <w:rPr>
          <w:sz w:val="24"/>
          <w:szCs w:val="13"/>
        </w:rPr>
        <w:t xml:space="preserve"> Relational Schema</w:t>
      </w:r>
      <w:bookmarkEnd w:id="18"/>
    </w:p>
    <w:p w14:paraId="1FDC5DFC" w14:textId="16EFE98D" w:rsidR="00BA4561" w:rsidRPr="00194C1B" w:rsidRDefault="00125F23" w:rsidP="00194C1B">
      <w:pPr>
        <w:spacing w:line="276" w:lineRule="auto"/>
        <w:jc w:val="both"/>
        <w:rPr>
          <w:color w:val="000000" w:themeColor="text1"/>
          <w:sz w:val="24"/>
          <w:szCs w:val="24"/>
        </w:rPr>
      </w:pPr>
      <w:r w:rsidRPr="00194C1B">
        <w:rPr>
          <w:color w:val="000000" w:themeColor="text1"/>
          <w:sz w:val="24"/>
          <w:szCs w:val="24"/>
        </w:rPr>
        <w:t>The schema shows the hybrid database structure. While most of the attributes use relational structure, three of them are in the XML form. They are:</w:t>
      </w:r>
    </w:p>
    <w:p w14:paraId="0CDF90EE" w14:textId="704B8CAD" w:rsidR="00125F23" w:rsidRPr="00194C1B" w:rsidRDefault="00125F23" w:rsidP="00194C1B">
      <w:pPr>
        <w:pStyle w:val="ListParagraph"/>
        <w:numPr>
          <w:ilvl w:val="0"/>
          <w:numId w:val="20"/>
        </w:numPr>
        <w:spacing w:line="276" w:lineRule="auto"/>
        <w:rPr>
          <w:color w:val="000000" w:themeColor="text1"/>
          <w:sz w:val="24"/>
          <w:szCs w:val="24"/>
        </w:rPr>
      </w:pPr>
      <w:r w:rsidRPr="00194C1B">
        <w:rPr>
          <w:color w:val="000000" w:themeColor="text1"/>
          <w:sz w:val="24"/>
          <w:szCs w:val="24"/>
        </w:rPr>
        <w:t>Customer address</w:t>
      </w:r>
    </w:p>
    <w:p w14:paraId="1D60B233" w14:textId="757A4162" w:rsidR="00125F23" w:rsidRPr="00194C1B" w:rsidRDefault="00125F23" w:rsidP="00194C1B">
      <w:pPr>
        <w:pStyle w:val="ListParagraph"/>
        <w:numPr>
          <w:ilvl w:val="0"/>
          <w:numId w:val="20"/>
        </w:numPr>
        <w:spacing w:line="276" w:lineRule="auto"/>
        <w:rPr>
          <w:color w:val="000000" w:themeColor="text1"/>
          <w:sz w:val="24"/>
          <w:szCs w:val="24"/>
        </w:rPr>
      </w:pPr>
      <w:r w:rsidRPr="00194C1B">
        <w:rPr>
          <w:color w:val="000000" w:themeColor="text1"/>
          <w:sz w:val="24"/>
          <w:szCs w:val="24"/>
        </w:rPr>
        <w:t>Employee address</w:t>
      </w:r>
    </w:p>
    <w:p w14:paraId="6E2B55A5" w14:textId="64EE17DD" w:rsidR="00125F23" w:rsidRPr="00194C1B" w:rsidRDefault="00125F23" w:rsidP="00194C1B">
      <w:pPr>
        <w:pStyle w:val="ListParagraph"/>
        <w:numPr>
          <w:ilvl w:val="0"/>
          <w:numId w:val="20"/>
        </w:numPr>
        <w:spacing w:line="276" w:lineRule="auto"/>
        <w:rPr>
          <w:color w:val="000000" w:themeColor="text1"/>
          <w:sz w:val="24"/>
          <w:szCs w:val="24"/>
        </w:rPr>
      </w:pPr>
      <w:r w:rsidRPr="00194C1B">
        <w:rPr>
          <w:color w:val="000000" w:themeColor="text1"/>
          <w:sz w:val="24"/>
          <w:szCs w:val="24"/>
        </w:rPr>
        <w:t>Car variant</w:t>
      </w:r>
    </w:p>
    <w:p w14:paraId="1D166675" w14:textId="4DA05772" w:rsidR="00125F23" w:rsidRPr="00194C1B" w:rsidRDefault="00125F23" w:rsidP="00A56F9F">
      <w:pPr>
        <w:spacing w:line="276" w:lineRule="auto"/>
        <w:jc w:val="both"/>
        <w:rPr>
          <w:color w:val="000000" w:themeColor="text1"/>
          <w:sz w:val="24"/>
          <w:szCs w:val="24"/>
        </w:rPr>
      </w:pPr>
      <w:r w:rsidRPr="00194C1B">
        <w:rPr>
          <w:color w:val="000000" w:themeColor="text1"/>
          <w:sz w:val="24"/>
          <w:szCs w:val="24"/>
        </w:rPr>
        <w:t>The main reason behind using XML for these specific attributes is that they are semi structured data. Address fields can vary widely based on the customers location and type of residence like a building which will have flat number and building name while individual residences won’t have these fields. The other attribute is the car variant. This can vary depending on the category of the car. For example, a sports variant will have information regarding the car’s acceleration while a family van will have information regarding the seating capacity. Because of th</w:t>
      </w:r>
      <w:r w:rsidR="00194C1B" w:rsidRPr="00194C1B">
        <w:rPr>
          <w:color w:val="000000" w:themeColor="text1"/>
          <w:sz w:val="24"/>
          <w:szCs w:val="24"/>
        </w:rPr>
        <w:t>ese</w:t>
      </w:r>
      <w:r w:rsidRPr="00194C1B">
        <w:rPr>
          <w:color w:val="000000" w:themeColor="text1"/>
          <w:sz w:val="24"/>
          <w:szCs w:val="24"/>
        </w:rPr>
        <w:t xml:space="preserve"> </w:t>
      </w:r>
      <w:r w:rsidR="00194C1B" w:rsidRPr="00194C1B">
        <w:rPr>
          <w:color w:val="000000" w:themeColor="text1"/>
          <w:sz w:val="24"/>
          <w:szCs w:val="24"/>
        </w:rPr>
        <w:t>variations in data, XML will be effective over relation data structure here. This results in Overdrives database becoming a hybrid database.</w:t>
      </w:r>
    </w:p>
    <w:p w14:paraId="0DFA820F" w14:textId="105AC012" w:rsidR="00F72C65" w:rsidRDefault="00F72C65" w:rsidP="00F72C65">
      <w:pPr>
        <w:pStyle w:val="Heading1"/>
        <w:rPr>
          <w:rStyle w:val="Emphasis"/>
        </w:rPr>
      </w:pPr>
      <w:bookmarkStart w:id="19" w:name="_Toc27506560"/>
      <w:r>
        <w:rPr>
          <w:rStyle w:val="Emphasis"/>
        </w:rPr>
        <w:lastRenderedPageBreak/>
        <w:t>Implementation in SQL Server</w:t>
      </w:r>
      <w:bookmarkEnd w:id="19"/>
    </w:p>
    <w:p w14:paraId="520BFF21" w14:textId="60DBD540" w:rsidR="00F72C65" w:rsidRDefault="00F72C65" w:rsidP="009738AF">
      <w:pPr>
        <w:pStyle w:val="Heading2"/>
        <w:spacing w:line="276" w:lineRule="auto"/>
      </w:pPr>
      <w:bookmarkStart w:id="20" w:name="_Toc27506561"/>
      <w:r>
        <w:t>Tables with Data Diagram</w:t>
      </w:r>
      <w:bookmarkEnd w:id="20"/>
    </w:p>
    <w:p w14:paraId="6C90D8FB" w14:textId="7FA109C3" w:rsidR="009738AF" w:rsidRPr="009738AF" w:rsidRDefault="009738AF" w:rsidP="009738AF">
      <w:pPr>
        <w:spacing w:line="276" w:lineRule="auto"/>
        <w:rPr>
          <w:color w:val="000000" w:themeColor="text1"/>
          <w:sz w:val="24"/>
          <w:szCs w:val="24"/>
        </w:rPr>
      </w:pPr>
      <w:r w:rsidRPr="009738AF">
        <w:rPr>
          <w:color w:val="000000" w:themeColor="text1"/>
          <w:sz w:val="24"/>
          <w:szCs w:val="24"/>
        </w:rPr>
        <w:t>The data diagram for Overdrive car dealership is show in figure below:</w:t>
      </w:r>
    </w:p>
    <w:p w14:paraId="0B7569D3" w14:textId="77777777" w:rsidR="00B438E7" w:rsidRDefault="002179D7" w:rsidP="00B438E7">
      <w:pPr>
        <w:keepNext/>
      </w:pPr>
      <w:r>
        <w:rPr>
          <w:noProof/>
        </w:rPr>
        <w:drawing>
          <wp:inline distT="0" distB="0" distL="0" distR="0" wp14:anchorId="09B894AD" wp14:editId="1EC314DD">
            <wp:extent cx="5971540" cy="328104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3281045"/>
                    </a:xfrm>
                    <a:prstGeom prst="rect">
                      <a:avLst/>
                    </a:prstGeom>
                  </pic:spPr>
                </pic:pic>
              </a:graphicData>
            </a:graphic>
          </wp:inline>
        </w:drawing>
      </w:r>
    </w:p>
    <w:p w14:paraId="30C3C97D" w14:textId="39A48342" w:rsidR="004E65F3" w:rsidRPr="00B438E7" w:rsidRDefault="00B438E7" w:rsidP="00B438E7">
      <w:pPr>
        <w:pStyle w:val="Caption"/>
        <w:jc w:val="center"/>
        <w:rPr>
          <w:sz w:val="24"/>
          <w:szCs w:val="13"/>
        </w:rPr>
      </w:pPr>
      <w:bookmarkStart w:id="21" w:name="_Toc27505857"/>
      <w:r w:rsidRPr="00B438E7">
        <w:rPr>
          <w:sz w:val="24"/>
          <w:szCs w:val="13"/>
        </w:rPr>
        <w:t xml:space="preserve">Figure </w:t>
      </w:r>
      <w:r w:rsidRPr="00B438E7">
        <w:rPr>
          <w:sz w:val="24"/>
          <w:szCs w:val="13"/>
        </w:rPr>
        <w:fldChar w:fldCharType="begin"/>
      </w:r>
      <w:r w:rsidRPr="00B438E7">
        <w:rPr>
          <w:sz w:val="24"/>
          <w:szCs w:val="13"/>
        </w:rPr>
        <w:instrText xml:space="preserve"> SEQ Figure \* ARABIC </w:instrText>
      </w:r>
      <w:r w:rsidRPr="00B438E7">
        <w:rPr>
          <w:sz w:val="24"/>
          <w:szCs w:val="13"/>
        </w:rPr>
        <w:fldChar w:fldCharType="separate"/>
      </w:r>
      <w:r w:rsidR="00F73EAB">
        <w:rPr>
          <w:noProof/>
          <w:sz w:val="24"/>
          <w:szCs w:val="13"/>
        </w:rPr>
        <w:t>7</w:t>
      </w:r>
      <w:r w:rsidRPr="00B438E7">
        <w:rPr>
          <w:sz w:val="24"/>
          <w:szCs w:val="13"/>
        </w:rPr>
        <w:fldChar w:fldCharType="end"/>
      </w:r>
      <w:r w:rsidRPr="00B438E7">
        <w:rPr>
          <w:sz w:val="24"/>
          <w:szCs w:val="13"/>
        </w:rPr>
        <w:t xml:space="preserve"> Data Diagram</w:t>
      </w:r>
      <w:bookmarkEnd w:id="21"/>
    </w:p>
    <w:p w14:paraId="3CAEE65A" w14:textId="65B9674E" w:rsidR="002179D7" w:rsidRPr="00A56F9F" w:rsidRDefault="009738AF" w:rsidP="00A56F9F">
      <w:pPr>
        <w:spacing w:line="276" w:lineRule="auto"/>
        <w:jc w:val="both"/>
        <w:rPr>
          <w:color w:val="000000" w:themeColor="text1"/>
          <w:sz w:val="24"/>
          <w:szCs w:val="24"/>
        </w:rPr>
      </w:pPr>
      <w:r w:rsidRPr="00521F7A">
        <w:rPr>
          <w:color w:val="000000" w:themeColor="text1"/>
          <w:sz w:val="24"/>
          <w:szCs w:val="24"/>
        </w:rPr>
        <w:t xml:space="preserve">According of the business requirements of </w:t>
      </w:r>
      <w:proofErr w:type="spellStart"/>
      <w:r w:rsidRPr="00521F7A">
        <w:rPr>
          <w:color w:val="000000" w:themeColor="text1"/>
          <w:sz w:val="24"/>
          <w:szCs w:val="24"/>
        </w:rPr>
        <w:t>OverDrive</w:t>
      </w:r>
      <w:proofErr w:type="spellEnd"/>
      <w:r w:rsidRPr="00521F7A">
        <w:rPr>
          <w:color w:val="000000" w:themeColor="text1"/>
          <w:sz w:val="24"/>
          <w:szCs w:val="24"/>
        </w:rPr>
        <w:t xml:space="preserve"> database it contains the data of vehicle manufactures, car models, customer, employee and inventory. </w:t>
      </w:r>
      <w:r w:rsidR="00A64DAB" w:rsidRPr="00521F7A">
        <w:rPr>
          <w:color w:val="000000" w:themeColor="text1"/>
          <w:sz w:val="24"/>
          <w:szCs w:val="24"/>
        </w:rPr>
        <w:t>Also,</w:t>
      </w:r>
      <w:r w:rsidRPr="00521F7A">
        <w:rPr>
          <w:color w:val="000000" w:themeColor="text1"/>
          <w:sz w:val="24"/>
          <w:szCs w:val="24"/>
        </w:rPr>
        <w:t xml:space="preserve"> it is capable to store records of manufacturer order details, customer order details and employee incentive.  From the car </w:t>
      </w:r>
      <w:r w:rsidR="00EE73B0" w:rsidRPr="00521F7A">
        <w:rPr>
          <w:color w:val="000000" w:themeColor="text1"/>
          <w:sz w:val="24"/>
          <w:szCs w:val="24"/>
        </w:rPr>
        <w:t>dealer’s</w:t>
      </w:r>
      <w:r w:rsidRPr="00521F7A">
        <w:rPr>
          <w:color w:val="000000" w:themeColor="text1"/>
          <w:sz w:val="24"/>
          <w:szCs w:val="24"/>
        </w:rPr>
        <w:t xml:space="preserve"> </w:t>
      </w:r>
      <w:r w:rsidR="00A64DAB" w:rsidRPr="00521F7A">
        <w:rPr>
          <w:color w:val="000000" w:themeColor="text1"/>
          <w:sz w:val="24"/>
          <w:szCs w:val="24"/>
        </w:rPr>
        <w:t>perspective,</w:t>
      </w:r>
      <w:r w:rsidRPr="00521F7A">
        <w:rPr>
          <w:color w:val="000000" w:themeColor="text1"/>
          <w:sz w:val="24"/>
          <w:szCs w:val="24"/>
        </w:rPr>
        <w:t xml:space="preserve"> it is mandatory to keep manufacturer records, car models and manufacturer order details. Manufacturer table consists all the car manufactures details and implemented </w:t>
      </w:r>
      <w:proofErr w:type="spellStart"/>
      <w:r w:rsidRPr="00521F7A">
        <w:rPr>
          <w:color w:val="000000" w:themeColor="text1"/>
          <w:sz w:val="24"/>
          <w:szCs w:val="24"/>
        </w:rPr>
        <w:t>manufacturer_id</w:t>
      </w:r>
      <w:proofErr w:type="spellEnd"/>
      <w:r w:rsidRPr="00521F7A">
        <w:rPr>
          <w:color w:val="000000" w:themeColor="text1"/>
          <w:sz w:val="24"/>
          <w:szCs w:val="24"/>
        </w:rPr>
        <w:t xml:space="preserve"> to identify a particular manufacturer uniquely. Car dealers keep the records of car models, there for implemented table was </w:t>
      </w:r>
      <w:proofErr w:type="spellStart"/>
      <w:r w:rsidRPr="00521F7A">
        <w:rPr>
          <w:color w:val="000000" w:themeColor="text1"/>
          <w:sz w:val="24"/>
          <w:szCs w:val="24"/>
        </w:rPr>
        <w:t>Car_Model</w:t>
      </w:r>
      <w:proofErr w:type="spellEnd"/>
      <w:r w:rsidRPr="00521F7A">
        <w:rPr>
          <w:color w:val="000000" w:themeColor="text1"/>
          <w:sz w:val="24"/>
          <w:szCs w:val="24"/>
        </w:rPr>
        <w:t xml:space="preserve"> which has </w:t>
      </w:r>
      <w:proofErr w:type="spellStart"/>
      <w:r w:rsidRPr="00521F7A">
        <w:rPr>
          <w:color w:val="000000" w:themeColor="text1"/>
          <w:sz w:val="24"/>
          <w:szCs w:val="24"/>
        </w:rPr>
        <w:t>car_model_id</w:t>
      </w:r>
      <w:proofErr w:type="spellEnd"/>
      <w:r w:rsidRPr="00521F7A">
        <w:rPr>
          <w:color w:val="000000" w:themeColor="text1"/>
          <w:sz w:val="24"/>
          <w:szCs w:val="24"/>
        </w:rPr>
        <w:t xml:space="preserve"> as the primary key. The relationship between the Manufacturer and </w:t>
      </w:r>
      <w:proofErr w:type="spellStart"/>
      <w:r w:rsidRPr="00521F7A">
        <w:rPr>
          <w:color w:val="000000" w:themeColor="text1"/>
          <w:sz w:val="24"/>
          <w:szCs w:val="24"/>
        </w:rPr>
        <w:t>Car_Model</w:t>
      </w:r>
      <w:proofErr w:type="spellEnd"/>
      <w:r w:rsidRPr="00521F7A">
        <w:rPr>
          <w:color w:val="000000" w:themeColor="text1"/>
          <w:sz w:val="24"/>
          <w:szCs w:val="24"/>
        </w:rPr>
        <w:t xml:space="preserve"> is one to many and </w:t>
      </w:r>
      <w:proofErr w:type="spellStart"/>
      <w:r w:rsidRPr="00521F7A">
        <w:rPr>
          <w:color w:val="000000" w:themeColor="text1"/>
          <w:sz w:val="24"/>
          <w:szCs w:val="24"/>
        </w:rPr>
        <w:t>manufacturer_id</w:t>
      </w:r>
      <w:proofErr w:type="spellEnd"/>
      <w:r w:rsidRPr="00521F7A">
        <w:rPr>
          <w:color w:val="000000" w:themeColor="text1"/>
          <w:sz w:val="24"/>
          <w:szCs w:val="24"/>
        </w:rPr>
        <w:t xml:space="preserve"> is a foreign key of </w:t>
      </w:r>
      <w:proofErr w:type="spellStart"/>
      <w:r w:rsidRPr="00521F7A">
        <w:rPr>
          <w:color w:val="000000" w:themeColor="text1"/>
          <w:sz w:val="24"/>
          <w:szCs w:val="24"/>
        </w:rPr>
        <w:t>Car_Model</w:t>
      </w:r>
      <w:proofErr w:type="spellEnd"/>
      <w:r w:rsidRPr="00521F7A">
        <w:rPr>
          <w:color w:val="000000" w:themeColor="text1"/>
          <w:sz w:val="24"/>
          <w:szCs w:val="24"/>
        </w:rPr>
        <w:t xml:space="preserve"> table. </w:t>
      </w:r>
      <w:r w:rsidR="00A64DAB" w:rsidRPr="00521F7A">
        <w:rPr>
          <w:color w:val="000000" w:themeColor="text1"/>
          <w:sz w:val="24"/>
          <w:szCs w:val="24"/>
        </w:rPr>
        <w:t>Therefore,</w:t>
      </w:r>
      <w:r w:rsidRPr="00521F7A">
        <w:rPr>
          <w:color w:val="000000" w:themeColor="text1"/>
          <w:sz w:val="24"/>
          <w:szCs w:val="24"/>
        </w:rPr>
        <w:t xml:space="preserve"> foreign key constraints </w:t>
      </w:r>
      <w:r w:rsidR="00EE73B0" w:rsidRPr="00521F7A">
        <w:rPr>
          <w:color w:val="000000" w:themeColor="text1"/>
          <w:sz w:val="24"/>
          <w:szCs w:val="24"/>
        </w:rPr>
        <w:t>have</w:t>
      </w:r>
      <w:r w:rsidRPr="00521F7A">
        <w:rPr>
          <w:color w:val="000000" w:themeColor="text1"/>
          <w:sz w:val="24"/>
          <w:szCs w:val="24"/>
        </w:rPr>
        <w:t xml:space="preserve"> been added to </w:t>
      </w:r>
      <w:r w:rsidR="00A64DAB" w:rsidRPr="00521F7A">
        <w:rPr>
          <w:color w:val="000000" w:themeColor="text1"/>
          <w:sz w:val="24"/>
          <w:szCs w:val="24"/>
        </w:rPr>
        <w:t xml:space="preserve">the </w:t>
      </w:r>
      <w:proofErr w:type="spellStart"/>
      <w:r w:rsidR="00A64DAB" w:rsidRPr="00521F7A">
        <w:rPr>
          <w:color w:val="000000" w:themeColor="text1"/>
          <w:sz w:val="24"/>
          <w:szCs w:val="24"/>
        </w:rPr>
        <w:t>Car</w:t>
      </w:r>
      <w:r w:rsidRPr="00521F7A">
        <w:rPr>
          <w:color w:val="000000" w:themeColor="text1"/>
          <w:sz w:val="24"/>
          <w:szCs w:val="24"/>
        </w:rPr>
        <w:t>_Model</w:t>
      </w:r>
      <w:proofErr w:type="spellEnd"/>
      <w:r w:rsidRPr="00521F7A">
        <w:rPr>
          <w:color w:val="000000" w:themeColor="text1"/>
          <w:sz w:val="24"/>
          <w:szCs w:val="24"/>
        </w:rPr>
        <w:t xml:space="preserve"> table. To keep the records of car dealer’s order records, </w:t>
      </w:r>
      <w:proofErr w:type="spellStart"/>
      <w:r w:rsidRPr="00521F7A">
        <w:rPr>
          <w:color w:val="000000" w:themeColor="text1"/>
          <w:sz w:val="24"/>
          <w:szCs w:val="24"/>
        </w:rPr>
        <w:t>Manufacturer_Order</w:t>
      </w:r>
      <w:proofErr w:type="spellEnd"/>
      <w:r w:rsidRPr="00521F7A">
        <w:rPr>
          <w:color w:val="000000" w:themeColor="text1"/>
          <w:sz w:val="24"/>
          <w:szCs w:val="24"/>
        </w:rPr>
        <w:t xml:space="preserve"> table is implemented and the relationship between the </w:t>
      </w:r>
      <w:proofErr w:type="spellStart"/>
      <w:r w:rsidRPr="00521F7A">
        <w:rPr>
          <w:color w:val="000000" w:themeColor="text1"/>
          <w:sz w:val="24"/>
          <w:szCs w:val="24"/>
        </w:rPr>
        <w:t>Car_Model</w:t>
      </w:r>
      <w:proofErr w:type="spellEnd"/>
      <w:r w:rsidRPr="00521F7A">
        <w:rPr>
          <w:color w:val="000000" w:themeColor="text1"/>
          <w:sz w:val="24"/>
          <w:szCs w:val="24"/>
        </w:rPr>
        <w:t xml:space="preserve"> table and </w:t>
      </w:r>
      <w:proofErr w:type="spellStart"/>
      <w:r w:rsidRPr="00521F7A">
        <w:rPr>
          <w:color w:val="000000" w:themeColor="text1"/>
          <w:sz w:val="24"/>
          <w:szCs w:val="24"/>
        </w:rPr>
        <w:t>Manufacturer_Order</w:t>
      </w:r>
      <w:proofErr w:type="spellEnd"/>
      <w:r w:rsidRPr="00521F7A">
        <w:rPr>
          <w:color w:val="000000" w:themeColor="text1"/>
          <w:sz w:val="24"/>
          <w:szCs w:val="24"/>
        </w:rPr>
        <w:t xml:space="preserve"> is one to many because car dealer can place many orders based on one car model. Therefore </w:t>
      </w:r>
      <w:proofErr w:type="spellStart"/>
      <w:r w:rsidRPr="00521F7A">
        <w:rPr>
          <w:color w:val="000000" w:themeColor="text1"/>
          <w:sz w:val="24"/>
          <w:szCs w:val="24"/>
        </w:rPr>
        <w:t>car_model_id</w:t>
      </w:r>
      <w:proofErr w:type="spellEnd"/>
      <w:r w:rsidRPr="00521F7A">
        <w:rPr>
          <w:color w:val="000000" w:themeColor="text1"/>
          <w:sz w:val="24"/>
          <w:szCs w:val="24"/>
        </w:rPr>
        <w:t xml:space="preserve"> which is the primary key of the </w:t>
      </w:r>
      <w:proofErr w:type="spellStart"/>
      <w:r w:rsidRPr="00521F7A">
        <w:rPr>
          <w:color w:val="000000" w:themeColor="text1"/>
          <w:sz w:val="24"/>
          <w:szCs w:val="24"/>
        </w:rPr>
        <w:t>Car_Model</w:t>
      </w:r>
      <w:proofErr w:type="spellEnd"/>
      <w:r w:rsidRPr="00521F7A">
        <w:rPr>
          <w:color w:val="000000" w:themeColor="text1"/>
          <w:sz w:val="24"/>
          <w:szCs w:val="24"/>
        </w:rPr>
        <w:t xml:space="preserve"> table presented in </w:t>
      </w:r>
      <w:proofErr w:type="spellStart"/>
      <w:r w:rsidRPr="00521F7A">
        <w:rPr>
          <w:color w:val="000000" w:themeColor="text1"/>
          <w:sz w:val="24"/>
          <w:szCs w:val="24"/>
        </w:rPr>
        <w:t>Manufacturer_Order</w:t>
      </w:r>
      <w:proofErr w:type="spellEnd"/>
      <w:r w:rsidRPr="00521F7A">
        <w:rPr>
          <w:color w:val="000000" w:themeColor="text1"/>
          <w:sz w:val="24"/>
          <w:szCs w:val="24"/>
        </w:rPr>
        <w:t xml:space="preserve"> table as foreign key. Foreign key constraints have been added to the </w:t>
      </w:r>
      <w:proofErr w:type="spellStart"/>
      <w:r w:rsidRPr="00521F7A">
        <w:rPr>
          <w:color w:val="000000" w:themeColor="text1"/>
          <w:sz w:val="24"/>
          <w:szCs w:val="24"/>
        </w:rPr>
        <w:t>Manufacturer_Order</w:t>
      </w:r>
      <w:proofErr w:type="spellEnd"/>
      <w:r w:rsidRPr="00521F7A">
        <w:rPr>
          <w:color w:val="000000" w:themeColor="text1"/>
          <w:sz w:val="24"/>
          <w:szCs w:val="24"/>
        </w:rPr>
        <w:t xml:space="preserve"> table. To represent the actual status of the cars which car dealer has </w:t>
      </w:r>
      <w:r w:rsidRPr="00521F7A">
        <w:rPr>
          <w:color w:val="000000" w:themeColor="text1"/>
          <w:sz w:val="24"/>
          <w:szCs w:val="24"/>
        </w:rPr>
        <w:lastRenderedPageBreak/>
        <w:t xml:space="preserve">purchased and sold to the customers. The relationship between the Inventory and the </w:t>
      </w:r>
      <w:proofErr w:type="spellStart"/>
      <w:r w:rsidRPr="00521F7A">
        <w:rPr>
          <w:color w:val="000000" w:themeColor="text1"/>
          <w:sz w:val="24"/>
          <w:szCs w:val="24"/>
        </w:rPr>
        <w:t>Manufacturer_Order</w:t>
      </w:r>
      <w:proofErr w:type="spellEnd"/>
      <w:r w:rsidRPr="00521F7A">
        <w:rPr>
          <w:color w:val="000000" w:themeColor="text1"/>
          <w:sz w:val="24"/>
          <w:szCs w:val="24"/>
        </w:rPr>
        <w:t xml:space="preserve"> is one to and </w:t>
      </w:r>
      <w:proofErr w:type="spellStart"/>
      <w:r w:rsidRPr="00521F7A">
        <w:rPr>
          <w:color w:val="000000" w:themeColor="text1"/>
          <w:sz w:val="24"/>
          <w:szCs w:val="24"/>
        </w:rPr>
        <w:t>manufacturer_order_id</w:t>
      </w:r>
      <w:proofErr w:type="spellEnd"/>
      <w:r w:rsidRPr="00521F7A">
        <w:rPr>
          <w:color w:val="000000" w:themeColor="text1"/>
          <w:sz w:val="24"/>
          <w:szCs w:val="24"/>
        </w:rPr>
        <w:t xml:space="preserve"> and foreign key constrains has been added to the Inventory table. Based on the inventory records, car dealer is proceeded the customer orders. Assuming the one customer is purchasing one car at a time, implemented relationship was one to one in between the </w:t>
      </w:r>
      <w:proofErr w:type="spellStart"/>
      <w:r w:rsidRPr="00521F7A">
        <w:rPr>
          <w:color w:val="000000" w:themeColor="text1"/>
          <w:sz w:val="24"/>
          <w:szCs w:val="24"/>
        </w:rPr>
        <w:t>Customer_Order</w:t>
      </w:r>
      <w:proofErr w:type="spellEnd"/>
      <w:r w:rsidRPr="00521F7A">
        <w:rPr>
          <w:color w:val="000000" w:themeColor="text1"/>
          <w:sz w:val="24"/>
          <w:szCs w:val="24"/>
        </w:rPr>
        <w:t xml:space="preserve"> table and Inventory table. To capture the customer orders based on car dealer inventory foreign key constraint has been added to the Inventory table and </w:t>
      </w:r>
      <w:proofErr w:type="spellStart"/>
      <w:r w:rsidRPr="00521F7A">
        <w:rPr>
          <w:color w:val="000000" w:themeColor="text1"/>
          <w:sz w:val="24"/>
          <w:szCs w:val="24"/>
        </w:rPr>
        <w:t>customer_order_id</w:t>
      </w:r>
      <w:proofErr w:type="spellEnd"/>
      <w:r w:rsidRPr="00521F7A">
        <w:rPr>
          <w:color w:val="000000" w:themeColor="text1"/>
          <w:sz w:val="24"/>
          <w:szCs w:val="24"/>
        </w:rPr>
        <w:t xml:space="preserve"> is used as foreign key in Inventory table. A customer can place many orders therefore </w:t>
      </w:r>
      <w:proofErr w:type="spellStart"/>
      <w:r w:rsidRPr="00521F7A">
        <w:rPr>
          <w:color w:val="000000" w:themeColor="text1"/>
          <w:sz w:val="24"/>
          <w:szCs w:val="24"/>
        </w:rPr>
        <w:t>customer_id</w:t>
      </w:r>
      <w:proofErr w:type="spellEnd"/>
      <w:r w:rsidRPr="00521F7A">
        <w:rPr>
          <w:color w:val="000000" w:themeColor="text1"/>
          <w:sz w:val="24"/>
          <w:szCs w:val="24"/>
        </w:rPr>
        <w:t xml:space="preserve"> which is the primary key of the Customer table added as foreign key to the </w:t>
      </w:r>
      <w:proofErr w:type="spellStart"/>
      <w:r w:rsidRPr="00521F7A">
        <w:rPr>
          <w:color w:val="000000" w:themeColor="text1"/>
          <w:sz w:val="24"/>
          <w:szCs w:val="24"/>
        </w:rPr>
        <w:t>Customer_Order</w:t>
      </w:r>
      <w:proofErr w:type="spellEnd"/>
      <w:r w:rsidRPr="00521F7A">
        <w:rPr>
          <w:color w:val="000000" w:themeColor="text1"/>
          <w:sz w:val="24"/>
          <w:szCs w:val="24"/>
        </w:rPr>
        <w:t xml:space="preserve"> table. Foreign key constraint has been added to the </w:t>
      </w:r>
      <w:proofErr w:type="spellStart"/>
      <w:r w:rsidRPr="00521F7A">
        <w:rPr>
          <w:color w:val="000000" w:themeColor="text1"/>
          <w:sz w:val="24"/>
          <w:szCs w:val="24"/>
        </w:rPr>
        <w:t>Customer_Order</w:t>
      </w:r>
      <w:proofErr w:type="spellEnd"/>
      <w:r w:rsidRPr="00521F7A">
        <w:rPr>
          <w:color w:val="000000" w:themeColor="text1"/>
          <w:sz w:val="24"/>
          <w:szCs w:val="24"/>
        </w:rPr>
        <w:t xml:space="preserve"> table. Employee table which holds the employee details has </w:t>
      </w:r>
      <w:proofErr w:type="spellStart"/>
      <w:r w:rsidRPr="00521F7A">
        <w:rPr>
          <w:color w:val="000000" w:themeColor="text1"/>
          <w:sz w:val="24"/>
          <w:szCs w:val="24"/>
        </w:rPr>
        <w:t>employee_id</w:t>
      </w:r>
      <w:proofErr w:type="spellEnd"/>
      <w:r w:rsidRPr="00521F7A">
        <w:rPr>
          <w:color w:val="000000" w:themeColor="text1"/>
          <w:sz w:val="24"/>
          <w:szCs w:val="24"/>
        </w:rPr>
        <w:t xml:space="preserve"> as primary key and an employee is involved to a particular customer order. But there can be zero or many customer order records related to an employee therefore Employee and </w:t>
      </w:r>
      <w:proofErr w:type="spellStart"/>
      <w:r w:rsidRPr="00521F7A">
        <w:rPr>
          <w:color w:val="000000" w:themeColor="text1"/>
          <w:sz w:val="24"/>
          <w:szCs w:val="24"/>
        </w:rPr>
        <w:t>Customer_Order</w:t>
      </w:r>
      <w:proofErr w:type="spellEnd"/>
      <w:r w:rsidRPr="00521F7A">
        <w:rPr>
          <w:color w:val="000000" w:themeColor="text1"/>
          <w:sz w:val="24"/>
          <w:szCs w:val="24"/>
        </w:rPr>
        <w:t xml:space="preserve"> table has zero to many </w:t>
      </w:r>
      <w:r w:rsidR="00A64DAB" w:rsidRPr="00521F7A">
        <w:rPr>
          <w:color w:val="000000" w:themeColor="text1"/>
          <w:sz w:val="24"/>
          <w:szCs w:val="24"/>
        </w:rPr>
        <w:t>relationships</w:t>
      </w:r>
      <w:r w:rsidRPr="00521F7A">
        <w:rPr>
          <w:color w:val="000000" w:themeColor="text1"/>
          <w:sz w:val="24"/>
          <w:szCs w:val="24"/>
        </w:rPr>
        <w:t xml:space="preserve">. </w:t>
      </w:r>
      <w:proofErr w:type="spellStart"/>
      <w:r w:rsidRPr="00521F7A">
        <w:rPr>
          <w:color w:val="000000" w:themeColor="text1"/>
          <w:sz w:val="24"/>
          <w:szCs w:val="24"/>
        </w:rPr>
        <w:t>Employee_id</w:t>
      </w:r>
      <w:proofErr w:type="spellEnd"/>
      <w:r w:rsidRPr="00521F7A">
        <w:rPr>
          <w:color w:val="000000" w:themeColor="text1"/>
          <w:sz w:val="24"/>
          <w:szCs w:val="24"/>
        </w:rPr>
        <w:t xml:space="preserve"> is foreign key of the </w:t>
      </w:r>
      <w:proofErr w:type="spellStart"/>
      <w:r w:rsidRPr="00521F7A">
        <w:rPr>
          <w:color w:val="000000" w:themeColor="text1"/>
          <w:sz w:val="24"/>
          <w:szCs w:val="24"/>
        </w:rPr>
        <w:t>Customer_Order</w:t>
      </w:r>
      <w:proofErr w:type="spellEnd"/>
      <w:r w:rsidRPr="00521F7A">
        <w:rPr>
          <w:color w:val="000000" w:themeColor="text1"/>
          <w:sz w:val="24"/>
          <w:szCs w:val="24"/>
        </w:rPr>
        <w:t xml:space="preserve"> table and foreign key constrain has been added to the </w:t>
      </w:r>
      <w:proofErr w:type="spellStart"/>
      <w:r w:rsidRPr="00521F7A">
        <w:rPr>
          <w:color w:val="000000" w:themeColor="text1"/>
          <w:sz w:val="24"/>
          <w:szCs w:val="24"/>
        </w:rPr>
        <w:t>Customer_Order</w:t>
      </w:r>
      <w:proofErr w:type="spellEnd"/>
      <w:r w:rsidRPr="00521F7A">
        <w:rPr>
          <w:color w:val="000000" w:themeColor="text1"/>
          <w:sz w:val="24"/>
          <w:szCs w:val="24"/>
        </w:rPr>
        <w:t xml:space="preserve"> table. Based on the number of orders employees are involved, car dealer is giving incentives. Incentive amount is 10% of the employee’s salary. Employee table and Incentive table has one to many </w:t>
      </w:r>
      <w:r w:rsidR="00A64DAB" w:rsidRPr="00521F7A">
        <w:rPr>
          <w:color w:val="000000" w:themeColor="text1"/>
          <w:sz w:val="24"/>
          <w:szCs w:val="24"/>
        </w:rPr>
        <w:t>relationships</w:t>
      </w:r>
      <w:r w:rsidRPr="00521F7A">
        <w:rPr>
          <w:color w:val="000000" w:themeColor="text1"/>
          <w:sz w:val="24"/>
          <w:szCs w:val="24"/>
        </w:rPr>
        <w:t xml:space="preserve"> therefore </w:t>
      </w:r>
      <w:proofErr w:type="spellStart"/>
      <w:r w:rsidRPr="00521F7A">
        <w:rPr>
          <w:color w:val="000000" w:themeColor="text1"/>
          <w:sz w:val="24"/>
          <w:szCs w:val="24"/>
        </w:rPr>
        <w:t>employee_id</w:t>
      </w:r>
      <w:proofErr w:type="spellEnd"/>
      <w:r w:rsidRPr="00521F7A">
        <w:rPr>
          <w:color w:val="000000" w:themeColor="text1"/>
          <w:sz w:val="24"/>
          <w:szCs w:val="24"/>
        </w:rPr>
        <w:t xml:space="preserve"> as primary key is implemented as foreign key in Incentive table. </w:t>
      </w:r>
    </w:p>
    <w:p w14:paraId="5DDBD2F0" w14:textId="62159BBF" w:rsidR="00CD5E68" w:rsidRDefault="00CD5E68" w:rsidP="00CD5E68">
      <w:pPr>
        <w:pStyle w:val="Heading2"/>
      </w:pPr>
      <w:bookmarkStart w:id="22" w:name="_Toc27506562"/>
      <w:r>
        <w:t>Stored Procedures</w:t>
      </w:r>
      <w:bookmarkEnd w:id="22"/>
    </w:p>
    <w:p w14:paraId="5429EE7C" w14:textId="7795C42F" w:rsidR="004E65F3" w:rsidRPr="004E65F3" w:rsidRDefault="004E65F3" w:rsidP="00AD3E1D">
      <w:pPr>
        <w:spacing w:line="276" w:lineRule="auto"/>
        <w:jc w:val="both"/>
        <w:rPr>
          <w:color w:val="000000" w:themeColor="text1"/>
          <w:sz w:val="24"/>
          <w:szCs w:val="24"/>
        </w:rPr>
      </w:pPr>
      <w:r w:rsidRPr="004E65F3">
        <w:rPr>
          <w:color w:val="000000" w:themeColor="text1"/>
          <w:sz w:val="24"/>
          <w:szCs w:val="24"/>
        </w:rPr>
        <w:t>Stored procedures are used to group one or more logical SQL statements into one unit and are stored as objects in the database server. Usually stored procedures are used when we want a certain code to be reused again and again. One can also pass values to the stored procedure to make it more useful and to get more detailed outputs from the same. Stored procedures resist SQL injection. Besides stored procedures will reduce network traffic and increase performance</w:t>
      </w:r>
      <w:r w:rsidR="00A56F9F">
        <w:rPr>
          <w:color w:val="000000" w:themeColor="text1"/>
          <w:sz w:val="24"/>
          <w:szCs w:val="24"/>
        </w:rPr>
        <w:t xml:space="preserve"> </w:t>
      </w:r>
      <w:r w:rsidR="00A56F9F">
        <w:rPr>
          <w:color w:val="000000" w:themeColor="text1"/>
          <w:sz w:val="24"/>
          <w:szCs w:val="24"/>
        </w:rPr>
        <w:fldChar w:fldCharType="begin"/>
      </w:r>
      <w:r w:rsidR="00A56F9F">
        <w:rPr>
          <w:color w:val="000000" w:themeColor="text1"/>
          <w:sz w:val="24"/>
          <w:szCs w:val="24"/>
        </w:rPr>
        <w:instrText xml:space="preserve"> ADDIN ZOTERO_ITEM CSL_CITATION {"citationID":"d5vKKm8d","properties":{"formattedCitation":"(\\uc0\\u8216{}SQL Server Stored Procedures Tutorial\\uc0\\u8217{}, no date)","plainCitation":"(‘SQL Server Stored Procedures Tutorial’, no date)","noteIndex":0},"citationItems":[{"id":131,"uris":["http://zotero.org/users/6159635/items/QH6TJVGX"],"uri":["http://zotero.org/users/6159635/items/QH6TJVGX"],"itemData":{"id":131,"type":"post-weblog","abstract":"This section introduces you to the SQL Server stored procedures. After completing the section, you will be able to develop complex stored procedures using Transact-SQL constructs.","container-title":"SQL Server Tutorial","language":"en-US","title":"SQL Server Stored Procedures Tutorial","URL":"http://www.sqlservertutorial.net/sql-server-stored-procedures/","accessed":{"date-parts":[["2019",12,17]]}}}],"schema":"https://github.com/citation-style-language/schema/raw/master/csl-citation.json"} </w:instrText>
      </w:r>
      <w:r w:rsidR="00A56F9F">
        <w:rPr>
          <w:color w:val="000000" w:themeColor="text1"/>
          <w:sz w:val="24"/>
          <w:szCs w:val="24"/>
        </w:rPr>
        <w:fldChar w:fldCharType="separate"/>
      </w:r>
      <w:r w:rsidR="00A56F9F" w:rsidRPr="00A56F9F">
        <w:rPr>
          <w:rFonts w:ascii="Calibri Light" w:cs="Calibri Light"/>
          <w:color w:val="000000"/>
          <w:sz w:val="24"/>
          <w:lang w:val="en-GB"/>
        </w:rPr>
        <w:t>(‘SQL Server Stored Procedures Tutorial’, no date)</w:t>
      </w:r>
      <w:r w:rsidR="00A56F9F">
        <w:rPr>
          <w:color w:val="000000" w:themeColor="text1"/>
          <w:sz w:val="24"/>
          <w:szCs w:val="24"/>
        </w:rPr>
        <w:fldChar w:fldCharType="end"/>
      </w:r>
      <w:r w:rsidRPr="004E65F3">
        <w:rPr>
          <w:color w:val="000000" w:themeColor="text1"/>
          <w:sz w:val="24"/>
          <w:szCs w:val="24"/>
        </w:rPr>
        <w:t xml:space="preserve">. </w:t>
      </w:r>
    </w:p>
    <w:p w14:paraId="67AEFD89" w14:textId="5AA45EE1" w:rsidR="004E65F3" w:rsidRPr="004E65F3" w:rsidRDefault="004E65F3" w:rsidP="004E65F3">
      <w:pPr>
        <w:spacing w:line="276" w:lineRule="auto"/>
        <w:rPr>
          <w:color w:val="000000" w:themeColor="text1"/>
          <w:sz w:val="24"/>
          <w:szCs w:val="24"/>
        </w:rPr>
      </w:pPr>
      <w:r w:rsidRPr="004E65F3">
        <w:rPr>
          <w:color w:val="000000" w:themeColor="text1"/>
          <w:sz w:val="24"/>
          <w:szCs w:val="24"/>
        </w:rPr>
        <w:t>For the Over Drive project, we have implemented our business requirements in terms of stored procedures.</w:t>
      </w:r>
    </w:p>
    <w:p w14:paraId="3F415F97" w14:textId="77777777" w:rsidR="004E65F3" w:rsidRPr="004E65F3" w:rsidRDefault="004E65F3" w:rsidP="004E65F3">
      <w:pPr>
        <w:spacing w:line="276" w:lineRule="auto"/>
        <w:rPr>
          <w:color w:val="000000" w:themeColor="text1"/>
          <w:sz w:val="24"/>
          <w:szCs w:val="24"/>
        </w:rPr>
      </w:pPr>
      <w:r w:rsidRPr="004E65F3">
        <w:rPr>
          <w:color w:val="000000" w:themeColor="text1"/>
          <w:sz w:val="24"/>
          <w:szCs w:val="24"/>
        </w:rPr>
        <w:t>Following are the seven business requirements that we had analyzed earlier and the screenshots of the same:</w:t>
      </w:r>
    </w:p>
    <w:p w14:paraId="7204D855" w14:textId="5F20AC1C" w:rsidR="004E65F3" w:rsidRPr="004E65F3" w:rsidRDefault="004E65F3" w:rsidP="00905AD2">
      <w:pPr>
        <w:pStyle w:val="ListParagraph"/>
        <w:numPr>
          <w:ilvl w:val="0"/>
          <w:numId w:val="16"/>
        </w:numPr>
        <w:spacing w:line="276" w:lineRule="auto"/>
        <w:rPr>
          <w:bCs/>
          <w:color w:val="000000" w:themeColor="text1"/>
        </w:rPr>
      </w:pPr>
      <w:r w:rsidRPr="004E65F3">
        <w:rPr>
          <w:rFonts w:cs="Calibri"/>
          <w:bCs/>
          <w:color w:val="000000" w:themeColor="text1"/>
          <w:sz w:val="24"/>
          <w:szCs w:val="24"/>
          <w:lang w:val="en-IE"/>
        </w:rPr>
        <w:t xml:space="preserve">Use of JOIN between two or more tables as required – </w:t>
      </w:r>
    </w:p>
    <w:p w14:paraId="341F86B9" w14:textId="03A94948" w:rsidR="004E65F3" w:rsidRDefault="004E65F3" w:rsidP="00BA4561">
      <w:pPr>
        <w:pStyle w:val="ListParagraph"/>
        <w:numPr>
          <w:ilvl w:val="0"/>
          <w:numId w:val="0"/>
        </w:numPr>
        <w:spacing w:after="0" w:line="276" w:lineRule="auto"/>
        <w:ind w:left="720"/>
        <w:jc w:val="both"/>
        <w:rPr>
          <w:rFonts w:cs="Calibri"/>
          <w:color w:val="000000" w:themeColor="text1"/>
          <w:sz w:val="24"/>
          <w:szCs w:val="24"/>
          <w:lang w:val="en-IE"/>
        </w:rPr>
      </w:pPr>
      <w:r w:rsidRPr="004E65F3">
        <w:rPr>
          <w:rFonts w:cs="Calibri"/>
          <w:color w:val="000000" w:themeColor="text1"/>
          <w:sz w:val="24"/>
          <w:szCs w:val="24"/>
          <w:lang w:val="en-IE"/>
        </w:rPr>
        <w:t>The stored procedure takes the input as a Customer Id and displays the details of all orders placed by the customer as well as the details of the customer. The output also displays the employee id associated who was involved in the selling of that car. This will be helpful for the management team to determine various entities involved in a successfully placed order.</w:t>
      </w:r>
    </w:p>
    <w:p w14:paraId="106D131F" w14:textId="77777777" w:rsidR="00227916" w:rsidRPr="00BA4561" w:rsidRDefault="00227916" w:rsidP="00BA4561">
      <w:pPr>
        <w:pStyle w:val="ListParagraph"/>
        <w:numPr>
          <w:ilvl w:val="0"/>
          <w:numId w:val="0"/>
        </w:numPr>
        <w:spacing w:after="0" w:line="276" w:lineRule="auto"/>
        <w:ind w:left="720"/>
        <w:jc w:val="both"/>
        <w:rPr>
          <w:rFonts w:cs="Calibri"/>
          <w:color w:val="000000" w:themeColor="text1"/>
          <w:sz w:val="24"/>
          <w:szCs w:val="24"/>
          <w:lang w:val="en-IE"/>
        </w:rPr>
      </w:pPr>
    </w:p>
    <w:p w14:paraId="3D911138" w14:textId="77777777" w:rsidR="000A7ED5" w:rsidRDefault="004E65F3" w:rsidP="000A7ED5">
      <w:pPr>
        <w:pStyle w:val="ListParagraph"/>
        <w:keepNext/>
        <w:numPr>
          <w:ilvl w:val="0"/>
          <w:numId w:val="0"/>
        </w:numPr>
        <w:spacing w:after="0"/>
        <w:ind w:left="720"/>
        <w:jc w:val="center"/>
      </w:pPr>
      <w:r>
        <w:rPr>
          <w:noProof/>
          <w:lang w:val="en-IE"/>
        </w:rPr>
        <w:lastRenderedPageBreak/>
        <w:drawing>
          <wp:inline distT="0" distB="0" distL="0" distR="0" wp14:anchorId="28B9F8A6" wp14:editId="0184C257">
            <wp:extent cx="5918200" cy="2176145"/>
            <wp:effectExtent l="0" t="0" r="0" b="0"/>
            <wp:docPr id="4" name="Picture 1" descr="req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eq_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8200" cy="2176145"/>
                    </a:xfrm>
                    <a:prstGeom prst="rect">
                      <a:avLst/>
                    </a:prstGeom>
                    <a:noFill/>
                    <a:ln>
                      <a:noFill/>
                    </a:ln>
                  </pic:spPr>
                </pic:pic>
              </a:graphicData>
            </a:graphic>
          </wp:inline>
        </w:drawing>
      </w:r>
    </w:p>
    <w:p w14:paraId="38802FE3" w14:textId="70B67A89" w:rsidR="004E65F3" w:rsidRPr="000A7ED5" w:rsidRDefault="000A7ED5" w:rsidP="000A7ED5">
      <w:pPr>
        <w:pStyle w:val="Caption"/>
        <w:jc w:val="center"/>
        <w:rPr>
          <w:rFonts w:cs="Calibri"/>
          <w:sz w:val="24"/>
          <w:szCs w:val="13"/>
          <w:lang w:val="en-IE"/>
        </w:rPr>
      </w:pPr>
      <w:bookmarkStart w:id="23" w:name="_Toc27505858"/>
      <w:r w:rsidRPr="000A7ED5">
        <w:rPr>
          <w:sz w:val="24"/>
          <w:szCs w:val="13"/>
        </w:rPr>
        <w:t xml:space="preserve">Figure </w:t>
      </w:r>
      <w:r w:rsidRPr="000A7ED5">
        <w:rPr>
          <w:sz w:val="24"/>
          <w:szCs w:val="13"/>
        </w:rPr>
        <w:fldChar w:fldCharType="begin"/>
      </w:r>
      <w:r w:rsidRPr="000A7ED5">
        <w:rPr>
          <w:sz w:val="24"/>
          <w:szCs w:val="13"/>
        </w:rPr>
        <w:instrText xml:space="preserve"> SEQ Figure \* ARABIC </w:instrText>
      </w:r>
      <w:r w:rsidRPr="000A7ED5">
        <w:rPr>
          <w:sz w:val="24"/>
          <w:szCs w:val="13"/>
        </w:rPr>
        <w:fldChar w:fldCharType="separate"/>
      </w:r>
      <w:r w:rsidR="00F73EAB">
        <w:rPr>
          <w:noProof/>
          <w:sz w:val="24"/>
          <w:szCs w:val="13"/>
        </w:rPr>
        <w:t>8</w:t>
      </w:r>
      <w:r w:rsidRPr="000A7ED5">
        <w:rPr>
          <w:sz w:val="24"/>
          <w:szCs w:val="13"/>
        </w:rPr>
        <w:fldChar w:fldCharType="end"/>
      </w:r>
      <w:r w:rsidRPr="000A7ED5">
        <w:rPr>
          <w:sz w:val="24"/>
          <w:szCs w:val="13"/>
        </w:rPr>
        <w:t xml:space="preserve"> Stored Procedure 1</w:t>
      </w:r>
      <w:bookmarkEnd w:id="23"/>
    </w:p>
    <w:p w14:paraId="10A72153" w14:textId="77777777" w:rsidR="00905AD2" w:rsidRPr="00905AD2" w:rsidRDefault="004E65F3" w:rsidP="00905AD2">
      <w:pPr>
        <w:pStyle w:val="ListParagraph"/>
        <w:numPr>
          <w:ilvl w:val="0"/>
          <w:numId w:val="16"/>
        </w:numPr>
        <w:spacing w:line="276" w:lineRule="auto"/>
        <w:rPr>
          <w:bCs/>
          <w:color w:val="000000" w:themeColor="text1"/>
        </w:rPr>
      </w:pPr>
      <w:r w:rsidRPr="004E65F3">
        <w:rPr>
          <w:rFonts w:cs="Calibri"/>
          <w:bCs/>
          <w:color w:val="000000" w:themeColor="text1"/>
          <w:sz w:val="24"/>
          <w:szCs w:val="24"/>
          <w:lang w:val="en-IE"/>
        </w:rPr>
        <w:t>Use of GROUP BY with HAVING –</w:t>
      </w:r>
    </w:p>
    <w:p w14:paraId="5B4A833C" w14:textId="76C7CC4F" w:rsidR="004E65F3" w:rsidRPr="00A56F9F" w:rsidRDefault="004E65F3" w:rsidP="00C86254">
      <w:pPr>
        <w:pStyle w:val="ListParagraph"/>
        <w:numPr>
          <w:ilvl w:val="0"/>
          <w:numId w:val="0"/>
        </w:numPr>
        <w:spacing w:line="276" w:lineRule="auto"/>
        <w:ind w:left="720"/>
        <w:jc w:val="both"/>
        <w:rPr>
          <w:bCs/>
          <w:color w:val="000000" w:themeColor="text1"/>
        </w:rPr>
      </w:pPr>
      <w:bookmarkStart w:id="24" w:name="_GoBack"/>
      <w:r w:rsidRPr="00905AD2">
        <w:rPr>
          <w:rFonts w:cs="Calibri"/>
          <w:color w:val="000000" w:themeColor="text1"/>
          <w:sz w:val="24"/>
          <w:szCs w:val="24"/>
          <w:lang w:val="en-IE"/>
        </w:rPr>
        <w:t>The stored procedure will take a cut-off price as input parameter and will display the list of all employees that were successful in selling the cars with cumulative prices above that cut-off price. So if the cut-off value is passed as 100000 then it will show all employees that have sold cars worth more than 100000. This will be helpful for the management of Over Drive to monitor the performance of the various employees.</w:t>
      </w:r>
    </w:p>
    <w:bookmarkEnd w:id="24"/>
    <w:p w14:paraId="54997E12" w14:textId="77777777" w:rsidR="004E65F3" w:rsidRPr="004E65F3" w:rsidRDefault="004E65F3" w:rsidP="004E65F3">
      <w:pPr>
        <w:pStyle w:val="ListParagraph"/>
        <w:numPr>
          <w:ilvl w:val="0"/>
          <w:numId w:val="0"/>
        </w:numPr>
        <w:spacing w:after="0"/>
        <w:ind w:left="720"/>
        <w:jc w:val="both"/>
        <w:rPr>
          <w:rFonts w:cs="Calibri"/>
          <w:lang w:val="en-IE"/>
        </w:rPr>
      </w:pPr>
    </w:p>
    <w:p w14:paraId="26291594" w14:textId="77777777" w:rsidR="002F7E60" w:rsidRDefault="004E65F3" w:rsidP="002F7E60">
      <w:pPr>
        <w:pStyle w:val="ListParagraph"/>
        <w:keepNext/>
        <w:numPr>
          <w:ilvl w:val="0"/>
          <w:numId w:val="0"/>
        </w:numPr>
        <w:spacing w:after="0"/>
        <w:ind w:left="720"/>
        <w:jc w:val="center"/>
      </w:pPr>
      <w:r>
        <w:rPr>
          <w:noProof/>
          <w:lang w:val="en-IE"/>
        </w:rPr>
        <w:drawing>
          <wp:inline distT="0" distB="0" distL="0" distR="0" wp14:anchorId="575D468D" wp14:editId="306884CA">
            <wp:extent cx="5935345" cy="3538855"/>
            <wp:effectExtent l="0" t="0" r="0" b="4445"/>
            <wp:docPr id="5" name="Picture 2" descr="req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req_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538855"/>
                    </a:xfrm>
                    <a:prstGeom prst="rect">
                      <a:avLst/>
                    </a:prstGeom>
                    <a:noFill/>
                    <a:ln>
                      <a:noFill/>
                    </a:ln>
                  </pic:spPr>
                </pic:pic>
              </a:graphicData>
            </a:graphic>
          </wp:inline>
        </w:drawing>
      </w:r>
    </w:p>
    <w:p w14:paraId="1F865A3F" w14:textId="523DEDBB" w:rsidR="004E65F3" w:rsidRPr="002F7E60" w:rsidRDefault="002F7E60" w:rsidP="002F7E60">
      <w:pPr>
        <w:pStyle w:val="Caption"/>
        <w:jc w:val="center"/>
        <w:rPr>
          <w:rFonts w:cs="Calibri"/>
          <w:sz w:val="24"/>
          <w:szCs w:val="13"/>
          <w:lang w:val="en-IE"/>
        </w:rPr>
      </w:pPr>
      <w:bookmarkStart w:id="25" w:name="_Toc27505859"/>
      <w:r w:rsidRPr="002F7E60">
        <w:rPr>
          <w:sz w:val="24"/>
          <w:szCs w:val="13"/>
        </w:rPr>
        <w:t xml:space="preserve">Figure </w:t>
      </w:r>
      <w:r w:rsidRPr="002F7E60">
        <w:rPr>
          <w:sz w:val="24"/>
          <w:szCs w:val="13"/>
        </w:rPr>
        <w:fldChar w:fldCharType="begin"/>
      </w:r>
      <w:r w:rsidRPr="002F7E60">
        <w:rPr>
          <w:sz w:val="24"/>
          <w:szCs w:val="13"/>
        </w:rPr>
        <w:instrText xml:space="preserve"> SEQ Figure \* ARABIC </w:instrText>
      </w:r>
      <w:r w:rsidRPr="002F7E60">
        <w:rPr>
          <w:sz w:val="24"/>
          <w:szCs w:val="13"/>
        </w:rPr>
        <w:fldChar w:fldCharType="separate"/>
      </w:r>
      <w:r w:rsidR="00F73EAB">
        <w:rPr>
          <w:noProof/>
          <w:sz w:val="24"/>
          <w:szCs w:val="13"/>
        </w:rPr>
        <w:t>9</w:t>
      </w:r>
      <w:r w:rsidRPr="002F7E60">
        <w:rPr>
          <w:sz w:val="24"/>
          <w:szCs w:val="13"/>
        </w:rPr>
        <w:fldChar w:fldCharType="end"/>
      </w:r>
      <w:r w:rsidRPr="002F7E60">
        <w:rPr>
          <w:sz w:val="24"/>
          <w:szCs w:val="13"/>
        </w:rPr>
        <w:t xml:space="preserve"> Stored Procedure 2</w:t>
      </w:r>
      <w:bookmarkEnd w:id="25"/>
    </w:p>
    <w:p w14:paraId="33AC4780" w14:textId="77777777" w:rsidR="00905AD2" w:rsidRPr="00905AD2" w:rsidRDefault="004E65F3" w:rsidP="00905AD2">
      <w:pPr>
        <w:pStyle w:val="ListParagraph"/>
        <w:numPr>
          <w:ilvl w:val="0"/>
          <w:numId w:val="16"/>
        </w:numPr>
        <w:spacing w:after="0" w:line="276" w:lineRule="auto"/>
        <w:jc w:val="both"/>
        <w:rPr>
          <w:rFonts w:cs="Calibri"/>
          <w:bCs/>
          <w:color w:val="000000" w:themeColor="text1"/>
          <w:lang w:val="en-IE"/>
        </w:rPr>
      </w:pPr>
      <w:r w:rsidRPr="000D6B06">
        <w:rPr>
          <w:rFonts w:cs="Calibri"/>
          <w:bCs/>
          <w:color w:val="000000" w:themeColor="text1"/>
          <w:sz w:val="24"/>
          <w:szCs w:val="24"/>
          <w:lang w:val="en-IE"/>
        </w:rPr>
        <w:lastRenderedPageBreak/>
        <w:t>Use of custom SQL functions –</w:t>
      </w:r>
      <w:r w:rsidR="00905AD2">
        <w:rPr>
          <w:rFonts w:cs="Calibri"/>
          <w:bCs/>
          <w:color w:val="000000" w:themeColor="text1"/>
          <w:sz w:val="24"/>
          <w:szCs w:val="24"/>
          <w:lang w:val="en-IE"/>
        </w:rPr>
        <w:t xml:space="preserve"> </w:t>
      </w:r>
    </w:p>
    <w:p w14:paraId="57078981" w14:textId="4433DC79" w:rsidR="00905AD2" w:rsidRDefault="000D6B06" w:rsidP="00BA4561">
      <w:pPr>
        <w:pStyle w:val="ListParagraph"/>
        <w:numPr>
          <w:ilvl w:val="0"/>
          <w:numId w:val="0"/>
        </w:numPr>
        <w:spacing w:after="0" w:line="276" w:lineRule="auto"/>
        <w:ind w:left="720"/>
        <w:jc w:val="both"/>
        <w:rPr>
          <w:rFonts w:cs="Calibri"/>
          <w:color w:val="000000" w:themeColor="text1"/>
          <w:sz w:val="24"/>
          <w:szCs w:val="24"/>
          <w:lang w:val="en-IE"/>
        </w:rPr>
      </w:pPr>
      <w:r w:rsidRPr="00905AD2">
        <w:rPr>
          <w:rFonts w:cs="Calibri"/>
          <w:color w:val="000000" w:themeColor="text1"/>
          <w:sz w:val="24"/>
          <w:szCs w:val="24"/>
          <w:lang w:val="en-IE"/>
        </w:rPr>
        <w:t>The stored procedure will have a custom SQL function that will calculate the incentive value (bonus) by inputting the salary of the employee. The incentive value will be returned and will be 10 % of the employee basic salary. This function will be used when giving incentives to employees after they are successful in completing an order from a customer. Such incentives are given in-order to increase the morale of employees.</w:t>
      </w:r>
    </w:p>
    <w:p w14:paraId="149DEBFF" w14:textId="77777777" w:rsidR="00227916" w:rsidRPr="00BA4561" w:rsidRDefault="00227916" w:rsidP="00BA4561">
      <w:pPr>
        <w:pStyle w:val="ListParagraph"/>
        <w:numPr>
          <w:ilvl w:val="0"/>
          <w:numId w:val="0"/>
        </w:numPr>
        <w:spacing w:after="0" w:line="276" w:lineRule="auto"/>
        <w:ind w:left="720"/>
        <w:jc w:val="both"/>
        <w:rPr>
          <w:rFonts w:cs="Calibri"/>
          <w:color w:val="000000" w:themeColor="text1"/>
          <w:sz w:val="24"/>
          <w:szCs w:val="24"/>
          <w:lang w:val="en-IE"/>
        </w:rPr>
      </w:pPr>
    </w:p>
    <w:p w14:paraId="65459D9E" w14:textId="77777777" w:rsidR="002F7E60" w:rsidRDefault="000D6B06" w:rsidP="002F7E60">
      <w:pPr>
        <w:pStyle w:val="ListParagraph"/>
        <w:keepNext/>
        <w:numPr>
          <w:ilvl w:val="0"/>
          <w:numId w:val="0"/>
        </w:numPr>
        <w:spacing w:after="0" w:line="276" w:lineRule="auto"/>
        <w:ind w:left="720"/>
        <w:jc w:val="center"/>
      </w:pPr>
      <w:r>
        <w:rPr>
          <w:rFonts w:cs="Calibri"/>
          <w:noProof/>
        </w:rPr>
        <w:drawing>
          <wp:inline distT="0" distB="0" distL="0" distR="0" wp14:anchorId="4E5C3D69" wp14:editId="43ACC401">
            <wp:extent cx="5936615" cy="2941320"/>
            <wp:effectExtent l="0" t="0" r="6985" b="0"/>
            <wp:docPr id="6" name="Picture 6" descr="C:\Users\Mypc\AppData\Local\Microsoft\Windows\INetCache\Content.Word\req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pc\AppData\Local\Microsoft\Windows\INetCache\Content.Word\req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2941320"/>
                    </a:xfrm>
                    <a:prstGeom prst="rect">
                      <a:avLst/>
                    </a:prstGeom>
                    <a:noFill/>
                    <a:ln>
                      <a:noFill/>
                    </a:ln>
                  </pic:spPr>
                </pic:pic>
              </a:graphicData>
            </a:graphic>
          </wp:inline>
        </w:drawing>
      </w:r>
    </w:p>
    <w:p w14:paraId="1ACBFC28" w14:textId="196A7D85" w:rsidR="000D6B06" w:rsidRDefault="002F7E60" w:rsidP="005D23B4">
      <w:pPr>
        <w:pStyle w:val="Caption"/>
        <w:jc w:val="center"/>
        <w:rPr>
          <w:sz w:val="24"/>
          <w:szCs w:val="13"/>
        </w:rPr>
      </w:pPr>
      <w:bookmarkStart w:id="26" w:name="_Toc27505860"/>
      <w:r w:rsidRPr="002F7E60">
        <w:rPr>
          <w:sz w:val="24"/>
          <w:szCs w:val="13"/>
        </w:rPr>
        <w:t xml:space="preserve">Figure </w:t>
      </w:r>
      <w:r w:rsidRPr="002F7E60">
        <w:rPr>
          <w:sz w:val="24"/>
          <w:szCs w:val="13"/>
        </w:rPr>
        <w:fldChar w:fldCharType="begin"/>
      </w:r>
      <w:r w:rsidRPr="002F7E60">
        <w:rPr>
          <w:sz w:val="24"/>
          <w:szCs w:val="13"/>
        </w:rPr>
        <w:instrText xml:space="preserve"> SEQ Figure \* ARABIC </w:instrText>
      </w:r>
      <w:r w:rsidRPr="002F7E60">
        <w:rPr>
          <w:sz w:val="24"/>
          <w:szCs w:val="13"/>
        </w:rPr>
        <w:fldChar w:fldCharType="separate"/>
      </w:r>
      <w:r w:rsidR="00F73EAB">
        <w:rPr>
          <w:noProof/>
          <w:sz w:val="24"/>
          <w:szCs w:val="13"/>
        </w:rPr>
        <w:t>10</w:t>
      </w:r>
      <w:r w:rsidRPr="002F7E60">
        <w:rPr>
          <w:sz w:val="24"/>
          <w:szCs w:val="13"/>
        </w:rPr>
        <w:fldChar w:fldCharType="end"/>
      </w:r>
      <w:r w:rsidRPr="002F7E60">
        <w:rPr>
          <w:sz w:val="24"/>
          <w:szCs w:val="13"/>
        </w:rPr>
        <w:t xml:space="preserve"> Stored Procedure 3</w:t>
      </w:r>
      <w:bookmarkEnd w:id="26"/>
    </w:p>
    <w:p w14:paraId="255E137C" w14:textId="77777777" w:rsidR="005A2D60" w:rsidRPr="005A2D60" w:rsidRDefault="005A2D60" w:rsidP="005A2D60">
      <w:pPr>
        <w:rPr>
          <w:lang w:val="en-IE"/>
        </w:rPr>
      </w:pPr>
    </w:p>
    <w:p w14:paraId="2C1E4429" w14:textId="61D34543" w:rsidR="000D6B06" w:rsidRDefault="00905AD2" w:rsidP="00905AD2">
      <w:pPr>
        <w:pStyle w:val="ListParagraph"/>
        <w:numPr>
          <w:ilvl w:val="0"/>
          <w:numId w:val="16"/>
        </w:numPr>
        <w:spacing w:after="0" w:line="276" w:lineRule="auto"/>
        <w:jc w:val="both"/>
        <w:rPr>
          <w:rFonts w:cs="Calibri"/>
          <w:bCs/>
          <w:color w:val="000000" w:themeColor="text1"/>
          <w:sz w:val="24"/>
          <w:szCs w:val="24"/>
          <w:lang w:val="en-IE"/>
        </w:rPr>
      </w:pPr>
      <w:r w:rsidRPr="00905AD2">
        <w:rPr>
          <w:rFonts w:cs="Calibri"/>
          <w:bCs/>
          <w:color w:val="000000" w:themeColor="text1"/>
          <w:sz w:val="24"/>
          <w:szCs w:val="24"/>
          <w:lang w:val="en-IE"/>
        </w:rPr>
        <w:t>Developing XML with appropriate elements using relational fields</w:t>
      </w:r>
      <w:r>
        <w:rPr>
          <w:rFonts w:cs="Calibri"/>
          <w:bCs/>
          <w:color w:val="000000" w:themeColor="text1"/>
          <w:sz w:val="24"/>
          <w:szCs w:val="24"/>
          <w:lang w:val="en-IE"/>
        </w:rPr>
        <w:t xml:space="preserve"> –</w:t>
      </w:r>
    </w:p>
    <w:p w14:paraId="3614CA76" w14:textId="0973478B" w:rsidR="00905AD2" w:rsidRDefault="00905AD2" w:rsidP="00BA4561">
      <w:pPr>
        <w:pStyle w:val="ListParagraph"/>
        <w:numPr>
          <w:ilvl w:val="0"/>
          <w:numId w:val="0"/>
        </w:numPr>
        <w:spacing w:after="0" w:line="276" w:lineRule="auto"/>
        <w:ind w:left="720"/>
        <w:jc w:val="both"/>
        <w:rPr>
          <w:rFonts w:cs="Calibri"/>
          <w:color w:val="000000" w:themeColor="text1"/>
          <w:sz w:val="24"/>
          <w:szCs w:val="24"/>
          <w:lang w:val="en-IE"/>
        </w:rPr>
      </w:pPr>
      <w:r w:rsidRPr="00905AD2">
        <w:rPr>
          <w:rFonts w:cs="Calibri"/>
          <w:color w:val="000000" w:themeColor="text1"/>
          <w:sz w:val="24"/>
          <w:szCs w:val="24"/>
          <w:lang w:val="en-IE"/>
        </w:rPr>
        <w:t>The stored procedure will develop an XML from the relational fields. The resultant XML will have details of customer id, car model and car manufacturer, customer selling price and manufacturer order price. It will have an overall picture of the order fetched from various tables. This might be used to send the data in the form of XML to any other entities that might require it for audit purpose.</w:t>
      </w:r>
    </w:p>
    <w:p w14:paraId="268C51ED" w14:textId="77777777" w:rsidR="00227916" w:rsidRPr="00BA4561" w:rsidRDefault="00227916" w:rsidP="00BA4561">
      <w:pPr>
        <w:pStyle w:val="ListParagraph"/>
        <w:numPr>
          <w:ilvl w:val="0"/>
          <w:numId w:val="0"/>
        </w:numPr>
        <w:spacing w:after="0" w:line="276" w:lineRule="auto"/>
        <w:ind w:left="720"/>
        <w:jc w:val="both"/>
        <w:rPr>
          <w:rFonts w:cs="Calibri"/>
          <w:color w:val="000000" w:themeColor="text1"/>
          <w:sz w:val="24"/>
          <w:szCs w:val="24"/>
          <w:lang w:val="en-IE"/>
        </w:rPr>
      </w:pPr>
    </w:p>
    <w:p w14:paraId="2E706CE1" w14:textId="77777777" w:rsidR="005D23B4" w:rsidRDefault="00905AD2" w:rsidP="005D23B4">
      <w:pPr>
        <w:pStyle w:val="ListParagraph"/>
        <w:keepNext/>
        <w:numPr>
          <w:ilvl w:val="0"/>
          <w:numId w:val="0"/>
        </w:numPr>
        <w:spacing w:after="0"/>
        <w:ind w:left="720"/>
        <w:jc w:val="center"/>
      </w:pPr>
      <w:r>
        <w:rPr>
          <w:noProof/>
          <w:lang w:val="en-IE"/>
        </w:rPr>
        <w:lastRenderedPageBreak/>
        <w:drawing>
          <wp:inline distT="0" distB="0" distL="0" distR="0" wp14:anchorId="768202D6" wp14:editId="74B3BEC1">
            <wp:extent cx="5943600" cy="3065145"/>
            <wp:effectExtent l="0" t="0" r="0" b="0"/>
            <wp:docPr id="14" name="Picture 3" descr="req_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eq_4-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56A7DB0C" w14:textId="3F140DF5" w:rsidR="00905AD2" w:rsidRPr="005D23B4" w:rsidRDefault="005D23B4" w:rsidP="005D23B4">
      <w:pPr>
        <w:pStyle w:val="Caption"/>
        <w:jc w:val="center"/>
        <w:rPr>
          <w:rFonts w:cs="Calibri"/>
          <w:sz w:val="24"/>
          <w:szCs w:val="13"/>
          <w:lang w:val="en-IE"/>
        </w:rPr>
      </w:pPr>
      <w:bookmarkStart w:id="27" w:name="_Toc27505861"/>
      <w:r w:rsidRPr="005D23B4">
        <w:rPr>
          <w:sz w:val="24"/>
          <w:szCs w:val="13"/>
        </w:rPr>
        <w:t xml:space="preserve">Figure </w:t>
      </w:r>
      <w:r w:rsidRPr="005D23B4">
        <w:rPr>
          <w:sz w:val="24"/>
          <w:szCs w:val="13"/>
        </w:rPr>
        <w:fldChar w:fldCharType="begin"/>
      </w:r>
      <w:r w:rsidRPr="005D23B4">
        <w:rPr>
          <w:sz w:val="24"/>
          <w:szCs w:val="13"/>
        </w:rPr>
        <w:instrText xml:space="preserve"> SEQ Figure \* ARABIC </w:instrText>
      </w:r>
      <w:r w:rsidRPr="005D23B4">
        <w:rPr>
          <w:sz w:val="24"/>
          <w:szCs w:val="13"/>
        </w:rPr>
        <w:fldChar w:fldCharType="separate"/>
      </w:r>
      <w:r w:rsidR="00F73EAB">
        <w:rPr>
          <w:noProof/>
          <w:sz w:val="24"/>
          <w:szCs w:val="13"/>
        </w:rPr>
        <w:t>11</w:t>
      </w:r>
      <w:r w:rsidRPr="005D23B4">
        <w:rPr>
          <w:sz w:val="24"/>
          <w:szCs w:val="13"/>
        </w:rPr>
        <w:fldChar w:fldCharType="end"/>
      </w:r>
      <w:r w:rsidRPr="005D23B4">
        <w:rPr>
          <w:sz w:val="24"/>
          <w:szCs w:val="13"/>
        </w:rPr>
        <w:t xml:space="preserve"> Stored Procedure 4.1</w:t>
      </w:r>
      <w:bookmarkEnd w:id="27"/>
    </w:p>
    <w:p w14:paraId="72CB265B" w14:textId="77777777" w:rsidR="00BA4561" w:rsidRDefault="00BA4561" w:rsidP="00F51560">
      <w:pPr>
        <w:spacing w:after="0"/>
        <w:ind w:left="720" w:hanging="244"/>
        <w:jc w:val="both"/>
        <w:rPr>
          <w:rFonts w:cs="Calibri"/>
          <w:lang w:val="en-IE"/>
        </w:rPr>
      </w:pPr>
    </w:p>
    <w:p w14:paraId="71A5523B" w14:textId="77777777" w:rsidR="00C01A78" w:rsidRDefault="00F51560" w:rsidP="00C01A78">
      <w:pPr>
        <w:keepNext/>
        <w:spacing w:after="0"/>
        <w:ind w:left="720" w:hanging="244"/>
        <w:jc w:val="center"/>
      </w:pPr>
      <w:r>
        <w:rPr>
          <w:rFonts w:cs="Calibri"/>
          <w:b/>
          <w:noProof/>
          <w:u w:val="single"/>
        </w:rPr>
        <w:drawing>
          <wp:inline distT="0" distB="0" distL="0" distR="0" wp14:anchorId="29849880" wp14:editId="5EDB2C68">
            <wp:extent cx="5800299" cy="2313296"/>
            <wp:effectExtent l="0" t="0" r="0" b="0"/>
            <wp:docPr id="8" name="Picture 8" descr="C:\Users\Mypc\AppData\Local\Microsoft\Windows\INetCache\Content.Word\req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ypc\AppData\Local\Microsoft\Windows\INetCache\Content.Word\req_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090" cy="2313213"/>
                    </a:xfrm>
                    <a:prstGeom prst="rect">
                      <a:avLst/>
                    </a:prstGeom>
                    <a:noFill/>
                    <a:ln>
                      <a:noFill/>
                    </a:ln>
                  </pic:spPr>
                </pic:pic>
              </a:graphicData>
            </a:graphic>
          </wp:inline>
        </w:drawing>
      </w:r>
    </w:p>
    <w:p w14:paraId="328F95B1" w14:textId="6A4D36CF" w:rsidR="00F51560" w:rsidRPr="00C01A78" w:rsidRDefault="00C01A78" w:rsidP="00C01A78">
      <w:pPr>
        <w:pStyle w:val="Caption"/>
        <w:jc w:val="center"/>
        <w:rPr>
          <w:rFonts w:cs="Calibri"/>
          <w:sz w:val="24"/>
          <w:szCs w:val="13"/>
          <w:lang w:val="en-IE"/>
        </w:rPr>
      </w:pPr>
      <w:bookmarkStart w:id="28" w:name="_Toc27505862"/>
      <w:r w:rsidRPr="00C01A78">
        <w:rPr>
          <w:sz w:val="24"/>
          <w:szCs w:val="13"/>
        </w:rPr>
        <w:t xml:space="preserve">Figure </w:t>
      </w:r>
      <w:r w:rsidRPr="00C01A78">
        <w:rPr>
          <w:sz w:val="24"/>
          <w:szCs w:val="13"/>
        </w:rPr>
        <w:fldChar w:fldCharType="begin"/>
      </w:r>
      <w:r w:rsidRPr="00C01A78">
        <w:rPr>
          <w:sz w:val="24"/>
          <w:szCs w:val="13"/>
        </w:rPr>
        <w:instrText xml:space="preserve"> SEQ Figure \* ARABIC </w:instrText>
      </w:r>
      <w:r w:rsidRPr="00C01A78">
        <w:rPr>
          <w:sz w:val="24"/>
          <w:szCs w:val="13"/>
        </w:rPr>
        <w:fldChar w:fldCharType="separate"/>
      </w:r>
      <w:r w:rsidR="00F73EAB">
        <w:rPr>
          <w:noProof/>
          <w:sz w:val="24"/>
          <w:szCs w:val="13"/>
        </w:rPr>
        <w:t>12</w:t>
      </w:r>
      <w:r w:rsidRPr="00C01A78">
        <w:rPr>
          <w:sz w:val="24"/>
          <w:szCs w:val="13"/>
        </w:rPr>
        <w:fldChar w:fldCharType="end"/>
      </w:r>
      <w:r w:rsidRPr="00C01A78">
        <w:rPr>
          <w:sz w:val="24"/>
          <w:szCs w:val="13"/>
        </w:rPr>
        <w:t xml:space="preserve"> Stored Procedure 4.2</w:t>
      </w:r>
      <w:bookmarkEnd w:id="28"/>
    </w:p>
    <w:p w14:paraId="23DAFA31" w14:textId="1AC146D8" w:rsidR="004E65F3" w:rsidRPr="00F51560" w:rsidRDefault="00F51560" w:rsidP="00F51560">
      <w:pPr>
        <w:pStyle w:val="ListParagraph"/>
        <w:numPr>
          <w:ilvl w:val="0"/>
          <w:numId w:val="16"/>
        </w:numPr>
        <w:spacing w:after="0" w:line="276" w:lineRule="auto"/>
        <w:jc w:val="both"/>
        <w:rPr>
          <w:rFonts w:cs="Calibri"/>
          <w:bCs/>
          <w:color w:val="000000" w:themeColor="text1"/>
          <w:lang w:val="en-IE"/>
        </w:rPr>
      </w:pPr>
      <w:r w:rsidRPr="00F51560">
        <w:rPr>
          <w:rFonts w:cs="Calibri"/>
          <w:bCs/>
          <w:color w:val="000000" w:themeColor="text1"/>
          <w:sz w:val="24"/>
          <w:szCs w:val="24"/>
          <w:lang w:val="en-IE"/>
        </w:rPr>
        <w:t>Retrieving data logically from a field with XML data type as well as data from fields from other data types –</w:t>
      </w:r>
    </w:p>
    <w:p w14:paraId="37F25B01" w14:textId="702FADF0" w:rsidR="00F51560" w:rsidRDefault="00F51560" w:rsidP="00BA4561">
      <w:pPr>
        <w:pStyle w:val="ListParagraph"/>
        <w:numPr>
          <w:ilvl w:val="0"/>
          <w:numId w:val="0"/>
        </w:numPr>
        <w:spacing w:after="0" w:line="276" w:lineRule="auto"/>
        <w:ind w:left="720"/>
        <w:jc w:val="both"/>
        <w:rPr>
          <w:rFonts w:cs="Calibri"/>
          <w:color w:val="000000" w:themeColor="text1"/>
          <w:sz w:val="24"/>
          <w:szCs w:val="24"/>
          <w:lang w:val="en-IE"/>
        </w:rPr>
      </w:pPr>
      <w:r w:rsidRPr="00F51560">
        <w:rPr>
          <w:rFonts w:cs="Calibri"/>
          <w:color w:val="000000" w:themeColor="text1"/>
          <w:sz w:val="24"/>
          <w:szCs w:val="24"/>
          <w:lang w:val="en-IE"/>
        </w:rPr>
        <w:t>The stored procedure will take an input as car type for example – Sports. The output will display all the cars that can be ordered through the Over Drive dealers. The output can be showed to the customers when they come with a specific intention of buying a particular car type. The output will have an XML data field as well which will show the car specification.</w:t>
      </w:r>
    </w:p>
    <w:p w14:paraId="7030BCE8" w14:textId="77777777" w:rsidR="00227916" w:rsidRPr="00BA4561" w:rsidRDefault="00227916" w:rsidP="00BA4561">
      <w:pPr>
        <w:pStyle w:val="ListParagraph"/>
        <w:numPr>
          <w:ilvl w:val="0"/>
          <w:numId w:val="0"/>
        </w:numPr>
        <w:spacing w:after="0" w:line="276" w:lineRule="auto"/>
        <w:ind w:left="720"/>
        <w:jc w:val="both"/>
        <w:rPr>
          <w:rFonts w:cs="Calibri"/>
          <w:color w:val="000000" w:themeColor="text1"/>
          <w:sz w:val="24"/>
          <w:szCs w:val="24"/>
          <w:lang w:val="en-IE"/>
        </w:rPr>
      </w:pPr>
    </w:p>
    <w:p w14:paraId="07717B67" w14:textId="77777777" w:rsidR="006B2AAD" w:rsidRDefault="00F51560" w:rsidP="006B2AAD">
      <w:pPr>
        <w:pStyle w:val="ListParagraph"/>
        <w:keepNext/>
        <w:numPr>
          <w:ilvl w:val="0"/>
          <w:numId w:val="0"/>
        </w:numPr>
        <w:spacing w:after="0"/>
        <w:ind w:left="720"/>
        <w:jc w:val="center"/>
      </w:pPr>
      <w:r>
        <w:rPr>
          <w:noProof/>
          <w:lang w:val="en-IE"/>
        </w:rPr>
        <w:lastRenderedPageBreak/>
        <w:drawing>
          <wp:inline distT="0" distB="0" distL="0" distR="0" wp14:anchorId="69945C34" wp14:editId="7BA22508">
            <wp:extent cx="5935345" cy="3319145"/>
            <wp:effectExtent l="0" t="0" r="0" b="0"/>
            <wp:docPr id="13" name="Picture 4" descr="req_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eq_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3319145"/>
                    </a:xfrm>
                    <a:prstGeom prst="rect">
                      <a:avLst/>
                    </a:prstGeom>
                    <a:noFill/>
                    <a:ln>
                      <a:noFill/>
                    </a:ln>
                  </pic:spPr>
                </pic:pic>
              </a:graphicData>
            </a:graphic>
          </wp:inline>
        </w:drawing>
      </w:r>
    </w:p>
    <w:p w14:paraId="6799F93F" w14:textId="47E79043" w:rsidR="00F51560" w:rsidRPr="006B2AAD" w:rsidRDefault="006B2AAD" w:rsidP="006B2AAD">
      <w:pPr>
        <w:pStyle w:val="Caption"/>
        <w:jc w:val="center"/>
        <w:rPr>
          <w:rFonts w:cs="Calibri"/>
          <w:sz w:val="24"/>
          <w:szCs w:val="13"/>
          <w:lang w:val="en-IE"/>
        </w:rPr>
      </w:pPr>
      <w:bookmarkStart w:id="29" w:name="_Toc27505863"/>
      <w:r w:rsidRPr="006B2AAD">
        <w:rPr>
          <w:sz w:val="24"/>
          <w:szCs w:val="13"/>
        </w:rPr>
        <w:t xml:space="preserve">Figure </w:t>
      </w:r>
      <w:r w:rsidRPr="006B2AAD">
        <w:rPr>
          <w:sz w:val="24"/>
          <w:szCs w:val="13"/>
        </w:rPr>
        <w:fldChar w:fldCharType="begin"/>
      </w:r>
      <w:r w:rsidRPr="006B2AAD">
        <w:rPr>
          <w:sz w:val="24"/>
          <w:szCs w:val="13"/>
        </w:rPr>
        <w:instrText xml:space="preserve"> SEQ Figure \* ARABIC </w:instrText>
      </w:r>
      <w:r w:rsidRPr="006B2AAD">
        <w:rPr>
          <w:sz w:val="24"/>
          <w:szCs w:val="13"/>
        </w:rPr>
        <w:fldChar w:fldCharType="separate"/>
      </w:r>
      <w:r w:rsidR="00F73EAB">
        <w:rPr>
          <w:noProof/>
          <w:sz w:val="24"/>
          <w:szCs w:val="13"/>
        </w:rPr>
        <w:t>13</w:t>
      </w:r>
      <w:r w:rsidRPr="006B2AAD">
        <w:rPr>
          <w:sz w:val="24"/>
          <w:szCs w:val="13"/>
        </w:rPr>
        <w:fldChar w:fldCharType="end"/>
      </w:r>
      <w:r w:rsidRPr="006B2AAD">
        <w:rPr>
          <w:sz w:val="24"/>
          <w:szCs w:val="13"/>
        </w:rPr>
        <w:t xml:space="preserve"> Stored Procedure 5</w:t>
      </w:r>
      <w:bookmarkEnd w:id="29"/>
    </w:p>
    <w:p w14:paraId="1038AEBE" w14:textId="091CB55B" w:rsidR="00F51560" w:rsidRPr="00BA6645" w:rsidRDefault="006665D1" w:rsidP="00BA6645">
      <w:pPr>
        <w:pStyle w:val="ListParagraph"/>
        <w:numPr>
          <w:ilvl w:val="0"/>
          <w:numId w:val="16"/>
        </w:numPr>
        <w:spacing w:after="0" w:line="276" w:lineRule="auto"/>
        <w:jc w:val="both"/>
        <w:rPr>
          <w:rFonts w:cs="Calibri"/>
          <w:bCs/>
          <w:color w:val="000000" w:themeColor="text1"/>
          <w:lang w:val="en-IE"/>
        </w:rPr>
      </w:pPr>
      <w:r w:rsidRPr="00BA6645">
        <w:rPr>
          <w:rFonts w:cs="Calibri"/>
          <w:bCs/>
          <w:color w:val="000000" w:themeColor="text1"/>
          <w:sz w:val="24"/>
          <w:szCs w:val="24"/>
          <w:lang w:val="en-IE"/>
        </w:rPr>
        <w:t>Modifying data in a field of XML data type</w:t>
      </w:r>
      <w:r w:rsidR="000F0BD6" w:rsidRPr="00BA6645">
        <w:rPr>
          <w:rFonts w:cs="Calibri"/>
          <w:bCs/>
          <w:color w:val="000000" w:themeColor="text1"/>
          <w:sz w:val="24"/>
          <w:szCs w:val="24"/>
          <w:lang w:val="en-IE"/>
        </w:rPr>
        <w:t xml:space="preserve"> –</w:t>
      </w:r>
    </w:p>
    <w:p w14:paraId="70D81731" w14:textId="77777777" w:rsidR="00BA6645" w:rsidRPr="00BA6645" w:rsidRDefault="00BA6645" w:rsidP="00BA6645">
      <w:pPr>
        <w:pStyle w:val="ListParagraph"/>
        <w:numPr>
          <w:ilvl w:val="0"/>
          <w:numId w:val="0"/>
        </w:numPr>
        <w:spacing w:after="0" w:line="276" w:lineRule="auto"/>
        <w:ind w:left="720"/>
        <w:jc w:val="both"/>
        <w:rPr>
          <w:rFonts w:cs="Calibri"/>
          <w:color w:val="000000" w:themeColor="text1"/>
          <w:sz w:val="24"/>
          <w:szCs w:val="24"/>
          <w:lang w:val="en-IE"/>
        </w:rPr>
      </w:pPr>
      <w:r w:rsidRPr="00BA6645">
        <w:rPr>
          <w:rFonts w:cs="Calibri"/>
          <w:color w:val="000000" w:themeColor="text1"/>
          <w:sz w:val="24"/>
          <w:szCs w:val="24"/>
          <w:lang w:val="en-IE"/>
        </w:rPr>
        <w:t>The stored procedure will be used to update one XML field which is address in this case (street name).  This will enable the Over Drive administration team to edit the employee address if there is a change in same. The Over Drive aims to have updated details of all employees at all instance.</w:t>
      </w:r>
    </w:p>
    <w:p w14:paraId="2CFEB5DA" w14:textId="77777777" w:rsidR="00BA6645" w:rsidRPr="00BA6645" w:rsidRDefault="00BA6645" w:rsidP="00BA6645">
      <w:pPr>
        <w:pStyle w:val="ListParagraph"/>
        <w:numPr>
          <w:ilvl w:val="0"/>
          <w:numId w:val="0"/>
        </w:numPr>
        <w:spacing w:after="0"/>
        <w:ind w:left="720"/>
        <w:jc w:val="both"/>
        <w:rPr>
          <w:rFonts w:cs="Calibri"/>
          <w:sz w:val="24"/>
          <w:szCs w:val="24"/>
          <w:lang w:val="en-IE"/>
        </w:rPr>
      </w:pPr>
    </w:p>
    <w:p w14:paraId="58843A92" w14:textId="77777777" w:rsidR="008514BE" w:rsidRDefault="00BA6645" w:rsidP="008514BE">
      <w:pPr>
        <w:pStyle w:val="ListParagraph"/>
        <w:keepNext/>
        <w:numPr>
          <w:ilvl w:val="0"/>
          <w:numId w:val="0"/>
        </w:numPr>
        <w:spacing w:after="0"/>
        <w:ind w:left="720"/>
        <w:jc w:val="center"/>
      </w:pPr>
      <w:r>
        <w:rPr>
          <w:noProof/>
          <w:lang w:val="en-IE"/>
        </w:rPr>
        <w:drawing>
          <wp:inline distT="0" distB="0" distL="0" distR="0" wp14:anchorId="346CD437" wp14:editId="4E1621BD">
            <wp:extent cx="5935345" cy="2252345"/>
            <wp:effectExtent l="0" t="0" r="0" b="0"/>
            <wp:docPr id="9" name="Picture 9" descr="req_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req_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2252345"/>
                    </a:xfrm>
                    <a:prstGeom prst="rect">
                      <a:avLst/>
                    </a:prstGeom>
                    <a:noFill/>
                    <a:ln>
                      <a:noFill/>
                    </a:ln>
                  </pic:spPr>
                </pic:pic>
              </a:graphicData>
            </a:graphic>
          </wp:inline>
        </w:drawing>
      </w:r>
    </w:p>
    <w:p w14:paraId="42933A32" w14:textId="251E506B" w:rsidR="00BA6645" w:rsidRDefault="008514BE" w:rsidP="008514BE">
      <w:pPr>
        <w:pStyle w:val="Caption"/>
        <w:jc w:val="center"/>
        <w:rPr>
          <w:sz w:val="24"/>
          <w:szCs w:val="13"/>
        </w:rPr>
      </w:pPr>
      <w:bookmarkStart w:id="30" w:name="_Toc27505864"/>
      <w:r w:rsidRPr="008514BE">
        <w:rPr>
          <w:sz w:val="24"/>
          <w:szCs w:val="13"/>
        </w:rPr>
        <w:t xml:space="preserve">Figure </w:t>
      </w:r>
      <w:r w:rsidRPr="008514BE">
        <w:rPr>
          <w:sz w:val="24"/>
          <w:szCs w:val="13"/>
        </w:rPr>
        <w:fldChar w:fldCharType="begin"/>
      </w:r>
      <w:r w:rsidRPr="008514BE">
        <w:rPr>
          <w:sz w:val="24"/>
          <w:szCs w:val="13"/>
        </w:rPr>
        <w:instrText xml:space="preserve"> SEQ Figure \* ARABIC </w:instrText>
      </w:r>
      <w:r w:rsidRPr="008514BE">
        <w:rPr>
          <w:sz w:val="24"/>
          <w:szCs w:val="13"/>
        </w:rPr>
        <w:fldChar w:fldCharType="separate"/>
      </w:r>
      <w:r w:rsidR="00F73EAB">
        <w:rPr>
          <w:noProof/>
          <w:sz w:val="24"/>
          <w:szCs w:val="13"/>
        </w:rPr>
        <w:t>14</w:t>
      </w:r>
      <w:r w:rsidRPr="008514BE">
        <w:rPr>
          <w:sz w:val="24"/>
          <w:szCs w:val="13"/>
        </w:rPr>
        <w:fldChar w:fldCharType="end"/>
      </w:r>
      <w:r w:rsidR="000C5209">
        <w:rPr>
          <w:sz w:val="24"/>
          <w:szCs w:val="13"/>
        </w:rPr>
        <w:t xml:space="preserve"> </w:t>
      </w:r>
      <w:r w:rsidRPr="008514BE">
        <w:rPr>
          <w:sz w:val="24"/>
          <w:szCs w:val="13"/>
        </w:rPr>
        <w:t>Stored Procedure 6</w:t>
      </w:r>
      <w:bookmarkEnd w:id="30"/>
    </w:p>
    <w:p w14:paraId="16FFE095" w14:textId="71576115" w:rsidR="005A2D60" w:rsidRDefault="005A2D60" w:rsidP="005A2D60"/>
    <w:p w14:paraId="4034623B" w14:textId="77777777" w:rsidR="005A2D60" w:rsidRPr="005A2D60" w:rsidRDefault="005A2D60" w:rsidP="005A2D60"/>
    <w:p w14:paraId="2D6612C7" w14:textId="4C1F14CF" w:rsidR="000F0BD6" w:rsidRPr="006543D9" w:rsidRDefault="00DA090E" w:rsidP="006543D9">
      <w:pPr>
        <w:pStyle w:val="ListParagraph"/>
        <w:numPr>
          <w:ilvl w:val="0"/>
          <w:numId w:val="16"/>
        </w:numPr>
        <w:spacing w:after="0" w:line="276" w:lineRule="auto"/>
        <w:jc w:val="both"/>
        <w:rPr>
          <w:rFonts w:cs="Calibri"/>
          <w:bCs/>
          <w:color w:val="000000" w:themeColor="text1"/>
          <w:lang w:val="en-IE"/>
        </w:rPr>
      </w:pPr>
      <w:r w:rsidRPr="006543D9">
        <w:rPr>
          <w:rFonts w:cs="Calibri"/>
          <w:bCs/>
          <w:color w:val="000000" w:themeColor="text1"/>
          <w:sz w:val="24"/>
          <w:szCs w:val="24"/>
          <w:lang w:val="en-IE"/>
        </w:rPr>
        <w:lastRenderedPageBreak/>
        <w:t>Searching data in a field of XML data type –</w:t>
      </w:r>
    </w:p>
    <w:p w14:paraId="69796C64" w14:textId="77777777" w:rsidR="006543D9" w:rsidRPr="006543D9" w:rsidRDefault="006543D9" w:rsidP="006543D9">
      <w:pPr>
        <w:pStyle w:val="ListParagraph"/>
        <w:numPr>
          <w:ilvl w:val="0"/>
          <w:numId w:val="0"/>
        </w:numPr>
        <w:spacing w:after="0" w:line="276" w:lineRule="auto"/>
        <w:ind w:left="720"/>
        <w:jc w:val="both"/>
        <w:rPr>
          <w:rFonts w:cs="Calibri"/>
          <w:color w:val="000000" w:themeColor="text1"/>
          <w:sz w:val="24"/>
          <w:szCs w:val="24"/>
          <w:lang w:val="en-IE"/>
        </w:rPr>
      </w:pPr>
      <w:r w:rsidRPr="006543D9">
        <w:rPr>
          <w:rFonts w:cs="Calibri"/>
          <w:color w:val="000000" w:themeColor="text1"/>
          <w:sz w:val="24"/>
          <w:szCs w:val="24"/>
          <w:lang w:val="en-IE"/>
        </w:rPr>
        <w:t xml:space="preserve">The stored procedure will be used to search a particular input from the sales department for referring when a particular customer wants to see which all cars can be ordered having a specified number of seats in them. </w:t>
      </w:r>
    </w:p>
    <w:p w14:paraId="7240318F" w14:textId="77777777" w:rsidR="006543D9" w:rsidRPr="006543D9" w:rsidRDefault="006543D9" w:rsidP="006543D9">
      <w:pPr>
        <w:pStyle w:val="ListParagraph"/>
        <w:numPr>
          <w:ilvl w:val="0"/>
          <w:numId w:val="0"/>
        </w:numPr>
        <w:spacing w:after="0"/>
        <w:ind w:left="720"/>
        <w:jc w:val="both"/>
        <w:rPr>
          <w:rFonts w:cs="Calibri"/>
          <w:lang w:val="en-IE"/>
        </w:rPr>
      </w:pPr>
    </w:p>
    <w:p w14:paraId="0B465160" w14:textId="77777777" w:rsidR="000C5209" w:rsidRDefault="006543D9" w:rsidP="000C5209">
      <w:pPr>
        <w:pStyle w:val="ListParagraph"/>
        <w:keepNext/>
        <w:numPr>
          <w:ilvl w:val="0"/>
          <w:numId w:val="0"/>
        </w:numPr>
        <w:spacing w:after="0"/>
        <w:ind w:left="720"/>
        <w:jc w:val="center"/>
      </w:pPr>
      <w:r>
        <w:rPr>
          <w:noProof/>
          <w:lang w:val="en-IE"/>
        </w:rPr>
        <w:drawing>
          <wp:inline distT="0" distB="0" distL="0" distR="0" wp14:anchorId="02FA5346" wp14:editId="58595A4D">
            <wp:extent cx="5935345" cy="2692400"/>
            <wp:effectExtent l="0" t="0" r="0" b="0"/>
            <wp:docPr id="1" name="Picture 6" descr="req_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eq_7"/>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2692400"/>
                    </a:xfrm>
                    <a:prstGeom prst="rect">
                      <a:avLst/>
                    </a:prstGeom>
                    <a:noFill/>
                    <a:ln>
                      <a:noFill/>
                    </a:ln>
                  </pic:spPr>
                </pic:pic>
              </a:graphicData>
            </a:graphic>
          </wp:inline>
        </w:drawing>
      </w:r>
    </w:p>
    <w:p w14:paraId="643D520C" w14:textId="48C04212" w:rsidR="004E65F3" w:rsidRPr="000C5209" w:rsidRDefault="000C5209" w:rsidP="000C5209">
      <w:pPr>
        <w:pStyle w:val="Caption"/>
        <w:jc w:val="center"/>
        <w:rPr>
          <w:rFonts w:cs="Calibri"/>
          <w:sz w:val="24"/>
          <w:szCs w:val="13"/>
          <w:lang w:val="en-IE"/>
        </w:rPr>
      </w:pPr>
      <w:bookmarkStart w:id="31" w:name="_Toc27505865"/>
      <w:r w:rsidRPr="000C5209">
        <w:rPr>
          <w:sz w:val="24"/>
          <w:szCs w:val="13"/>
        </w:rPr>
        <w:t xml:space="preserve">Figure </w:t>
      </w:r>
      <w:r w:rsidRPr="000C5209">
        <w:rPr>
          <w:sz w:val="24"/>
          <w:szCs w:val="13"/>
        </w:rPr>
        <w:fldChar w:fldCharType="begin"/>
      </w:r>
      <w:r w:rsidRPr="000C5209">
        <w:rPr>
          <w:sz w:val="24"/>
          <w:szCs w:val="13"/>
        </w:rPr>
        <w:instrText xml:space="preserve"> SEQ Figure \* ARABIC </w:instrText>
      </w:r>
      <w:r w:rsidRPr="000C5209">
        <w:rPr>
          <w:sz w:val="24"/>
          <w:szCs w:val="13"/>
        </w:rPr>
        <w:fldChar w:fldCharType="separate"/>
      </w:r>
      <w:r w:rsidR="00F73EAB">
        <w:rPr>
          <w:noProof/>
          <w:sz w:val="24"/>
          <w:szCs w:val="13"/>
        </w:rPr>
        <w:t>15</w:t>
      </w:r>
      <w:r w:rsidRPr="000C5209">
        <w:rPr>
          <w:sz w:val="24"/>
          <w:szCs w:val="13"/>
        </w:rPr>
        <w:fldChar w:fldCharType="end"/>
      </w:r>
      <w:r w:rsidRPr="000C5209">
        <w:rPr>
          <w:sz w:val="24"/>
          <w:szCs w:val="13"/>
        </w:rPr>
        <w:t xml:space="preserve"> Stored Procedure 7</w:t>
      </w:r>
      <w:bookmarkEnd w:id="31"/>
    </w:p>
    <w:p w14:paraId="5888E33D" w14:textId="13EE48F8" w:rsidR="00CD5E68" w:rsidRDefault="00CD5E68" w:rsidP="00CD5E68">
      <w:pPr>
        <w:pStyle w:val="Heading2"/>
      </w:pPr>
      <w:bookmarkStart w:id="32" w:name="_Toc27506563"/>
      <w:r>
        <w:t>Trigger</w:t>
      </w:r>
      <w:r w:rsidR="00BA4561">
        <w:t>s</w:t>
      </w:r>
      <w:bookmarkEnd w:id="32"/>
    </w:p>
    <w:p w14:paraId="309B9CD9" w14:textId="6ECACCFD" w:rsidR="00F71865" w:rsidRPr="00F71865" w:rsidRDefault="00F71865" w:rsidP="00F71865">
      <w:pPr>
        <w:spacing w:line="276" w:lineRule="auto"/>
        <w:jc w:val="both"/>
        <w:rPr>
          <w:rFonts w:cstheme="minorHAnsi"/>
          <w:color w:val="000000" w:themeColor="text1"/>
          <w:sz w:val="24"/>
          <w:szCs w:val="24"/>
          <w:shd w:val="clear" w:color="auto" w:fill="FFFFFF"/>
        </w:rPr>
      </w:pPr>
      <w:r w:rsidRPr="00F71865">
        <w:rPr>
          <w:color w:val="000000" w:themeColor="text1"/>
          <w:sz w:val="24"/>
          <w:szCs w:val="24"/>
        </w:rPr>
        <w:t>Trigger is kind of stored procedure which gets invoked automatically when a particular event takes place in a database</w:t>
      </w:r>
      <w:r w:rsidRPr="00F71865">
        <w:rPr>
          <w:rFonts w:cstheme="minorHAnsi"/>
          <w:color w:val="000000" w:themeColor="text1"/>
          <w:sz w:val="24"/>
          <w:szCs w:val="24"/>
        </w:rPr>
        <w:t xml:space="preserve">. </w:t>
      </w:r>
      <w:r w:rsidRPr="00F71865">
        <w:rPr>
          <w:rFonts w:cstheme="minorHAnsi"/>
          <w:bCs/>
          <w:color w:val="000000" w:themeColor="text1"/>
          <w:sz w:val="24"/>
          <w:szCs w:val="24"/>
          <w:shd w:val="clear" w:color="auto" w:fill="FFFFFF"/>
        </w:rPr>
        <w:t>Triggers</w:t>
      </w:r>
      <w:r w:rsidRPr="00F71865">
        <w:rPr>
          <w:rFonts w:cstheme="minorHAnsi"/>
          <w:color w:val="000000" w:themeColor="text1"/>
          <w:sz w:val="24"/>
          <w:szCs w:val="24"/>
          <w:shd w:val="clear" w:color="auto" w:fill="FFFFFF"/>
        </w:rPr>
        <w:t> are </w:t>
      </w:r>
      <w:r w:rsidRPr="00F71865">
        <w:rPr>
          <w:rFonts w:cstheme="minorHAnsi"/>
          <w:bCs/>
          <w:color w:val="000000" w:themeColor="text1"/>
          <w:sz w:val="24"/>
          <w:szCs w:val="24"/>
          <w:shd w:val="clear" w:color="auto" w:fill="FFFFFF"/>
        </w:rPr>
        <w:t>used</w:t>
      </w:r>
      <w:r w:rsidRPr="00F71865">
        <w:rPr>
          <w:rFonts w:cstheme="minorHAnsi"/>
          <w:color w:val="000000" w:themeColor="text1"/>
          <w:sz w:val="24"/>
          <w:szCs w:val="24"/>
          <w:shd w:val="clear" w:color="auto" w:fill="FFFFFF"/>
        </w:rPr>
        <w:t xml:space="preserve"> to maintain the referential integrity of data by changing the data in a systematic fashion. </w:t>
      </w:r>
      <w:r w:rsidRPr="00F71865">
        <w:rPr>
          <w:rFonts w:cstheme="minorHAnsi"/>
          <w:bCs/>
          <w:color w:val="000000" w:themeColor="text1"/>
          <w:sz w:val="24"/>
          <w:szCs w:val="24"/>
          <w:shd w:val="clear" w:color="auto" w:fill="FFFFFF"/>
        </w:rPr>
        <w:t>Triggers</w:t>
      </w:r>
      <w:r w:rsidRPr="00F71865">
        <w:rPr>
          <w:rFonts w:cstheme="minorHAnsi"/>
          <w:color w:val="000000" w:themeColor="text1"/>
          <w:sz w:val="24"/>
          <w:szCs w:val="24"/>
          <w:shd w:val="clear" w:color="auto" w:fill="FFFFFF"/>
        </w:rPr>
        <w:t> can be defined to run instead of or after DML (Data Manipulation Language) actions such as INSERT, UPDATE, and DELETE</w:t>
      </w:r>
      <w:r w:rsidR="00A56F9F">
        <w:rPr>
          <w:rFonts w:cstheme="minorHAnsi"/>
          <w:color w:val="000000" w:themeColor="text1"/>
          <w:sz w:val="24"/>
          <w:szCs w:val="24"/>
          <w:shd w:val="clear" w:color="auto" w:fill="FFFFFF"/>
        </w:rPr>
        <w:t xml:space="preserve"> </w:t>
      </w:r>
      <w:r w:rsidR="00A56F9F">
        <w:rPr>
          <w:rFonts w:cstheme="minorHAnsi"/>
          <w:color w:val="000000" w:themeColor="text1"/>
          <w:sz w:val="24"/>
          <w:szCs w:val="24"/>
          <w:shd w:val="clear" w:color="auto" w:fill="FFFFFF"/>
        </w:rPr>
        <w:fldChar w:fldCharType="begin"/>
      </w:r>
      <w:r w:rsidR="00A56F9F">
        <w:rPr>
          <w:rFonts w:cstheme="minorHAnsi"/>
          <w:color w:val="000000" w:themeColor="text1"/>
          <w:sz w:val="24"/>
          <w:szCs w:val="24"/>
          <w:shd w:val="clear" w:color="auto" w:fill="FFFFFF"/>
        </w:rPr>
        <w:instrText xml:space="preserve"> ADDIN ZOTERO_ITEM CSL_CITATION {"citationID":"HDCTK34d","properties":{"formattedCitation":"(\\uc0\\u8216{}SQL Trigger | Student Database\\uc0\\u8217{}, 2018)","plainCitation":"(‘SQL Trigger | Student Database’, 2018)","noteIndex":0},"citationItems":[{"id":133,"uris":["http://zotero.org/users/6159635/items/HP4765GG"],"uri":["http://zotero.org/users/6159635/items/HP4765GG"],"itemData":{"id":133,"type":"post-weblog","abstract":"Trigger: A trigger is a stored procedure in database which automatically invokes whenever a special event in the database occurs. For example, a trigger can… Read More »","container-title":"GeeksforGeeks","language":"en-US","title":"SQL Trigger | Student Database","URL":"https://www.geeksforgeeks.org/sql-trigger-student-database/","accessed":{"date-parts":[["2019",12,17]]},"issued":{"date-parts":[["2018",9,24]]}}}],"schema":"https://github.com/citation-style-language/schema/raw/master/csl-citation.json"} </w:instrText>
      </w:r>
      <w:r w:rsidR="00A56F9F">
        <w:rPr>
          <w:rFonts w:cstheme="minorHAnsi"/>
          <w:color w:val="000000" w:themeColor="text1"/>
          <w:sz w:val="24"/>
          <w:szCs w:val="24"/>
          <w:shd w:val="clear" w:color="auto" w:fill="FFFFFF"/>
        </w:rPr>
        <w:fldChar w:fldCharType="separate"/>
      </w:r>
      <w:r w:rsidR="00A56F9F" w:rsidRPr="00A56F9F">
        <w:rPr>
          <w:rFonts w:ascii="Calibri Light" w:cs="Calibri Light"/>
          <w:color w:val="000000"/>
          <w:sz w:val="24"/>
          <w:lang w:val="en-GB"/>
        </w:rPr>
        <w:t>(‘SQL Trigger | Student Database’, 2018)</w:t>
      </w:r>
      <w:r w:rsidR="00A56F9F">
        <w:rPr>
          <w:rFonts w:cstheme="minorHAnsi"/>
          <w:color w:val="000000" w:themeColor="text1"/>
          <w:sz w:val="24"/>
          <w:szCs w:val="24"/>
          <w:shd w:val="clear" w:color="auto" w:fill="FFFFFF"/>
        </w:rPr>
        <w:fldChar w:fldCharType="end"/>
      </w:r>
      <w:r w:rsidRPr="00F71865">
        <w:rPr>
          <w:rFonts w:cstheme="minorHAnsi"/>
          <w:color w:val="000000" w:themeColor="text1"/>
          <w:sz w:val="24"/>
          <w:szCs w:val="24"/>
          <w:shd w:val="clear" w:color="auto" w:fill="FFFFFF"/>
        </w:rPr>
        <w:t xml:space="preserve">. </w:t>
      </w:r>
    </w:p>
    <w:p w14:paraId="5CDD08E9" w14:textId="2518E422" w:rsidR="00F71865" w:rsidRDefault="00F71865" w:rsidP="00F71865">
      <w:pPr>
        <w:spacing w:line="276" w:lineRule="auto"/>
        <w:jc w:val="both"/>
        <w:rPr>
          <w:rFonts w:cstheme="minorHAnsi"/>
          <w:color w:val="000000" w:themeColor="text1"/>
          <w:sz w:val="24"/>
          <w:szCs w:val="24"/>
          <w:shd w:val="clear" w:color="auto" w:fill="FFFFFF"/>
        </w:rPr>
      </w:pPr>
      <w:r w:rsidRPr="00F71865">
        <w:rPr>
          <w:rFonts w:cstheme="minorHAnsi"/>
          <w:color w:val="000000" w:themeColor="text1"/>
          <w:sz w:val="24"/>
          <w:szCs w:val="24"/>
          <w:shd w:val="clear" w:color="auto" w:fill="FFFFFF"/>
        </w:rPr>
        <w:t>The Over Drive database implementation has 2 triggers implemented to enforce the business rules on the tables.</w:t>
      </w:r>
    </w:p>
    <w:p w14:paraId="46F4A8E5" w14:textId="5B2C30CF" w:rsidR="00F71865" w:rsidRPr="00F71865" w:rsidRDefault="00F71865" w:rsidP="00F71865">
      <w:pPr>
        <w:pStyle w:val="ListParagraph"/>
        <w:numPr>
          <w:ilvl w:val="0"/>
          <w:numId w:val="17"/>
        </w:numPr>
        <w:spacing w:line="276" w:lineRule="auto"/>
        <w:jc w:val="both"/>
        <w:rPr>
          <w:rFonts w:cstheme="minorHAnsi"/>
          <w:color w:val="000000" w:themeColor="text1"/>
          <w:sz w:val="24"/>
          <w:szCs w:val="24"/>
          <w:shd w:val="clear" w:color="auto" w:fill="FFFFFF"/>
        </w:rPr>
      </w:pPr>
      <w:r w:rsidRPr="00F71865">
        <w:rPr>
          <w:rFonts w:cstheme="minorHAnsi"/>
          <w:color w:val="000000" w:themeColor="text1"/>
          <w:sz w:val="24"/>
          <w:szCs w:val="24"/>
          <w:shd w:val="clear" w:color="auto" w:fill="FFFFFF"/>
        </w:rPr>
        <w:t>INSTEAD OF TRIGGER –</w:t>
      </w:r>
    </w:p>
    <w:p w14:paraId="5438580F" w14:textId="77777777" w:rsidR="00F71865" w:rsidRPr="00F71865" w:rsidRDefault="00F71865" w:rsidP="00F71865">
      <w:pPr>
        <w:pStyle w:val="ListParagraph"/>
        <w:numPr>
          <w:ilvl w:val="0"/>
          <w:numId w:val="0"/>
        </w:numPr>
        <w:spacing w:line="276" w:lineRule="auto"/>
        <w:ind w:left="720"/>
        <w:jc w:val="both"/>
        <w:rPr>
          <w:rFonts w:cstheme="minorHAnsi"/>
          <w:color w:val="000000" w:themeColor="text1"/>
          <w:sz w:val="24"/>
          <w:szCs w:val="24"/>
          <w:shd w:val="clear" w:color="auto" w:fill="FFFFFF"/>
        </w:rPr>
      </w:pPr>
      <w:r w:rsidRPr="00F71865">
        <w:rPr>
          <w:rFonts w:cstheme="minorHAnsi"/>
          <w:color w:val="000000" w:themeColor="text1"/>
          <w:sz w:val="24"/>
          <w:szCs w:val="24"/>
          <w:shd w:val="clear" w:color="auto" w:fill="FFFFFF"/>
        </w:rPr>
        <w:t xml:space="preserve">Since the customer order table is the most important table to be maintained for the Over Drive dealers, an instead trigger has been implemented to back the data up inside a Customer order log table.   </w:t>
      </w:r>
    </w:p>
    <w:p w14:paraId="7A1BE048" w14:textId="77777777" w:rsidR="00F26BD2" w:rsidRDefault="00F71865" w:rsidP="00F26BD2">
      <w:pPr>
        <w:pStyle w:val="ListParagraph"/>
        <w:keepNext/>
        <w:numPr>
          <w:ilvl w:val="0"/>
          <w:numId w:val="0"/>
        </w:numPr>
        <w:spacing w:line="276" w:lineRule="auto"/>
        <w:ind w:left="720"/>
        <w:jc w:val="center"/>
      </w:pPr>
      <w:r>
        <w:rPr>
          <w:rFonts w:cstheme="minorHAnsi"/>
          <w:noProof/>
          <w:shd w:val="clear" w:color="auto" w:fill="FFFFFF"/>
        </w:rPr>
        <w:lastRenderedPageBreak/>
        <w:drawing>
          <wp:inline distT="0" distB="0" distL="0" distR="0" wp14:anchorId="3F51A375" wp14:editId="39F8A721">
            <wp:extent cx="5943600" cy="3039982"/>
            <wp:effectExtent l="0" t="0" r="0" b="8255"/>
            <wp:docPr id="10" name="Picture 10" descr="C:\Users\Mypc\AppData\Local\Microsoft\Windows\INetCache\Content.Word\Trig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ypc\AppData\Local\Microsoft\Windows\INetCache\Content.Word\Trigger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39982"/>
                    </a:xfrm>
                    <a:prstGeom prst="rect">
                      <a:avLst/>
                    </a:prstGeom>
                    <a:noFill/>
                    <a:ln>
                      <a:noFill/>
                    </a:ln>
                  </pic:spPr>
                </pic:pic>
              </a:graphicData>
            </a:graphic>
          </wp:inline>
        </w:drawing>
      </w:r>
    </w:p>
    <w:p w14:paraId="5496B370" w14:textId="48960BFE" w:rsidR="00F71865" w:rsidRDefault="00F26BD2" w:rsidP="00F26BD2">
      <w:pPr>
        <w:pStyle w:val="Caption"/>
        <w:jc w:val="center"/>
        <w:rPr>
          <w:sz w:val="24"/>
          <w:szCs w:val="13"/>
        </w:rPr>
      </w:pPr>
      <w:bookmarkStart w:id="33" w:name="_Toc27505866"/>
      <w:r w:rsidRPr="00F26BD2">
        <w:rPr>
          <w:sz w:val="24"/>
          <w:szCs w:val="13"/>
        </w:rPr>
        <w:t xml:space="preserve">Figure </w:t>
      </w:r>
      <w:r w:rsidRPr="00F26BD2">
        <w:rPr>
          <w:sz w:val="24"/>
          <w:szCs w:val="13"/>
        </w:rPr>
        <w:fldChar w:fldCharType="begin"/>
      </w:r>
      <w:r w:rsidRPr="00F26BD2">
        <w:rPr>
          <w:sz w:val="24"/>
          <w:szCs w:val="13"/>
        </w:rPr>
        <w:instrText xml:space="preserve"> SEQ Figure \* ARABIC </w:instrText>
      </w:r>
      <w:r w:rsidRPr="00F26BD2">
        <w:rPr>
          <w:sz w:val="24"/>
          <w:szCs w:val="13"/>
        </w:rPr>
        <w:fldChar w:fldCharType="separate"/>
      </w:r>
      <w:r w:rsidR="00F73EAB">
        <w:rPr>
          <w:noProof/>
          <w:sz w:val="24"/>
          <w:szCs w:val="13"/>
        </w:rPr>
        <w:t>16</w:t>
      </w:r>
      <w:r w:rsidRPr="00F26BD2">
        <w:rPr>
          <w:sz w:val="24"/>
          <w:szCs w:val="13"/>
        </w:rPr>
        <w:fldChar w:fldCharType="end"/>
      </w:r>
      <w:r w:rsidRPr="00F26BD2">
        <w:rPr>
          <w:sz w:val="24"/>
          <w:szCs w:val="13"/>
        </w:rPr>
        <w:t xml:space="preserve"> Trigger 1.1</w:t>
      </w:r>
      <w:bookmarkEnd w:id="33"/>
    </w:p>
    <w:p w14:paraId="2CC0839E" w14:textId="77777777" w:rsidR="00F26BD2" w:rsidRPr="00F26BD2" w:rsidRDefault="00F26BD2" w:rsidP="00F26BD2"/>
    <w:p w14:paraId="3D4075FA" w14:textId="77777777" w:rsidR="00F26BD2" w:rsidRDefault="00F71865" w:rsidP="00F26BD2">
      <w:pPr>
        <w:pStyle w:val="ListParagraph"/>
        <w:keepNext/>
        <w:numPr>
          <w:ilvl w:val="0"/>
          <w:numId w:val="0"/>
        </w:numPr>
        <w:spacing w:line="276" w:lineRule="auto"/>
        <w:ind w:left="720"/>
        <w:jc w:val="center"/>
      </w:pPr>
      <w:r>
        <w:rPr>
          <w:rFonts w:cstheme="minorHAnsi"/>
          <w:noProof/>
          <w:shd w:val="clear" w:color="auto" w:fill="FFFFFF"/>
        </w:rPr>
        <w:drawing>
          <wp:inline distT="0" distB="0" distL="0" distR="0" wp14:anchorId="120F5DD3" wp14:editId="728F1CB3">
            <wp:extent cx="5943600" cy="2836545"/>
            <wp:effectExtent l="0" t="0" r="0" b="0"/>
            <wp:docPr id="11" name="Picture 11" descr="trigger_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trigger_1-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36545"/>
                    </a:xfrm>
                    <a:prstGeom prst="rect">
                      <a:avLst/>
                    </a:prstGeom>
                    <a:noFill/>
                    <a:ln>
                      <a:noFill/>
                    </a:ln>
                  </pic:spPr>
                </pic:pic>
              </a:graphicData>
            </a:graphic>
          </wp:inline>
        </w:drawing>
      </w:r>
    </w:p>
    <w:p w14:paraId="38A57773" w14:textId="295E2436" w:rsidR="00F71865" w:rsidRPr="00F26BD2" w:rsidRDefault="00F26BD2" w:rsidP="00F26BD2">
      <w:pPr>
        <w:pStyle w:val="Caption"/>
        <w:jc w:val="center"/>
        <w:rPr>
          <w:rFonts w:cstheme="minorHAnsi"/>
          <w:color w:val="000000" w:themeColor="text1"/>
          <w:sz w:val="20"/>
          <w:szCs w:val="20"/>
          <w:shd w:val="clear" w:color="auto" w:fill="FFFFFF"/>
        </w:rPr>
      </w:pPr>
      <w:bookmarkStart w:id="34" w:name="_Toc27505867"/>
      <w:r w:rsidRPr="00F26BD2">
        <w:rPr>
          <w:sz w:val="24"/>
          <w:szCs w:val="13"/>
        </w:rPr>
        <w:t xml:space="preserve">Figure </w:t>
      </w:r>
      <w:r w:rsidRPr="00F26BD2">
        <w:rPr>
          <w:sz w:val="24"/>
          <w:szCs w:val="13"/>
        </w:rPr>
        <w:fldChar w:fldCharType="begin"/>
      </w:r>
      <w:r w:rsidRPr="00F26BD2">
        <w:rPr>
          <w:sz w:val="24"/>
          <w:szCs w:val="13"/>
        </w:rPr>
        <w:instrText xml:space="preserve"> SEQ Figure \* ARABIC </w:instrText>
      </w:r>
      <w:r w:rsidRPr="00F26BD2">
        <w:rPr>
          <w:sz w:val="24"/>
          <w:szCs w:val="13"/>
        </w:rPr>
        <w:fldChar w:fldCharType="separate"/>
      </w:r>
      <w:r w:rsidR="00F73EAB">
        <w:rPr>
          <w:noProof/>
          <w:sz w:val="24"/>
          <w:szCs w:val="13"/>
        </w:rPr>
        <w:t>17</w:t>
      </w:r>
      <w:r w:rsidRPr="00F26BD2">
        <w:rPr>
          <w:sz w:val="24"/>
          <w:szCs w:val="13"/>
        </w:rPr>
        <w:fldChar w:fldCharType="end"/>
      </w:r>
      <w:r w:rsidRPr="00F26BD2">
        <w:rPr>
          <w:sz w:val="24"/>
          <w:szCs w:val="13"/>
        </w:rPr>
        <w:t xml:space="preserve"> Trigger 1.2</w:t>
      </w:r>
      <w:bookmarkEnd w:id="34"/>
    </w:p>
    <w:p w14:paraId="0C0D5D0E" w14:textId="77777777" w:rsidR="00F26BD2" w:rsidRDefault="00F71865" w:rsidP="00F26BD2">
      <w:pPr>
        <w:pStyle w:val="ListParagraph"/>
        <w:keepNext/>
        <w:numPr>
          <w:ilvl w:val="0"/>
          <w:numId w:val="0"/>
        </w:numPr>
        <w:spacing w:line="276" w:lineRule="auto"/>
        <w:ind w:left="720"/>
        <w:jc w:val="center"/>
      </w:pPr>
      <w:r>
        <w:rPr>
          <w:rFonts w:cstheme="minorHAnsi"/>
          <w:noProof/>
          <w:shd w:val="clear" w:color="auto" w:fill="FFFFFF"/>
        </w:rPr>
        <w:lastRenderedPageBreak/>
        <w:drawing>
          <wp:inline distT="0" distB="0" distL="0" distR="0" wp14:anchorId="3717D6F2" wp14:editId="289DC8B9">
            <wp:extent cx="5943600" cy="1938655"/>
            <wp:effectExtent l="0" t="0" r="0" b="4445"/>
            <wp:docPr id="12" name="Picture 12" descr="trigger_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trigger_1-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inline>
        </w:drawing>
      </w:r>
    </w:p>
    <w:p w14:paraId="7ED3E7F8" w14:textId="776C61A1" w:rsidR="00F71865" w:rsidRPr="00F26BD2" w:rsidRDefault="00F26BD2" w:rsidP="00F26BD2">
      <w:pPr>
        <w:pStyle w:val="Caption"/>
        <w:jc w:val="center"/>
        <w:rPr>
          <w:rFonts w:cstheme="minorHAnsi"/>
          <w:color w:val="000000" w:themeColor="text1"/>
          <w:sz w:val="20"/>
          <w:szCs w:val="20"/>
          <w:shd w:val="clear" w:color="auto" w:fill="FFFFFF"/>
        </w:rPr>
      </w:pPr>
      <w:bookmarkStart w:id="35" w:name="_Toc27505868"/>
      <w:r w:rsidRPr="00F26BD2">
        <w:rPr>
          <w:sz w:val="24"/>
          <w:szCs w:val="13"/>
        </w:rPr>
        <w:t xml:space="preserve">Figure </w:t>
      </w:r>
      <w:r w:rsidRPr="00F26BD2">
        <w:rPr>
          <w:sz w:val="24"/>
          <w:szCs w:val="13"/>
        </w:rPr>
        <w:fldChar w:fldCharType="begin"/>
      </w:r>
      <w:r w:rsidRPr="00F26BD2">
        <w:rPr>
          <w:sz w:val="24"/>
          <w:szCs w:val="13"/>
        </w:rPr>
        <w:instrText xml:space="preserve"> SEQ Figure \* ARABIC </w:instrText>
      </w:r>
      <w:r w:rsidRPr="00F26BD2">
        <w:rPr>
          <w:sz w:val="24"/>
          <w:szCs w:val="13"/>
        </w:rPr>
        <w:fldChar w:fldCharType="separate"/>
      </w:r>
      <w:r w:rsidR="00F73EAB">
        <w:rPr>
          <w:noProof/>
          <w:sz w:val="24"/>
          <w:szCs w:val="13"/>
        </w:rPr>
        <w:t>18</w:t>
      </w:r>
      <w:r w:rsidRPr="00F26BD2">
        <w:rPr>
          <w:sz w:val="24"/>
          <w:szCs w:val="13"/>
        </w:rPr>
        <w:fldChar w:fldCharType="end"/>
      </w:r>
      <w:r w:rsidRPr="00F26BD2">
        <w:rPr>
          <w:sz w:val="24"/>
          <w:szCs w:val="13"/>
        </w:rPr>
        <w:t xml:space="preserve"> Trigger 1.3</w:t>
      </w:r>
      <w:bookmarkEnd w:id="35"/>
    </w:p>
    <w:p w14:paraId="3E78A6DD" w14:textId="5A5DFDC8" w:rsidR="00F71865" w:rsidRDefault="00F71865" w:rsidP="00F71865">
      <w:pPr>
        <w:pStyle w:val="ListParagraph"/>
        <w:numPr>
          <w:ilvl w:val="0"/>
          <w:numId w:val="17"/>
        </w:numPr>
        <w:spacing w:line="276" w:lineRule="auto"/>
        <w:jc w:val="both"/>
        <w:rPr>
          <w:rFonts w:cstheme="minorHAnsi"/>
          <w:color w:val="000000" w:themeColor="text1"/>
          <w:sz w:val="24"/>
          <w:szCs w:val="24"/>
          <w:shd w:val="clear" w:color="auto" w:fill="FFFFFF"/>
        </w:rPr>
      </w:pPr>
      <w:r w:rsidRPr="00F71865">
        <w:rPr>
          <w:rFonts w:cstheme="minorHAnsi"/>
          <w:color w:val="000000" w:themeColor="text1"/>
          <w:sz w:val="24"/>
          <w:szCs w:val="24"/>
          <w:shd w:val="clear" w:color="auto" w:fill="FFFFFF"/>
        </w:rPr>
        <w:t>AFTER TRIGGER</w:t>
      </w:r>
      <w:r>
        <w:rPr>
          <w:rFonts w:cstheme="minorHAnsi"/>
          <w:color w:val="000000" w:themeColor="text1"/>
          <w:sz w:val="24"/>
          <w:szCs w:val="24"/>
          <w:shd w:val="clear" w:color="auto" w:fill="FFFFFF"/>
        </w:rPr>
        <w:t xml:space="preserve"> –</w:t>
      </w:r>
    </w:p>
    <w:p w14:paraId="79D7FE49" w14:textId="3F850353" w:rsidR="003C6B7A" w:rsidRDefault="003C6B7A" w:rsidP="003C6B7A">
      <w:pPr>
        <w:pStyle w:val="ListParagraph"/>
        <w:numPr>
          <w:ilvl w:val="0"/>
          <w:numId w:val="0"/>
        </w:numPr>
        <w:spacing w:line="276" w:lineRule="auto"/>
        <w:ind w:left="720"/>
        <w:jc w:val="both"/>
        <w:rPr>
          <w:rFonts w:cstheme="minorHAnsi"/>
          <w:color w:val="000000" w:themeColor="text1"/>
          <w:sz w:val="24"/>
          <w:szCs w:val="24"/>
          <w:shd w:val="clear" w:color="auto" w:fill="FFFFFF"/>
        </w:rPr>
      </w:pPr>
      <w:r w:rsidRPr="003C6B7A">
        <w:rPr>
          <w:rFonts w:cstheme="minorHAnsi"/>
          <w:color w:val="000000" w:themeColor="text1"/>
          <w:sz w:val="24"/>
          <w:szCs w:val="24"/>
          <w:shd w:val="clear" w:color="auto" w:fill="FFFFFF"/>
        </w:rPr>
        <w:t>For inserting a record in the incentive table for employees, an after trigger is implemented which calculates the incentive amount for that employee using a function and then inserts it in the respective incentive table. This ensures that the incentive amount is correct every time the insertion is made in the Incentive table.</w:t>
      </w:r>
    </w:p>
    <w:p w14:paraId="58006FC2" w14:textId="77777777" w:rsidR="00F26BD2" w:rsidRDefault="00E434D6" w:rsidP="00F26BD2">
      <w:pPr>
        <w:pStyle w:val="ListParagraph"/>
        <w:keepNext/>
        <w:numPr>
          <w:ilvl w:val="0"/>
          <w:numId w:val="0"/>
        </w:numPr>
        <w:spacing w:line="276" w:lineRule="auto"/>
        <w:ind w:left="720"/>
        <w:jc w:val="center"/>
      </w:pPr>
      <w:r>
        <w:rPr>
          <w:rFonts w:cstheme="minorHAnsi"/>
          <w:b/>
          <w:noProof/>
          <w:sz w:val="24"/>
          <w:szCs w:val="24"/>
          <w:shd w:val="clear" w:color="auto" w:fill="FFFFFF"/>
        </w:rPr>
        <w:drawing>
          <wp:inline distT="0" distB="0" distL="0" distR="0" wp14:anchorId="1B73B975" wp14:editId="419E8729">
            <wp:extent cx="5926455" cy="2472055"/>
            <wp:effectExtent l="0" t="0" r="4445" b="4445"/>
            <wp:docPr id="17" name="Picture 17" descr="trigger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trigger_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2472055"/>
                    </a:xfrm>
                    <a:prstGeom prst="rect">
                      <a:avLst/>
                    </a:prstGeom>
                    <a:noFill/>
                    <a:ln>
                      <a:noFill/>
                    </a:ln>
                  </pic:spPr>
                </pic:pic>
              </a:graphicData>
            </a:graphic>
          </wp:inline>
        </w:drawing>
      </w:r>
    </w:p>
    <w:p w14:paraId="12033072" w14:textId="1D783316" w:rsidR="00BA4561" w:rsidRPr="00F26BD2" w:rsidRDefault="00F26BD2" w:rsidP="00F26BD2">
      <w:pPr>
        <w:pStyle w:val="Caption"/>
        <w:jc w:val="center"/>
        <w:rPr>
          <w:rFonts w:cstheme="minorHAnsi"/>
          <w:color w:val="000000" w:themeColor="text1"/>
          <w:sz w:val="20"/>
          <w:szCs w:val="20"/>
          <w:shd w:val="clear" w:color="auto" w:fill="FFFFFF"/>
        </w:rPr>
      </w:pPr>
      <w:bookmarkStart w:id="36" w:name="_Toc27505869"/>
      <w:r w:rsidRPr="00F26BD2">
        <w:rPr>
          <w:sz w:val="24"/>
          <w:szCs w:val="13"/>
        </w:rPr>
        <w:t xml:space="preserve">Figure </w:t>
      </w:r>
      <w:r w:rsidRPr="00F26BD2">
        <w:rPr>
          <w:sz w:val="24"/>
          <w:szCs w:val="13"/>
        </w:rPr>
        <w:fldChar w:fldCharType="begin"/>
      </w:r>
      <w:r w:rsidRPr="00F26BD2">
        <w:rPr>
          <w:sz w:val="24"/>
          <w:szCs w:val="13"/>
        </w:rPr>
        <w:instrText xml:space="preserve"> SEQ Figure \* ARABIC </w:instrText>
      </w:r>
      <w:r w:rsidRPr="00F26BD2">
        <w:rPr>
          <w:sz w:val="24"/>
          <w:szCs w:val="13"/>
        </w:rPr>
        <w:fldChar w:fldCharType="separate"/>
      </w:r>
      <w:r w:rsidR="00F73EAB">
        <w:rPr>
          <w:noProof/>
          <w:sz w:val="24"/>
          <w:szCs w:val="13"/>
        </w:rPr>
        <w:t>19</w:t>
      </w:r>
      <w:r w:rsidRPr="00F26BD2">
        <w:rPr>
          <w:sz w:val="24"/>
          <w:szCs w:val="13"/>
        </w:rPr>
        <w:fldChar w:fldCharType="end"/>
      </w:r>
      <w:r w:rsidRPr="00F26BD2">
        <w:rPr>
          <w:sz w:val="24"/>
          <w:szCs w:val="13"/>
        </w:rPr>
        <w:t xml:space="preserve"> Trigger 2.1</w:t>
      </w:r>
      <w:bookmarkEnd w:id="36"/>
    </w:p>
    <w:p w14:paraId="49FF2E83" w14:textId="77777777" w:rsidR="00BE169D" w:rsidRDefault="00E434D6" w:rsidP="00BE169D">
      <w:pPr>
        <w:pStyle w:val="ListParagraph"/>
        <w:keepNext/>
        <w:numPr>
          <w:ilvl w:val="0"/>
          <w:numId w:val="0"/>
        </w:numPr>
        <w:spacing w:line="276" w:lineRule="auto"/>
        <w:ind w:left="720"/>
        <w:jc w:val="center"/>
      </w:pPr>
      <w:r>
        <w:rPr>
          <w:rFonts w:cstheme="minorHAnsi"/>
          <w:b/>
          <w:noProof/>
          <w:sz w:val="24"/>
          <w:szCs w:val="24"/>
          <w:shd w:val="clear" w:color="auto" w:fill="FFFFFF"/>
        </w:rPr>
        <w:lastRenderedPageBreak/>
        <w:drawing>
          <wp:inline distT="0" distB="0" distL="0" distR="0" wp14:anchorId="53747022" wp14:editId="34FEA08B">
            <wp:extent cx="5935345" cy="4478655"/>
            <wp:effectExtent l="0" t="0" r="0" b="4445"/>
            <wp:docPr id="18" name="Picture 18" descr="triggers_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triggers_2-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4478655"/>
                    </a:xfrm>
                    <a:prstGeom prst="rect">
                      <a:avLst/>
                    </a:prstGeom>
                    <a:noFill/>
                    <a:ln>
                      <a:noFill/>
                    </a:ln>
                  </pic:spPr>
                </pic:pic>
              </a:graphicData>
            </a:graphic>
          </wp:inline>
        </w:drawing>
      </w:r>
    </w:p>
    <w:p w14:paraId="59C97EAE" w14:textId="076E36B2" w:rsidR="00E434D6" w:rsidRPr="00BE169D" w:rsidRDefault="00BE169D" w:rsidP="00BE169D">
      <w:pPr>
        <w:pStyle w:val="Caption"/>
        <w:jc w:val="center"/>
        <w:rPr>
          <w:rFonts w:cstheme="minorHAnsi"/>
          <w:color w:val="000000" w:themeColor="text1"/>
          <w:sz w:val="20"/>
          <w:szCs w:val="20"/>
          <w:shd w:val="clear" w:color="auto" w:fill="FFFFFF"/>
        </w:rPr>
      </w:pPr>
      <w:bookmarkStart w:id="37" w:name="_Toc27505870"/>
      <w:r w:rsidRPr="00BE169D">
        <w:rPr>
          <w:sz w:val="24"/>
          <w:szCs w:val="13"/>
        </w:rPr>
        <w:t xml:space="preserve">Figure </w:t>
      </w:r>
      <w:r w:rsidRPr="00BE169D">
        <w:rPr>
          <w:sz w:val="24"/>
          <w:szCs w:val="13"/>
        </w:rPr>
        <w:fldChar w:fldCharType="begin"/>
      </w:r>
      <w:r w:rsidRPr="00BE169D">
        <w:rPr>
          <w:sz w:val="24"/>
          <w:szCs w:val="13"/>
        </w:rPr>
        <w:instrText xml:space="preserve"> SEQ Figure \* ARABIC </w:instrText>
      </w:r>
      <w:r w:rsidRPr="00BE169D">
        <w:rPr>
          <w:sz w:val="24"/>
          <w:szCs w:val="13"/>
        </w:rPr>
        <w:fldChar w:fldCharType="separate"/>
      </w:r>
      <w:r w:rsidR="00F73EAB">
        <w:rPr>
          <w:noProof/>
          <w:sz w:val="24"/>
          <w:szCs w:val="13"/>
        </w:rPr>
        <w:t>20</w:t>
      </w:r>
      <w:r w:rsidRPr="00BE169D">
        <w:rPr>
          <w:sz w:val="24"/>
          <w:szCs w:val="13"/>
        </w:rPr>
        <w:fldChar w:fldCharType="end"/>
      </w:r>
      <w:r w:rsidRPr="00BE169D">
        <w:rPr>
          <w:sz w:val="24"/>
          <w:szCs w:val="13"/>
        </w:rPr>
        <w:t xml:space="preserve"> Trigger 2.2</w:t>
      </w:r>
      <w:bookmarkEnd w:id="37"/>
    </w:p>
    <w:p w14:paraId="1B436F84" w14:textId="77777777" w:rsidR="00BE169D" w:rsidRDefault="00E434D6" w:rsidP="00BE169D">
      <w:pPr>
        <w:pStyle w:val="ListParagraph"/>
        <w:keepNext/>
        <w:numPr>
          <w:ilvl w:val="0"/>
          <w:numId w:val="0"/>
        </w:numPr>
        <w:spacing w:line="276" w:lineRule="auto"/>
        <w:ind w:left="720"/>
        <w:jc w:val="center"/>
      </w:pPr>
      <w:r>
        <w:rPr>
          <w:rFonts w:cstheme="minorHAnsi"/>
          <w:b/>
          <w:noProof/>
          <w:sz w:val="24"/>
          <w:szCs w:val="24"/>
          <w:shd w:val="clear" w:color="auto" w:fill="FFFFFF"/>
        </w:rPr>
        <w:drawing>
          <wp:inline distT="0" distB="0" distL="0" distR="0" wp14:anchorId="31A007FE" wp14:editId="635F7795">
            <wp:extent cx="4021455" cy="1820545"/>
            <wp:effectExtent l="0" t="0" r="4445" b="0"/>
            <wp:docPr id="19" name="Picture 19" descr="trigger_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rigger_2-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1455" cy="1820545"/>
                    </a:xfrm>
                    <a:prstGeom prst="rect">
                      <a:avLst/>
                    </a:prstGeom>
                    <a:noFill/>
                    <a:ln>
                      <a:noFill/>
                    </a:ln>
                  </pic:spPr>
                </pic:pic>
              </a:graphicData>
            </a:graphic>
          </wp:inline>
        </w:drawing>
      </w:r>
    </w:p>
    <w:p w14:paraId="01AF4290" w14:textId="13BE8A4E" w:rsidR="006543D9" w:rsidRDefault="00BE169D" w:rsidP="00BE169D">
      <w:pPr>
        <w:pStyle w:val="Caption"/>
        <w:jc w:val="center"/>
        <w:rPr>
          <w:sz w:val="24"/>
          <w:szCs w:val="13"/>
        </w:rPr>
      </w:pPr>
      <w:bookmarkStart w:id="38" w:name="_Toc27505871"/>
      <w:r w:rsidRPr="00BE169D">
        <w:rPr>
          <w:sz w:val="24"/>
          <w:szCs w:val="13"/>
        </w:rPr>
        <w:t xml:space="preserve">Figure </w:t>
      </w:r>
      <w:r w:rsidRPr="00BE169D">
        <w:rPr>
          <w:sz w:val="24"/>
          <w:szCs w:val="13"/>
        </w:rPr>
        <w:fldChar w:fldCharType="begin"/>
      </w:r>
      <w:r w:rsidRPr="00BE169D">
        <w:rPr>
          <w:sz w:val="24"/>
          <w:szCs w:val="13"/>
        </w:rPr>
        <w:instrText xml:space="preserve"> SEQ Figure \* ARABIC </w:instrText>
      </w:r>
      <w:r w:rsidRPr="00BE169D">
        <w:rPr>
          <w:sz w:val="24"/>
          <w:szCs w:val="13"/>
        </w:rPr>
        <w:fldChar w:fldCharType="separate"/>
      </w:r>
      <w:r w:rsidR="00F73EAB">
        <w:rPr>
          <w:noProof/>
          <w:sz w:val="24"/>
          <w:szCs w:val="13"/>
        </w:rPr>
        <w:t>21</w:t>
      </w:r>
      <w:r w:rsidRPr="00BE169D">
        <w:rPr>
          <w:sz w:val="24"/>
          <w:szCs w:val="13"/>
        </w:rPr>
        <w:fldChar w:fldCharType="end"/>
      </w:r>
      <w:r w:rsidRPr="00BE169D">
        <w:rPr>
          <w:sz w:val="24"/>
          <w:szCs w:val="13"/>
        </w:rPr>
        <w:t xml:space="preserve"> Trigger 2.3</w:t>
      </w:r>
      <w:bookmarkEnd w:id="38"/>
    </w:p>
    <w:p w14:paraId="0FCC8A76" w14:textId="34E88638" w:rsidR="00AD3E1D" w:rsidRDefault="00AD3E1D" w:rsidP="00AD3E1D"/>
    <w:p w14:paraId="5771D268" w14:textId="77777777" w:rsidR="00AD3E1D" w:rsidRPr="00AD3E1D" w:rsidRDefault="00AD3E1D" w:rsidP="00AD3E1D"/>
    <w:p w14:paraId="6896F471" w14:textId="02A001EF" w:rsidR="00CD5E68" w:rsidRPr="007F53BD" w:rsidRDefault="00CD5E68" w:rsidP="00CD5E68">
      <w:pPr>
        <w:pStyle w:val="Heading2"/>
      </w:pPr>
      <w:bookmarkStart w:id="39" w:name="_Toc27506564"/>
      <w:r>
        <w:lastRenderedPageBreak/>
        <w:t>Views</w:t>
      </w:r>
      <w:bookmarkEnd w:id="39"/>
    </w:p>
    <w:p w14:paraId="03909DEE" w14:textId="1B50FEAD" w:rsidR="00BB4A78" w:rsidRDefault="00BB4A78" w:rsidP="00BB4A78">
      <w:pPr>
        <w:spacing w:line="276" w:lineRule="auto"/>
        <w:jc w:val="both"/>
        <w:rPr>
          <w:rFonts w:cstheme="minorHAnsi"/>
          <w:color w:val="000000" w:themeColor="text1"/>
          <w:sz w:val="24"/>
          <w:szCs w:val="24"/>
          <w:shd w:val="clear" w:color="auto" w:fill="FFFFFF"/>
        </w:rPr>
      </w:pPr>
      <w:r w:rsidRPr="00BB4A78">
        <w:rPr>
          <w:rFonts w:cstheme="minorHAnsi"/>
          <w:color w:val="000000" w:themeColor="text1"/>
          <w:sz w:val="24"/>
          <w:szCs w:val="24"/>
          <w:shd w:val="clear" w:color="auto" w:fill="FFFFFF"/>
        </w:rPr>
        <w:t>A View in a database is kind of a searchable object. It doesn’t store data and often referred to as a virtual table. Querying a view can be same as querying a table. A view can combine data from two or more table, using joins, and also just contain a subset of information. Views are basically used to hide the complexity of the data. Views take very little place to store and it does not store the copy of the data that it represents</w:t>
      </w:r>
      <w:r w:rsidR="00C77695">
        <w:rPr>
          <w:rFonts w:cstheme="minorHAnsi"/>
          <w:color w:val="000000" w:themeColor="text1"/>
          <w:sz w:val="24"/>
          <w:szCs w:val="24"/>
          <w:shd w:val="clear" w:color="auto" w:fill="FFFFFF"/>
        </w:rPr>
        <w:t xml:space="preserve"> </w:t>
      </w:r>
      <w:r w:rsidR="00C77695">
        <w:rPr>
          <w:rFonts w:cstheme="minorHAnsi"/>
          <w:color w:val="000000" w:themeColor="text1"/>
          <w:sz w:val="24"/>
          <w:szCs w:val="24"/>
          <w:shd w:val="clear" w:color="auto" w:fill="FFFFFF"/>
        </w:rPr>
        <w:fldChar w:fldCharType="begin"/>
      </w:r>
      <w:r w:rsidR="00C77695">
        <w:rPr>
          <w:rFonts w:cstheme="minorHAnsi"/>
          <w:color w:val="000000" w:themeColor="text1"/>
          <w:sz w:val="24"/>
          <w:szCs w:val="24"/>
          <w:shd w:val="clear" w:color="auto" w:fill="FFFFFF"/>
        </w:rPr>
        <w:instrText xml:space="preserve"> ADDIN ZOTERO_ITEM CSL_CITATION {"citationID":"nNDcFOrx","properties":{"formattedCitation":"({\\i{}What is a Relational Database View?}, 2014)","plainCitation":"(What is a Relational Database View?, 2014)","noteIndex":0},"citationItems":[{"id":135,"uris":["http://zotero.org/users/6159635/items/DHVYVSTG"],"uri":["http://zotero.org/users/6159635/items/DHVYVSTG"],"itemData":{"id":135,"type":"webpage","abstract":"A database view is a searchable object in a database that is defined by a query.","container-title":"Essential SQL","language":"en-US","title":"What is a Relational Database View?","URL":"https://www.essentialsql.com/what-is-a-relational-database-view/","accessed":{"date-parts":[["2019",12,17]]},"issued":{"date-parts":[["2014",5,29]]}}}],"schema":"https://github.com/citation-style-language/schema/raw/master/csl-citation.json"} </w:instrText>
      </w:r>
      <w:r w:rsidR="00C77695">
        <w:rPr>
          <w:rFonts w:cstheme="minorHAnsi"/>
          <w:color w:val="000000" w:themeColor="text1"/>
          <w:sz w:val="24"/>
          <w:szCs w:val="24"/>
          <w:shd w:val="clear" w:color="auto" w:fill="FFFFFF"/>
        </w:rPr>
        <w:fldChar w:fldCharType="separate"/>
      </w:r>
      <w:r w:rsidR="00C77695" w:rsidRPr="00C77695">
        <w:rPr>
          <w:rFonts w:ascii="Calibri Light" w:cs="Calibri Light"/>
          <w:color w:val="000000"/>
          <w:sz w:val="24"/>
          <w:lang w:val="en-GB"/>
        </w:rPr>
        <w:t>(</w:t>
      </w:r>
      <w:r w:rsidR="00C77695" w:rsidRPr="00C77695">
        <w:rPr>
          <w:rFonts w:ascii="Calibri Light" w:cs="Calibri Light"/>
          <w:i/>
          <w:iCs/>
          <w:color w:val="000000"/>
          <w:sz w:val="24"/>
          <w:lang w:val="en-GB"/>
        </w:rPr>
        <w:t>What is a Relational Database View?</w:t>
      </w:r>
      <w:r w:rsidR="00C77695" w:rsidRPr="00C77695">
        <w:rPr>
          <w:rFonts w:ascii="Calibri Light" w:cs="Calibri Light"/>
          <w:color w:val="000000"/>
          <w:sz w:val="24"/>
          <w:lang w:val="en-GB"/>
        </w:rPr>
        <w:t>, 2014)</w:t>
      </w:r>
      <w:r w:rsidR="00C77695">
        <w:rPr>
          <w:rFonts w:cstheme="minorHAnsi"/>
          <w:color w:val="000000" w:themeColor="text1"/>
          <w:sz w:val="24"/>
          <w:szCs w:val="24"/>
          <w:shd w:val="clear" w:color="auto" w:fill="FFFFFF"/>
        </w:rPr>
        <w:fldChar w:fldCharType="end"/>
      </w:r>
      <w:r w:rsidRPr="00BB4A78">
        <w:rPr>
          <w:rFonts w:cstheme="minorHAnsi"/>
          <w:color w:val="000000" w:themeColor="text1"/>
          <w:sz w:val="24"/>
          <w:szCs w:val="24"/>
          <w:shd w:val="clear" w:color="auto" w:fill="FFFFFF"/>
        </w:rPr>
        <w:t>.</w:t>
      </w:r>
    </w:p>
    <w:p w14:paraId="11262FA8" w14:textId="0867FAA0" w:rsidR="00BB4A78" w:rsidRPr="00860C71" w:rsidRDefault="00BB4A78" w:rsidP="00BB4A78">
      <w:pPr>
        <w:pStyle w:val="ListParagraph"/>
        <w:numPr>
          <w:ilvl w:val="0"/>
          <w:numId w:val="18"/>
        </w:numPr>
        <w:jc w:val="both"/>
        <w:rPr>
          <w:rFonts w:cstheme="minorHAnsi"/>
          <w:bCs/>
          <w:color w:val="000000" w:themeColor="text1"/>
          <w:sz w:val="24"/>
          <w:szCs w:val="24"/>
          <w:shd w:val="clear" w:color="auto" w:fill="FFFFFF"/>
        </w:rPr>
      </w:pPr>
      <w:r w:rsidRPr="00860C71">
        <w:rPr>
          <w:rFonts w:cstheme="minorHAnsi"/>
          <w:bCs/>
          <w:color w:val="000000" w:themeColor="text1"/>
          <w:sz w:val="24"/>
          <w:szCs w:val="24"/>
          <w:shd w:val="clear" w:color="auto" w:fill="FFFFFF"/>
        </w:rPr>
        <w:t>VIEW 1 –</w:t>
      </w:r>
    </w:p>
    <w:p w14:paraId="4F4F86C8" w14:textId="162BC99E" w:rsidR="00BB4A78" w:rsidRDefault="00BB4A78" w:rsidP="00BB4A78">
      <w:pPr>
        <w:pStyle w:val="ListParagraph"/>
        <w:numPr>
          <w:ilvl w:val="0"/>
          <w:numId w:val="0"/>
        </w:numPr>
        <w:spacing w:line="276" w:lineRule="auto"/>
        <w:ind w:left="720"/>
        <w:jc w:val="both"/>
        <w:rPr>
          <w:rFonts w:cstheme="minorHAnsi"/>
          <w:color w:val="000000" w:themeColor="text1"/>
          <w:sz w:val="24"/>
          <w:szCs w:val="24"/>
          <w:shd w:val="clear" w:color="auto" w:fill="FFFFFF"/>
        </w:rPr>
      </w:pPr>
      <w:r w:rsidRPr="00BB4A78">
        <w:rPr>
          <w:rFonts w:cstheme="minorHAnsi"/>
          <w:color w:val="000000" w:themeColor="text1"/>
          <w:sz w:val="24"/>
          <w:szCs w:val="24"/>
          <w:shd w:val="clear" w:color="auto" w:fill="FFFFFF"/>
        </w:rPr>
        <w:t>In this the profit gained on every order is displayed. The profit gained will be the difference between the selling price to the customer and the purchasing price from the manufacturer. Such view can be used by the manager as well as auditors to track the profit earned on the cars.</w:t>
      </w:r>
    </w:p>
    <w:p w14:paraId="0B678926" w14:textId="77777777" w:rsidR="006327F9" w:rsidRDefault="00D62A50" w:rsidP="006327F9">
      <w:pPr>
        <w:pStyle w:val="ListParagraph"/>
        <w:keepNext/>
        <w:numPr>
          <w:ilvl w:val="0"/>
          <w:numId w:val="0"/>
        </w:numPr>
        <w:spacing w:line="276" w:lineRule="auto"/>
        <w:ind w:left="720"/>
        <w:jc w:val="center"/>
      </w:pPr>
      <w:r>
        <w:rPr>
          <w:rFonts w:cstheme="minorHAnsi"/>
          <w:b/>
          <w:noProof/>
          <w:shd w:val="clear" w:color="auto" w:fill="FFFFFF"/>
        </w:rPr>
        <w:drawing>
          <wp:inline distT="0" distB="0" distL="0" distR="0" wp14:anchorId="51B1F693" wp14:editId="334D34E7">
            <wp:extent cx="5943600" cy="2794000"/>
            <wp:effectExtent l="0" t="0" r="0" b="0"/>
            <wp:docPr id="20" name="Picture 20" descr="view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view_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28E25E75" w14:textId="1C6CC083" w:rsidR="00D62A50" w:rsidRPr="006327F9" w:rsidRDefault="006327F9" w:rsidP="006327F9">
      <w:pPr>
        <w:pStyle w:val="Caption"/>
        <w:jc w:val="center"/>
        <w:rPr>
          <w:rFonts w:cstheme="minorHAnsi"/>
          <w:color w:val="000000" w:themeColor="text1"/>
          <w:sz w:val="20"/>
          <w:szCs w:val="20"/>
          <w:shd w:val="clear" w:color="auto" w:fill="FFFFFF"/>
        </w:rPr>
      </w:pPr>
      <w:bookmarkStart w:id="40" w:name="_Toc27505872"/>
      <w:r w:rsidRPr="006327F9">
        <w:rPr>
          <w:sz w:val="24"/>
          <w:szCs w:val="13"/>
        </w:rPr>
        <w:t xml:space="preserve">Figure </w:t>
      </w:r>
      <w:r w:rsidRPr="006327F9">
        <w:rPr>
          <w:sz w:val="24"/>
          <w:szCs w:val="13"/>
        </w:rPr>
        <w:fldChar w:fldCharType="begin"/>
      </w:r>
      <w:r w:rsidRPr="006327F9">
        <w:rPr>
          <w:sz w:val="24"/>
          <w:szCs w:val="13"/>
        </w:rPr>
        <w:instrText xml:space="preserve"> SEQ Figure \* ARABIC </w:instrText>
      </w:r>
      <w:r w:rsidRPr="006327F9">
        <w:rPr>
          <w:sz w:val="24"/>
          <w:szCs w:val="13"/>
        </w:rPr>
        <w:fldChar w:fldCharType="separate"/>
      </w:r>
      <w:r w:rsidR="00F73EAB">
        <w:rPr>
          <w:noProof/>
          <w:sz w:val="24"/>
          <w:szCs w:val="13"/>
        </w:rPr>
        <w:t>22</w:t>
      </w:r>
      <w:r w:rsidRPr="006327F9">
        <w:rPr>
          <w:sz w:val="24"/>
          <w:szCs w:val="13"/>
        </w:rPr>
        <w:fldChar w:fldCharType="end"/>
      </w:r>
      <w:r w:rsidRPr="006327F9">
        <w:rPr>
          <w:sz w:val="24"/>
          <w:szCs w:val="13"/>
        </w:rPr>
        <w:t xml:space="preserve"> View 1</w:t>
      </w:r>
      <w:bookmarkEnd w:id="40"/>
    </w:p>
    <w:p w14:paraId="582C6D53" w14:textId="14D6FDBC" w:rsidR="00BB4A78" w:rsidRDefault="00D62A50" w:rsidP="00860C71">
      <w:pPr>
        <w:pStyle w:val="ListParagraph"/>
        <w:numPr>
          <w:ilvl w:val="0"/>
          <w:numId w:val="18"/>
        </w:numPr>
        <w:spacing w:line="276"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VIEW 2 –</w:t>
      </w:r>
    </w:p>
    <w:p w14:paraId="65878502" w14:textId="43044261" w:rsidR="00D62A50" w:rsidRDefault="00D62A50" w:rsidP="00D62A50">
      <w:pPr>
        <w:pStyle w:val="ListParagraph"/>
        <w:numPr>
          <w:ilvl w:val="0"/>
          <w:numId w:val="0"/>
        </w:numPr>
        <w:spacing w:line="276" w:lineRule="auto"/>
        <w:ind w:left="720"/>
        <w:jc w:val="both"/>
        <w:rPr>
          <w:rFonts w:cstheme="minorHAnsi"/>
          <w:color w:val="000000" w:themeColor="text1"/>
          <w:sz w:val="24"/>
          <w:szCs w:val="24"/>
          <w:shd w:val="clear" w:color="auto" w:fill="FFFFFF"/>
        </w:rPr>
      </w:pPr>
      <w:r w:rsidRPr="00D62A50">
        <w:rPr>
          <w:rFonts w:cstheme="minorHAnsi"/>
          <w:color w:val="000000" w:themeColor="text1"/>
          <w:sz w:val="24"/>
          <w:szCs w:val="24"/>
          <w:shd w:val="clear" w:color="auto" w:fill="FFFFFF"/>
        </w:rPr>
        <w:t>In this the number of orders successfully achieved by every employee is displayed. This will help the manager to track the performing and under-performing employees at the Over Drive car dealers. That would influence his/her decision in giving promotions and incentives.</w:t>
      </w:r>
    </w:p>
    <w:p w14:paraId="0B9FBAF5" w14:textId="77777777" w:rsidR="006327F9" w:rsidRDefault="00CD3A5D" w:rsidP="006327F9">
      <w:pPr>
        <w:pStyle w:val="ListParagraph"/>
        <w:keepNext/>
        <w:numPr>
          <w:ilvl w:val="0"/>
          <w:numId w:val="0"/>
        </w:numPr>
        <w:spacing w:line="276" w:lineRule="auto"/>
        <w:ind w:left="720"/>
        <w:jc w:val="center"/>
      </w:pPr>
      <w:r>
        <w:rPr>
          <w:rFonts w:cstheme="minorHAnsi"/>
          <w:b/>
          <w:noProof/>
          <w:shd w:val="clear" w:color="auto" w:fill="FFFFFF"/>
        </w:rPr>
        <w:lastRenderedPageBreak/>
        <w:drawing>
          <wp:inline distT="0" distB="0" distL="0" distR="0" wp14:anchorId="204A1D49" wp14:editId="56523071">
            <wp:extent cx="5936307" cy="2852382"/>
            <wp:effectExtent l="0" t="0" r="7620" b="5715"/>
            <wp:docPr id="21" name="Picture 21" descr="C:\Users\Mypc\AppData\Local\Microsoft\Windows\INetCache\Content.Word\vi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AppData\Local\Microsoft\Windows\INetCache\Content.Word\view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852530"/>
                    </a:xfrm>
                    <a:prstGeom prst="rect">
                      <a:avLst/>
                    </a:prstGeom>
                    <a:noFill/>
                    <a:ln>
                      <a:noFill/>
                    </a:ln>
                  </pic:spPr>
                </pic:pic>
              </a:graphicData>
            </a:graphic>
          </wp:inline>
        </w:drawing>
      </w:r>
    </w:p>
    <w:p w14:paraId="15736985" w14:textId="1A276DCD" w:rsidR="00CD3A5D" w:rsidRPr="006327F9" w:rsidRDefault="006327F9" w:rsidP="006327F9">
      <w:pPr>
        <w:pStyle w:val="Caption"/>
        <w:jc w:val="center"/>
        <w:rPr>
          <w:rFonts w:cstheme="minorHAnsi"/>
          <w:color w:val="000000" w:themeColor="text1"/>
          <w:sz w:val="20"/>
          <w:szCs w:val="20"/>
          <w:shd w:val="clear" w:color="auto" w:fill="FFFFFF"/>
        </w:rPr>
      </w:pPr>
      <w:bookmarkStart w:id="41" w:name="_Toc27505873"/>
      <w:r w:rsidRPr="006327F9">
        <w:rPr>
          <w:sz w:val="24"/>
          <w:szCs w:val="13"/>
        </w:rPr>
        <w:t xml:space="preserve">Figure </w:t>
      </w:r>
      <w:r w:rsidRPr="006327F9">
        <w:rPr>
          <w:sz w:val="24"/>
          <w:szCs w:val="13"/>
        </w:rPr>
        <w:fldChar w:fldCharType="begin"/>
      </w:r>
      <w:r w:rsidRPr="006327F9">
        <w:rPr>
          <w:sz w:val="24"/>
          <w:szCs w:val="13"/>
        </w:rPr>
        <w:instrText xml:space="preserve"> SEQ Figure \* ARABIC </w:instrText>
      </w:r>
      <w:r w:rsidRPr="006327F9">
        <w:rPr>
          <w:sz w:val="24"/>
          <w:szCs w:val="13"/>
        </w:rPr>
        <w:fldChar w:fldCharType="separate"/>
      </w:r>
      <w:r w:rsidR="00F73EAB">
        <w:rPr>
          <w:noProof/>
          <w:sz w:val="24"/>
          <w:szCs w:val="13"/>
        </w:rPr>
        <w:t>23</w:t>
      </w:r>
      <w:r w:rsidRPr="006327F9">
        <w:rPr>
          <w:sz w:val="24"/>
          <w:szCs w:val="13"/>
        </w:rPr>
        <w:fldChar w:fldCharType="end"/>
      </w:r>
      <w:r w:rsidRPr="006327F9">
        <w:rPr>
          <w:sz w:val="24"/>
          <w:szCs w:val="13"/>
        </w:rPr>
        <w:t xml:space="preserve"> View 2</w:t>
      </w:r>
      <w:bookmarkEnd w:id="41"/>
    </w:p>
    <w:p w14:paraId="654ECF87" w14:textId="45E04D0C" w:rsidR="00096703" w:rsidRDefault="00096703" w:rsidP="00096703">
      <w:pPr>
        <w:pStyle w:val="Heading1"/>
        <w:rPr>
          <w:rStyle w:val="Emphasis"/>
        </w:rPr>
      </w:pPr>
      <w:bookmarkStart w:id="42" w:name="_Toc27506565"/>
      <w:r>
        <w:rPr>
          <w:rStyle w:val="Emphasis"/>
        </w:rPr>
        <w:t>Innovation</w:t>
      </w:r>
      <w:bookmarkEnd w:id="42"/>
    </w:p>
    <w:p w14:paraId="3EC1F4DE" w14:textId="19EEB2EC" w:rsidR="00E93E3A" w:rsidRPr="0032707C" w:rsidRDefault="004473C7" w:rsidP="00F73EAB">
      <w:pPr>
        <w:spacing w:line="276" w:lineRule="auto"/>
        <w:jc w:val="both"/>
        <w:rPr>
          <w:color w:val="000000" w:themeColor="text1"/>
          <w:sz w:val="24"/>
          <w:szCs w:val="24"/>
        </w:rPr>
      </w:pPr>
      <w:r w:rsidRPr="0032707C">
        <w:rPr>
          <w:color w:val="000000" w:themeColor="text1"/>
          <w:sz w:val="24"/>
          <w:szCs w:val="24"/>
        </w:rPr>
        <w:t>In the modern age</w:t>
      </w:r>
      <w:r w:rsidR="00E93E3A" w:rsidRPr="0032707C">
        <w:rPr>
          <w:color w:val="000000" w:themeColor="text1"/>
          <w:sz w:val="24"/>
          <w:szCs w:val="24"/>
        </w:rPr>
        <w:t>,</w:t>
      </w:r>
      <w:r w:rsidRPr="0032707C">
        <w:rPr>
          <w:color w:val="000000" w:themeColor="text1"/>
          <w:sz w:val="24"/>
          <w:szCs w:val="24"/>
        </w:rPr>
        <w:t xml:space="preserve"> business requirements are all about accessibility, speed and scalability. These factors directly affect the growth of Overdrive car dealership. Trying to address these might require huge capital investment. </w:t>
      </w:r>
      <w:r w:rsidR="002022DA" w:rsidRPr="0032707C">
        <w:rPr>
          <w:color w:val="000000" w:themeColor="text1"/>
          <w:sz w:val="24"/>
          <w:szCs w:val="24"/>
        </w:rPr>
        <w:t xml:space="preserve">Majority of the expenses during </w:t>
      </w:r>
      <w:r w:rsidR="00E93E3A" w:rsidRPr="0032707C">
        <w:rPr>
          <w:color w:val="000000" w:themeColor="text1"/>
          <w:sz w:val="24"/>
          <w:szCs w:val="24"/>
        </w:rPr>
        <w:t xml:space="preserve">Overdrive’s </w:t>
      </w:r>
      <w:r w:rsidR="002022DA" w:rsidRPr="0032707C">
        <w:rPr>
          <w:color w:val="000000" w:themeColor="text1"/>
          <w:sz w:val="24"/>
          <w:szCs w:val="24"/>
        </w:rPr>
        <w:t xml:space="preserve">business expansion </w:t>
      </w:r>
      <w:r w:rsidR="00E93E3A" w:rsidRPr="0032707C">
        <w:rPr>
          <w:color w:val="000000" w:themeColor="text1"/>
          <w:sz w:val="24"/>
          <w:szCs w:val="24"/>
        </w:rPr>
        <w:t>goes</w:t>
      </w:r>
      <w:r w:rsidR="002022DA" w:rsidRPr="0032707C">
        <w:rPr>
          <w:color w:val="000000" w:themeColor="text1"/>
          <w:sz w:val="24"/>
          <w:szCs w:val="24"/>
        </w:rPr>
        <w:t xml:space="preserve"> into </w:t>
      </w:r>
      <w:r w:rsidR="00E93E3A" w:rsidRPr="0032707C">
        <w:rPr>
          <w:color w:val="000000" w:themeColor="text1"/>
          <w:sz w:val="24"/>
          <w:szCs w:val="24"/>
        </w:rPr>
        <w:t>things like showroom, warehouse, vehicle procurement, personnel and other such things. A lot of this cost can be reduced if certain common functional elements can be centralized like for example, a common warehouse for stationing procured cars</w:t>
      </w:r>
      <w:r w:rsidR="001F3411" w:rsidRPr="0032707C">
        <w:rPr>
          <w:color w:val="000000" w:themeColor="text1"/>
          <w:sz w:val="24"/>
          <w:szCs w:val="24"/>
        </w:rPr>
        <w:t>, single HR and Financial team to oversee operations across multiple branches.</w:t>
      </w:r>
      <w:r w:rsidR="00E93E3A" w:rsidRPr="0032707C">
        <w:rPr>
          <w:color w:val="000000" w:themeColor="text1"/>
          <w:sz w:val="24"/>
          <w:szCs w:val="24"/>
        </w:rPr>
        <w:t xml:space="preserve"> In order to enable </w:t>
      </w:r>
      <w:r w:rsidR="001F3411" w:rsidRPr="0032707C">
        <w:rPr>
          <w:color w:val="000000" w:themeColor="text1"/>
          <w:sz w:val="24"/>
          <w:szCs w:val="24"/>
        </w:rPr>
        <w:t xml:space="preserve">this kind of </w:t>
      </w:r>
      <w:r w:rsidR="00E93E3A" w:rsidRPr="0032707C">
        <w:rPr>
          <w:color w:val="000000" w:themeColor="text1"/>
          <w:sz w:val="24"/>
          <w:szCs w:val="24"/>
        </w:rPr>
        <w:t xml:space="preserve">collaboration among the multiple branches, a single database management system will be the best approach. This will help maintain centralized control over common data resources like employees, customers, manufacture orders, incentives among others. </w:t>
      </w:r>
    </w:p>
    <w:p w14:paraId="48F89C47" w14:textId="6AC71C73" w:rsidR="00096703" w:rsidRPr="0032707C" w:rsidRDefault="001F3411" w:rsidP="00F73EAB">
      <w:pPr>
        <w:spacing w:line="276" w:lineRule="auto"/>
        <w:jc w:val="both"/>
        <w:rPr>
          <w:color w:val="000000" w:themeColor="text1"/>
          <w:sz w:val="24"/>
          <w:szCs w:val="24"/>
        </w:rPr>
      </w:pPr>
      <w:r w:rsidRPr="0032707C">
        <w:rPr>
          <w:color w:val="000000" w:themeColor="text1"/>
          <w:sz w:val="24"/>
          <w:szCs w:val="24"/>
        </w:rPr>
        <w:t>Cloud technologies can help achieve this for Overdrive</w:t>
      </w:r>
      <w:r w:rsidR="004473C7" w:rsidRPr="0032707C">
        <w:rPr>
          <w:color w:val="000000" w:themeColor="text1"/>
          <w:sz w:val="24"/>
          <w:szCs w:val="24"/>
        </w:rPr>
        <w:t xml:space="preserve">. With Cloud technologies progressing leaps and bounds in the last decade, the ability to scale a business has been made accessible to anyone who desires at competitive prices. Taking advantage of these features, Overdrive car dealership has come up with </w:t>
      </w:r>
      <w:r w:rsidRPr="0032707C">
        <w:rPr>
          <w:color w:val="000000" w:themeColor="text1"/>
          <w:sz w:val="24"/>
          <w:szCs w:val="24"/>
        </w:rPr>
        <w:t>the</w:t>
      </w:r>
      <w:r w:rsidR="004473C7" w:rsidRPr="0032707C">
        <w:rPr>
          <w:color w:val="000000" w:themeColor="text1"/>
          <w:sz w:val="24"/>
          <w:szCs w:val="24"/>
        </w:rPr>
        <w:t xml:space="preserve"> innovative idea of moving their database management system to </w:t>
      </w:r>
      <w:r w:rsidRPr="0032707C">
        <w:rPr>
          <w:color w:val="000000" w:themeColor="text1"/>
          <w:sz w:val="24"/>
          <w:szCs w:val="24"/>
        </w:rPr>
        <w:t>Azure</w:t>
      </w:r>
      <w:r w:rsidR="004473C7" w:rsidRPr="0032707C">
        <w:rPr>
          <w:color w:val="000000" w:themeColor="text1"/>
          <w:sz w:val="24"/>
          <w:szCs w:val="24"/>
        </w:rPr>
        <w:t xml:space="preserve"> </w:t>
      </w:r>
      <w:r w:rsidRPr="0032707C">
        <w:rPr>
          <w:color w:val="000000" w:themeColor="text1"/>
          <w:sz w:val="24"/>
          <w:szCs w:val="24"/>
        </w:rPr>
        <w:t>SQL Database Management</w:t>
      </w:r>
      <w:r w:rsidR="004473C7" w:rsidRPr="0032707C">
        <w:rPr>
          <w:color w:val="000000" w:themeColor="text1"/>
          <w:sz w:val="24"/>
          <w:szCs w:val="24"/>
        </w:rPr>
        <w:t>.</w:t>
      </w:r>
    </w:p>
    <w:p w14:paraId="0FE023EA" w14:textId="27B10E72" w:rsidR="00F84A67" w:rsidRPr="0032707C" w:rsidRDefault="001F3411" w:rsidP="00F73EAB">
      <w:pPr>
        <w:spacing w:after="200" w:line="276" w:lineRule="auto"/>
        <w:contextualSpacing/>
        <w:jc w:val="both"/>
        <w:rPr>
          <w:color w:val="000000" w:themeColor="text1"/>
          <w:sz w:val="24"/>
          <w:szCs w:val="24"/>
        </w:rPr>
      </w:pPr>
      <w:r w:rsidRPr="0032707C">
        <w:rPr>
          <w:color w:val="000000" w:themeColor="text1"/>
          <w:sz w:val="24"/>
          <w:szCs w:val="24"/>
        </w:rPr>
        <w:t>Azure SQL Databases provides the following advantages to Overdrive:</w:t>
      </w:r>
    </w:p>
    <w:p w14:paraId="4E83FBE3" w14:textId="453B24F9" w:rsidR="001F3411" w:rsidRPr="0032707C" w:rsidRDefault="000344E7" w:rsidP="00F73EAB">
      <w:pPr>
        <w:pStyle w:val="ListParagraph"/>
        <w:numPr>
          <w:ilvl w:val="0"/>
          <w:numId w:val="15"/>
        </w:numPr>
        <w:spacing w:after="200" w:line="276" w:lineRule="auto"/>
        <w:contextualSpacing/>
        <w:jc w:val="both"/>
        <w:rPr>
          <w:bCs/>
          <w:color w:val="000000" w:themeColor="text1"/>
          <w:sz w:val="24"/>
          <w:szCs w:val="24"/>
        </w:rPr>
      </w:pPr>
      <w:r w:rsidRPr="0032707C">
        <w:rPr>
          <w:bCs/>
          <w:color w:val="000000" w:themeColor="text1"/>
          <w:sz w:val="24"/>
          <w:szCs w:val="24"/>
        </w:rPr>
        <w:lastRenderedPageBreak/>
        <w:t>Database-as-a-service</w:t>
      </w:r>
      <w:r w:rsidR="00EF73F1" w:rsidRPr="0032707C">
        <w:rPr>
          <w:bCs/>
          <w:color w:val="000000" w:themeColor="text1"/>
          <w:sz w:val="24"/>
          <w:szCs w:val="24"/>
        </w:rPr>
        <w:t xml:space="preserve"> (DBaaS)</w:t>
      </w:r>
      <w:r w:rsidR="005E4BE2" w:rsidRPr="0032707C">
        <w:rPr>
          <w:bCs/>
          <w:color w:val="000000" w:themeColor="text1"/>
          <w:sz w:val="24"/>
          <w:szCs w:val="24"/>
        </w:rPr>
        <w:t xml:space="preserve"> – Azure provides SQL Database as a service </w:t>
      </w:r>
      <w:r w:rsidR="00C219B6" w:rsidRPr="0032707C">
        <w:rPr>
          <w:bCs/>
          <w:color w:val="000000" w:themeColor="text1"/>
          <w:sz w:val="24"/>
          <w:szCs w:val="24"/>
        </w:rPr>
        <w:t>platform with options ranging from general purpose machines to Hyper scalable and business critical ones. With the current business requirements, Overdrive chose to go ahead with a general purpose serverless machine. These machines provide auto-scaling options depending on the minimum and maximum resource values set during initialization.</w:t>
      </w:r>
    </w:p>
    <w:p w14:paraId="5B035198" w14:textId="4DD756BB" w:rsidR="006D7DA8" w:rsidRPr="0032707C" w:rsidRDefault="006D7DA8" w:rsidP="00F73EAB">
      <w:pPr>
        <w:pStyle w:val="ListParagraph"/>
        <w:numPr>
          <w:ilvl w:val="0"/>
          <w:numId w:val="15"/>
        </w:numPr>
        <w:spacing w:after="200" w:line="276" w:lineRule="auto"/>
        <w:contextualSpacing/>
        <w:jc w:val="both"/>
        <w:rPr>
          <w:bCs/>
          <w:color w:val="000000" w:themeColor="text1"/>
          <w:sz w:val="24"/>
          <w:szCs w:val="24"/>
        </w:rPr>
      </w:pPr>
      <w:r w:rsidRPr="0032707C">
        <w:rPr>
          <w:bCs/>
          <w:color w:val="000000" w:themeColor="text1"/>
          <w:sz w:val="24"/>
          <w:szCs w:val="24"/>
        </w:rPr>
        <w:t>Hyper scalable Database</w:t>
      </w:r>
      <w:r w:rsidR="00C219B6" w:rsidRPr="0032707C">
        <w:rPr>
          <w:bCs/>
          <w:color w:val="000000" w:themeColor="text1"/>
          <w:sz w:val="24"/>
          <w:szCs w:val="24"/>
        </w:rPr>
        <w:t xml:space="preserve"> – With cloud databases, scaling the database is just a click of a button away. Within minutes Overdrive can fully scale up their database (up to 100TB) based on requirements. These reduce lot of infrastructure costs in building, maintaining and upgrading a local database within the organization.</w:t>
      </w:r>
    </w:p>
    <w:p w14:paraId="1710118F" w14:textId="4E48AEE2" w:rsidR="006D7DA8" w:rsidRPr="0032707C" w:rsidRDefault="006D7DA8" w:rsidP="00F73EAB">
      <w:pPr>
        <w:pStyle w:val="ListParagraph"/>
        <w:numPr>
          <w:ilvl w:val="0"/>
          <w:numId w:val="15"/>
        </w:numPr>
        <w:spacing w:after="200" w:line="276" w:lineRule="auto"/>
        <w:contextualSpacing/>
        <w:jc w:val="both"/>
        <w:rPr>
          <w:bCs/>
          <w:color w:val="000000" w:themeColor="text1"/>
          <w:sz w:val="24"/>
          <w:szCs w:val="24"/>
        </w:rPr>
      </w:pPr>
      <w:r w:rsidRPr="0032707C">
        <w:rPr>
          <w:bCs/>
          <w:color w:val="000000" w:themeColor="text1"/>
          <w:sz w:val="24"/>
          <w:szCs w:val="24"/>
        </w:rPr>
        <w:t>Azure SQL Database Intelligent Performance</w:t>
      </w:r>
      <w:r w:rsidR="00C219B6" w:rsidRPr="0032707C">
        <w:rPr>
          <w:bCs/>
          <w:color w:val="000000" w:themeColor="text1"/>
          <w:sz w:val="24"/>
          <w:szCs w:val="24"/>
        </w:rPr>
        <w:t xml:space="preserve"> – </w:t>
      </w:r>
      <w:r w:rsidR="00C66E5F" w:rsidRPr="0032707C">
        <w:rPr>
          <w:bCs/>
          <w:color w:val="000000" w:themeColor="text1"/>
          <w:sz w:val="24"/>
          <w:szCs w:val="24"/>
        </w:rPr>
        <w:t xml:space="preserve">Azure SQL Database’s provides intelligent performance insights like query performance insights, automatic tuning, continuous database monitoring </w:t>
      </w:r>
      <w:r w:rsidR="00F00B44" w:rsidRPr="0032707C">
        <w:rPr>
          <w:bCs/>
          <w:color w:val="000000" w:themeColor="text1"/>
          <w:sz w:val="24"/>
          <w:szCs w:val="24"/>
        </w:rPr>
        <w:t>to prevent disruptive events. The SQL Intelligent data protection also helps Overdrive to meet the data security and compliance requirements by proactively monitoring for potential threats and vulnerabilities.</w:t>
      </w:r>
    </w:p>
    <w:p w14:paraId="15BD4D1C" w14:textId="61D2A377" w:rsidR="006D7DA8" w:rsidRPr="0032707C" w:rsidRDefault="006D7DA8" w:rsidP="00F73EAB">
      <w:pPr>
        <w:pStyle w:val="ListParagraph"/>
        <w:numPr>
          <w:ilvl w:val="0"/>
          <w:numId w:val="15"/>
        </w:numPr>
        <w:spacing w:after="200" w:line="276" w:lineRule="auto"/>
        <w:contextualSpacing/>
        <w:jc w:val="both"/>
        <w:rPr>
          <w:bCs/>
          <w:color w:val="000000" w:themeColor="text1"/>
          <w:sz w:val="24"/>
          <w:szCs w:val="24"/>
        </w:rPr>
      </w:pPr>
      <w:r w:rsidRPr="0032707C">
        <w:rPr>
          <w:bCs/>
          <w:color w:val="000000" w:themeColor="text1"/>
          <w:sz w:val="24"/>
          <w:szCs w:val="24"/>
        </w:rPr>
        <w:t>Reduce cost and boost productivity</w:t>
      </w:r>
      <w:r w:rsidR="00F00B44" w:rsidRPr="0032707C">
        <w:rPr>
          <w:bCs/>
          <w:color w:val="000000" w:themeColor="text1"/>
          <w:sz w:val="24"/>
          <w:szCs w:val="24"/>
        </w:rPr>
        <w:t xml:space="preserve"> – The ability to use all of the above features without having to purchase and setup any of the related hardware resources or personnel greatly reduces the business cost and increases productivity of Overdrive by letting the organization focus on the actual business rather than the chores of maintaining it.</w:t>
      </w:r>
    </w:p>
    <w:p w14:paraId="114C7C3F" w14:textId="3C11964D" w:rsidR="00893B96" w:rsidRPr="00E123F2" w:rsidRDefault="00CE6152" w:rsidP="00F73EAB">
      <w:pPr>
        <w:pStyle w:val="ListParagraph"/>
        <w:numPr>
          <w:ilvl w:val="0"/>
          <w:numId w:val="0"/>
        </w:numPr>
        <w:spacing w:after="200" w:line="276" w:lineRule="auto"/>
        <w:ind w:left="720"/>
        <w:contextualSpacing/>
        <w:jc w:val="both"/>
        <w:rPr>
          <w:bCs/>
          <w:color w:val="000000" w:themeColor="text1"/>
          <w:sz w:val="24"/>
          <w:szCs w:val="24"/>
        </w:rPr>
      </w:pPr>
      <w:r w:rsidRPr="0032707C">
        <w:rPr>
          <w:bCs/>
          <w:color w:val="000000" w:themeColor="text1"/>
          <w:sz w:val="24"/>
          <w:szCs w:val="24"/>
        </w:rPr>
        <w:fldChar w:fldCharType="begin"/>
      </w:r>
      <w:r w:rsidRPr="0032707C">
        <w:rPr>
          <w:bCs/>
          <w:color w:val="000000" w:themeColor="text1"/>
          <w:sz w:val="24"/>
          <w:szCs w:val="24"/>
        </w:rPr>
        <w:instrText xml:space="preserve"> ADDIN ZOTERO_ITEM CSL_CITATION {"citationID":"3YFUCrVD","properties":{"formattedCitation":"({\\i{}Three reasons Azure SQL Database is best for SQL Server migrations}, no date)","plainCitation":"(Three reasons Azure SQL Database is best for SQL Server migrations, no date)","noteIndex":0},"citationItems":[{"id":129,"uris":["http://zotero.org/users/6159635/items/Y5W6Q4UR"],"uri":["http://zotero.org/users/6159635/items/Y5W6Q4UR"],"itemData":{"id":129,"type":"webpage","abstract":"The amount of data generated today can be overwhelming. In the face of mounting pressure to manage costs, optimize performance, and use data for competitive advantage, IT organizations are increasingly looking to the cloud to help relieve the pressure.","language":"en","title":"Three reasons Azure SQL Database is best for SQL Server migrations","URL":"https://azure.microsoft.com/en-us/blog/three-reasons-azure-sql-database-is-best-for-sql-server-migration/","accessed":{"date-parts":[["2019",12,17]]}}}],"schema":"https://github.com/citation-style-language/schema/raw/master/csl-citation.json"} </w:instrText>
      </w:r>
      <w:r w:rsidRPr="0032707C">
        <w:rPr>
          <w:bCs/>
          <w:color w:val="000000" w:themeColor="text1"/>
          <w:sz w:val="24"/>
          <w:szCs w:val="24"/>
        </w:rPr>
        <w:fldChar w:fldCharType="separate"/>
      </w:r>
      <w:r w:rsidRPr="0032707C">
        <w:rPr>
          <w:rFonts w:ascii="Calibri Light" w:cs="Calibri Light"/>
          <w:color w:val="000000" w:themeColor="text1"/>
          <w:sz w:val="24"/>
          <w:szCs w:val="24"/>
          <w:lang w:val="en-GB"/>
        </w:rPr>
        <w:t>(</w:t>
      </w:r>
      <w:r w:rsidRPr="0032707C">
        <w:rPr>
          <w:rFonts w:ascii="Calibri Light" w:cs="Calibri Light"/>
          <w:i/>
          <w:iCs/>
          <w:color w:val="000000" w:themeColor="text1"/>
          <w:sz w:val="24"/>
          <w:szCs w:val="24"/>
          <w:lang w:val="en-GB"/>
        </w:rPr>
        <w:t>Three reasons Azure SQL Database is best for SQL Server migrations</w:t>
      </w:r>
      <w:r w:rsidRPr="0032707C">
        <w:rPr>
          <w:rFonts w:ascii="Calibri Light" w:cs="Calibri Light"/>
          <w:color w:val="000000" w:themeColor="text1"/>
          <w:sz w:val="24"/>
          <w:szCs w:val="24"/>
          <w:lang w:val="en-GB"/>
        </w:rPr>
        <w:t>, no date)</w:t>
      </w:r>
      <w:r w:rsidRPr="0032707C">
        <w:rPr>
          <w:bCs/>
          <w:color w:val="000000" w:themeColor="text1"/>
          <w:sz w:val="24"/>
          <w:szCs w:val="24"/>
        </w:rPr>
        <w:fldChar w:fldCharType="end"/>
      </w:r>
    </w:p>
    <w:p w14:paraId="7566935E" w14:textId="4DF42819" w:rsidR="00ED216C" w:rsidRPr="00BC2510" w:rsidRDefault="00ED216C" w:rsidP="00F73EAB">
      <w:pPr>
        <w:spacing w:after="200" w:line="276" w:lineRule="auto"/>
        <w:ind w:left="244" w:hanging="244"/>
        <w:contextualSpacing/>
        <w:jc w:val="both"/>
        <w:rPr>
          <w:bCs/>
          <w:color w:val="000000" w:themeColor="text1"/>
          <w:sz w:val="24"/>
          <w:szCs w:val="24"/>
        </w:rPr>
      </w:pPr>
      <w:r w:rsidRPr="00BC2510">
        <w:rPr>
          <w:bCs/>
          <w:color w:val="000000" w:themeColor="text1"/>
          <w:sz w:val="24"/>
          <w:szCs w:val="24"/>
        </w:rPr>
        <w:t>The figures below show the implementation of the Overdrive Database in Azure.</w:t>
      </w:r>
    </w:p>
    <w:p w14:paraId="2A8388A7" w14:textId="77777777" w:rsidR="00F73EAB" w:rsidRDefault="00CE6152" w:rsidP="00F73EAB">
      <w:pPr>
        <w:keepNext/>
        <w:spacing w:after="200" w:line="276" w:lineRule="auto"/>
        <w:ind w:left="244" w:hanging="244"/>
        <w:contextualSpacing/>
      </w:pPr>
      <w:r>
        <w:rPr>
          <w:noProof/>
        </w:rPr>
        <w:drawing>
          <wp:inline distT="0" distB="0" distL="0" distR="0" wp14:anchorId="06D8E2C8" wp14:editId="1EB64E2B">
            <wp:extent cx="5740842" cy="3588331"/>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zure-DB-Overvie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9383" cy="3624922"/>
                    </a:xfrm>
                    <a:prstGeom prst="rect">
                      <a:avLst/>
                    </a:prstGeom>
                  </pic:spPr>
                </pic:pic>
              </a:graphicData>
            </a:graphic>
          </wp:inline>
        </w:drawing>
      </w:r>
    </w:p>
    <w:p w14:paraId="3C9C2996" w14:textId="5B80D123" w:rsidR="00ED216C" w:rsidRPr="00F73EAB" w:rsidRDefault="00F73EAB" w:rsidP="00F73EAB">
      <w:pPr>
        <w:pStyle w:val="Caption"/>
        <w:jc w:val="center"/>
        <w:rPr>
          <w:bCs/>
          <w:sz w:val="24"/>
          <w:szCs w:val="13"/>
        </w:rPr>
      </w:pPr>
      <w:bookmarkStart w:id="43" w:name="_Toc27505874"/>
      <w:r w:rsidRPr="00F73EAB">
        <w:rPr>
          <w:sz w:val="24"/>
          <w:szCs w:val="13"/>
        </w:rPr>
        <w:t xml:space="preserve">Figure </w:t>
      </w:r>
      <w:r w:rsidRPr="00F73EAB">
        <w:rPr>
          <w:sz w:val="24"/>
          <w:szCs w:val="13"/>
        </w:rPr>
        <w:fldChar w:fldCharType="begin"/>
      </w:r>
      <w:r w:rsidRPr="00F73EAB">
        <w:rPr>
          <w:sz w:val="24"/>
          <w:szCs w:val="13"/>
        </w:rPr>
        <w:instrText xml:space="preserve"> SEQ Figure \* ARABIC </w:instrText>
      </w:r>
      <w:r w:rsidRPr="00F73EAB">
        <w:rPr>
          <w:sz w:val="24"/>
          <w:szCs w:val="13"/>
        </w:rPr>
        <w:fldChar w:fldCharType="separate"/>
      </w:r>
      <w:r>
        <w:rPr>
          <w:noProof/>
          <w:sz w:val="24"/>
          <w:szCs w:val="13"/>
        </w:rPr>
        <w:t>24</w:t>
      </w:r>
      <w:r w:rsidRPr="00F73EAB">
        <w:rPr>
          <w:sz w:val="24"/>
          <w:szCs w:val="13"/>
        </w:rPr>
        <w:fldChar w:fldCharType="end"/>
      </w:r>
      <w:r>
        <w:rPr>
          <w:sz w:val="24"/>
          <w:szCs w:val="13"/>
        </w:rPr>
        <w:t xml:space="preserve"> </w:t>
      </w:r>
      <w:r w:rsidRPr="00F73EAB">
        <w:rPr>
          <w:sz w:val="24"/>
          <w:szCs w:val="13"/>
        </w:rPr>
        <w:t>Azure DB Overview</w:t>
      </w:r>
      <w:bookmarkEnd w:id="43"/>
    </w:p>
    <w:p w14:paraId="54A7560E" w14:textId="77777777" w:rsidR="00BC2510" w:rsidRPr="00893B96" w:rsidRDefault="00BC2510" w:rsidP="00893B96">
      <w:pPr>
        <w:spacing w:after="200" w:line="276" w:lineRule="auto"/>
        <w:ind w:left="244" w:hanging="244"/>
        <w:contextualSpacing/>
        <w:jc w:val="center"/>
        <w:rPr>
          <w:bCs/>
          <w:i/>
          <w:iCs/>
          <w:color w:val="000000" w:themeColor="text1"/>
          <w:sz w:val="24"/>
          <w:szCs w:val="24"/>
        </w:rPr>
      </w:pPr>
    </w:p>
    <w:p w14:paraId="291DAFAD" w14:textId="77777777" w:rsidR="00F73EAB" w:rsidRDefault="00CE6152" w:rsidP="00F73EAB">
      <w:pPr>
        <w:keepNext/>
        <w:spacing w:after="200" w:line="276" w:lineRule="auto"/>
        <w:contextualSpacing/>
      </w:pPr>
      <w:r>
        <w:rPr>
          <w:bCs/>
          <w:noProof/>
        </w:rPr>
        <w:drawing>
          <wp:inline distT="0" distB="0" distL="0" distR="0" wp14:anchorId="2F9C50B6" wp14:editId="7554CC4C">
            <wp:extent cx="5971540" cy="3732530"/>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zure-DB-Car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4E1209B9" w14:textId="1E6CD9C9" w:rsidR="00CE6152" w:rsidRDefault="00F73EAB" w:rsidP="00F73EAB">
      <w:pPr>
        <w:pStyle w:val="Caption"/>
        <w:jc w:val="center"/>
        <w:rPr>
          <w:sz w:val="24"/>
          <w:szCs w:val="13"/>
        </w:rPr>
      </w:pPr>
      <w:bookmarkStart w:id="44" w:name="_Toc27505875"/>
      <w:r w:rsidRPr="00F73EAB">
        <w:rPr>
          <w:sz w:val="24"/>
          <w:szCs w:val="13"/>
        </w:rPr>
        <w:t xml:space="preserve">Figure </w:t>
      </w:r>
      <w:r w:rsidRPr="00F73EAB">
        <w:rPr>
          <w:sz w:val="24"/>
          <w:szCs w:val="13"/>
        </w:rPr>
        <w:fldChar w:fldCharType="begin"/>
      </w:r>
      <w:r w:rsidRPr="00F73EAB">
        <w:rPr>
          <w:sz w:val="24"/>
          <w:szCs w:val="13"/>
        </w:rPr>
        <w:instrText xml:space="preserve"> SEQ Figure \* ARABIC </w:instrText>
      </w:r>
      <w:r w:rsidRPr="00F73EAB">
        <w:rPr>
          <w:sz w:val="24"/>
          <w:szCs w:val="13"/>
        </w:rPr>
        <w:fldChar w:fldCharType="separate"/>
      </w:r>
      <w:r w:rsidRPr="00F73EAB">
        <w:rPr>
          <w:noProof/>
          <w:sz w:val="24"/>
          <w:szCs w:val="13"/>
        </w:rPr>
        <w:t>25</w:t>
      </w:r>
      <w:r w:rsidRPr="00F73EAB">
        <w:rPr>
          <w:sz w:val="24"/>
          <w:szCs w:val="13"/>
        </w:rPr>
        <w:fldChar w:fldCharType="end"/>
      </w:r>
      <w:r>
        <w:rPr>
          <w:sz w:val="24"/>
          <w:szCs w:val="13"/>
        </w:rPr>
        <w:t xml:space="preserve"> </w:t>
      </w:r>
      <w:r w:rsidRPr="00F73EAB">
        <w:rPr>
          <w:sz w:val="24"/>
          <w:szCs w:val="13"/>
        </w:rPr>
        <w:t>Azure DB Table View</w:t>
      </w:r>
      <w:bookmarkEnd w:id="44"/>
    </w:p>
    <w:p w14:paraId="7ECFBEEA" w14:textId="11A8654B" w:rsidR="009E516F" w:rsidRDefault="009E516F" w:rsidP="009E516F">
      <w:pPr>
        <w:pStyle w:val="Heading1"/>
        <w:rPr>
          <w:rStyle w:val="Emphasis"/>
        </w:rPr>
      </w:pPr>
      <w:r>
        <w:rPr>
          <w:rStyle w:val="Emphasis"/>
        </w:rPr>
        <w:t>Conclusion</w:t>
      </w:r>
    </w:p>
    <w:p w14:paraId="50EBBD73" w14:textId="3BF8B782" w:rsidR="009E516F" w:rsidRDefault="00F84876" w:rsidP="00956260">
      <w:pPr>
        <w:spacing w:line="276" w:lineRule="auto"/>
        <w:jc w:val="both"/>
        <w:rPr>
          <w:color w:val="000000" w:themeColor="text1"/>
          <w:sz w:val="24"/>
          <w:szCs w:val="24"/>
        </w:rPr>
      </w:pPr>
      <w:r w:rsidRPr="00F84876">
        <w:rPr>
          <w:color w:val="000000" w:themeColor="text1"/>
          <w:sz w:val="24"/>
          <w:szCs w:val="24"/>
        </w:rPr>
        <w:t>From the screenshots we can see that Overdrive car dealership has the Hybrid Database implemented</w:t>
      </w:r>
      <w:r w:rsidR="00F5133A">
        <w:rPr>
          <w:color w:val="000000" w:themeColor="text1"/>
          <w:sz w:val="24"/>
          <w:szCs w:val="24"/>
        </w:rPr>
        <w:t xml:space="preserve"> successfully with all the business requirements fulfilled</w:t>
      </w:r>
      <w:r w:rsidRPr="00F84876">
        <w:rPr>
          <w:color w:val="000000" w:themeColor="text1"/>
          <w:sz w:val="24"/>
          <w:szCs w:val="24"/>
        </w:rPr>
        <w:t>. For future expansion prospects the same can also be hosted on the cloud as depicted in the innovation</w:t>
      </w:r>
      <w:r w:rsidR="001E7C59">
        <w:rPr>
          <w:color w:val="000000" w:themeColor="text1"/>
          <w:sz w:val="24"/>
          <w:szCs w:val="24"/>
        </w:rPr>
        <w:t xml:space="preserve"> section</w:t>
      </w:r>
      <w:r w:rsidRPr="00F84876">
        <w:rPr>
          <w:color w:val="000000" w:themeColor="text1"/>
          <w:sz w:val="24"/>
          <w:szCs w:val="24"/>
        </w:rPr>
        <w:t xml:space="preserve">. </w:t>
      </w:r>
    </w:p>
    <w:p w14:paraId="69736A2F" w14:textId="703B2593" w:rsidR="00BA68F4" w:rsidRDefault="00BA68F4" w:rsidP="00F84876">
      <w:pPr>
        <w:spacing w:line="276" w:lineRule="auto"/>
        <w:rPr>
          <w:color w:val="000000" w:themeColor="text1"/>
          <w:sz w:val="24"/>
          <w:szCs w:val="24"/>
        </w:rPr>
      </w:pPr>
    </w:p>
    <w:p w14:paraId="281D7430" w14:textId="77777777" w:rsidR="00BA68F4" w:rsidRPr="00F84876" w:rsidRDefault="00BA68F4" w:rsidP="00F84876">
      <w:pPr>
        <w:spacing w:line="276" w:lineRule="auto"/>
        <w:rPr>
          <w:color w:val="000000" w:themeColor="text1"/>
          <w:sz w:val="24"/>
          <w:szCs w:val="24"/>
        </w:rPr>
      </w:pPr>
    </w:p>
    <w:p w14:paraId="2BCD2559" w14:textId="48D2D0BD" w:rsidR="00FF1ABE" w:rsidRDefault="00FF1ABE" w:rsidP="00FF1ABE">
      <w:pPr>
        <w:pStyle w:val="Heading1"/>
        <w:rPr>
          <w:rStyle w:val="Emphasis"/>
        </w:rPr>
      </w:pPr>
      <w:bookmarkStart w:id="45" w:name="_Toc27506566"/>
      <w:r>
        <w:rPr>
          <w:rStyle w:val="Emphasis"/>
        </w:rPr>
        <w:lastRenderedPageBreak/>
        <w:t>Individual Contribution</w:t>
      </w:r>
      <w:bookmarkEnd w:id="45"/>
    </w:p>
    <w:p w14:paraId="1AB5A0B6" w14:textId="0E6FC0ED" w:rsidR="001566F5" w:rsidRDefault="001566F5" w:rsidP="00E82125">
      <w:pPr>
        <w:pStyle w:val="Heading2"/>
        <w:spacing w:line="276" w:lineRule="auto"/>
      </w:pPr>
      <w:bookmarkStart w:id="46" w:name="_Toc27506567"/>
      <w:r>
        <w:t>Vinit Sawant</w:t>
      </w:r>
      <w:bookmarkEnd w:id="46"/>
    </w:p>
    <w:p w14:paraId="704904E8" w14:textId="707611A0" w:rsidR="00D1183B" w:rsidRPr="00D1183B" w:rsidRDefault="00D1183B" w:rsidP="005A2D60">
      <w:pPr>
        <w:spacing w:line="276" w:lineRule="auto"/>
        <w:jc w:val="both"/>
        <w:rPr>
          <w:bCs/>
          <w:color w:val="000000" w:themeColor="text1"/>
          <w:sz w:val="24"/>
          <w:szCs w:val="24"/>
        </w:rPr>
      </w:pPr>
      <w:r w:rsidRPr="00D1183B">
        <w:rPr>
          <w:bCs/>
          <w:color w:val="000000" w:themeColor="text1"/>
          <w:sz w:val="24"/>
          <w:szCs w:val="24"/>
        </w:rPr>
        <w:t xml:space="preserve">Contributed to the selection of the business case to be implemented for the CA. Decided on the entities to be taken up for the scenario and the various business requirements which the business can have and which are essential for the functioning of the Over Drive car dealer’s enterprise. Discussed with the team members about the various business rules that are essential and can be enforced, so as to maintain proper set of data in the database. Contributed in developing the ER diagrams and relational schema for the project. Discussed with the team on what fields need to be included in the various tables and what data columns should have the XML data type. Mainly those data fields were suggested by me, were semi-structured in nature and are subject to vary based on the entry like car specification as well as the address of the customer or the employee of Over Drive car dealers. I went through the various websites to understand the concept of stored procedures and the various benefits of using the stored procedures that our enterprise can get after the implementation of business requirements in same. Decided upon the exact scenarios, where the triggers can be used and before that went through the lecture slides on triggers and different types of triggers. Understood what </w:t>
      </w:r>
      <w:r w:rsidRPr="00D1183B">
        <w:rPr>
          <w:bCs/>
          <w:color w:val="000000" w:themeColor="text1"/>
          <w:sz w:val="24"/>
          <w:szCs w:val="24"/>
        </w:rPr>
        <w:t>Views are</w:t>
      </w:r>
      <w:r w:rsidRPr="00D1183B">
        <w:rPr>
          <w:bCs/>
          <w:color w:val="000000" w:themeColor="text1"/>
          <w:sz w:val="24"/>
          <w:szCs w:val="24"/>
        </w:rPr>
        <w:t xml:space="preserve">? and how they can be used to present the data in a customized manner to the end user or interested client without revealing the structure of the table or compromising on the storage of the database as views are just virtual tables. Contributed directly in coding the business requirements in the form of stored procedures, and views. Suggested the team member </w:t>
      </w:r>
      <w:proofErr w:type="spellStart"/>
      <w:r w:rsidRPr="00D1183B">
        <w:rPr>
          <w:bCs/>
          <w:color w:val="000000" w:themeColor="text1"/>
          <w:sz w:val="24"/>
          <w:szCs w:val="24"/>
        </w:rPr>
        <w:t>Kumuditha</w:t>
      </w:r>
      <w:proofErr w:type="spellEnd"/>
      <w:r w:rsidRPr="00D1183B">
        <w:rPr>
          <w:bCs/>
          <w:color w:val="000000" w:themeColor="text1"/>
          <w:sz w:val="24"/>
          <w:szCs w:val="24"/>
        </w:rPr>
        <w:t xml:space="preserve"> </w:t>
      </w:r>
      <w:proofErr w:type="spellStart"/>
      <w:r w:rsidRPr="00D1183B">
        <w:rPr>
          <w:bCs/>
          <w:color w:val="000000" w:themeColor="text1"/>
          <w:sz w:val="24"/>
          <w:szCs w:val="24"/>
        </w:rPr>
        <w:t>Athukorala</w:t>
      </w:r>
      <w:proofErr w:type="spellEnd"/>
      <w:r w:rsidRPr="00D1183B">
        <w:rPr>
          <w:bCs/>
          <w:color w:val="000000" w:themeColor="text1"/>
          <w:sz w:val="24"/>
          <w:szCs w:val="24"/>
        </w:rPr>
        <w:t xml:space="preserve"> on what needs to </w:t>
      </w:r>
      <w:r w:rsidRPr="00D1183B">
        <w:rPr>
          <w:bCs/>
          <w:color w:val="000000" w:themeColor="text1"/>
          <w:sz w:val="24"/>
          <w:szCs w:val="24"/>
        </w:rPr>
        <w:t>implement</w:t>
      </w:r>
      <w:r w:rsidRPr="00D1183B">
        <w:rPr>
          <w:bCs/>
          <w:color w:val="000000" w:themeColor="text1"/>
          <w:sz w:val="24"/>
          <w:szCs w:val="24"/>
        </w:rPr>
        <w:t xml:space="preserve"> for the triggers section. Participated and lead the group meetings to discuss on the various functionalities, analysis, planning and implementation and last but not the least, content to be added in the report so as to make it a decent professional report. It was indeed a great learning experience to go through the various concepts of Advanced Databases module for implementation of the Hybrid database for the Over Drive car dealers. A </w:t>
      </w:r>
      <w:r w:rsidRPr="00D1183B">
        <w:rPr>
          <w:bCs/>
          <w:color w:val="000000" w:themeColor="text1"/>
          <w:sz w:val="24"/>
          <w:szCs w:val="24"/>
        </w:rPr>
        <w:t>real-world</w:t>
      </w:r>
      <w:r w:rsidRPr="00D1183B">
        <w:rPr>
          <w:bCs/>
          <w:color w:val="000000" w:themeColor="text1"/>
          <w:sz w:val="24"/>
          <w:szCs w:val="24"/>
        </w:rPr>
        <w:t xml:space="preserve"> market kind scenario was experienced by the team members during the implementation. Understanding each and every concept from the very scratch and implementing the same in the real world was a great learning outcome and would help me surely in the future. Besides learning the technical part of the implementation, the experience to lead the team and manage the various tasks, allocate them to the team members was also a milestone that was achieved within the decided timeline of the project. Minimum planned effort from each member every week was achieved by giving small tasks to the team members and later a discussion on same used to take place if anyone faced during the execution of same. Also due to the </w:t>
      </w:r>
      <w:r w:rsidRPr="00D1183B">
        <w:rPr>
          <w:bCs/>
          <w:color w:val="000000" w:themeColor="text1"/>
          <w:sz w:val="24"/>
          <w:szCs w:val="24"/>
        </w:rPr>
        <w:t>ever-guiding</w:t>
      </w:r>
      <w:r w:rsidRPr="00D1183B">
        <w:rPr>
          <w:bCs/>
          <w:color w:val="000000" w:themeColor="text1"/>
          <w:sz w:val="24"/>
          <w:szCs w:val="24"/>
        </w:rPr>
        <w:t xml:space="preserve"> nature of our module guide Dr. </w:t>
      </w:r>
      <w:proofErr w:type="spellStart"/>
      <w:r w:rsidRPr="00D1183B">
        <w:rPr>
          <w:bCs/>
          <w:color w:val="000000" w:themeColor="text1"/>
          <w:sz w:val="24"/>
          <w:szCs w:val="24"/>
        </w:rPr>
        <w:t>Shazia</w:t>
      </w:r>
      <w:proofErr w:type="spellEnd"/>
      <w:r w:rsidRPr="00D1183B">
        <w:rPr>
          <w:bCs/>
          <w:color w:val="000000" w:themeColor="text1"/>
          <w:sz w:val="24"/>
          <w:szCs w:val="24"/>
        </w:rPr>
        <w:t xml:space="preserve"> Afzal we were able to achieve all the functionalities of our project. </w:t>
      </w:r>
    </w:p>
    <w:p w14:paraId="2C89CFFA" w14:textId="1111C64D" w:rsidR="001566F5" w:rsidRDefault="001566F5" w:rsidP="00E82125">
      <w:pPr>
        <w:pStyle w:val="Heading2"/>
        <w:spacing w:line="276" w:lineRule="auto"/>
      </w:pPr>
      <w:bookmarkStart w:id="47" w:name="_Toc27506568"/>
      <w:proofErr w:type="spellStart"/>
      <w:r>
        <w:lastRenderedPageBreak/>
        <w:t>Kumuditha</w:t>
      </w:r>
      <w:proofErr w:type="spellEnd"/>
      <w:r>
        <w:t xml:space="preserve"> </w:t>
      </w:r>
      <w:proofErr w:type="spellStart"/>
      <w:r>
        <w:t>Athukorala</w:t>
      </w:r>
      <w:bookmarkEnd w:id="47"/>
      <w:proofErr w:type="spellEnd"/>
    </w:p>
    <w:p w14:paraId="4E4D333B" w14:textId="210C6B75" w:rsidR="00B029FD" w:rsidRPr="00B029FD" w:rsidRDefault="00B029FD" w:rsidP="00B029FD">
      <w:pPr>
        <w:spacing w:line="276" w:lineRule="auto"/>
        <w:jc w:val="both"/>
        <w:rPr>
          <w:color w:val="000000" w:themeColor="text1"/>
          <w:sz w:val="24"/>
          <w:szCs w:val="24"/>
        </w:rPr>
      </w:pPr>
      <w:r w:rsidRPr="00B029FD">
        <w:rPr>
          <w:color w:val="000000" w:themeColor="text1"/>
          <w:sz w:val="24"/>
          <w:szCs w:val="24"/>
        </w:rPr>
        <w:t xml:space="preserve">After the discussion of CA brief three of us decided to implement hybrid database system for a car dealer named as Over Drive. From the beginning I contributed my effort in order to implement the </w:t>
      </w:r>
      <w:proofErr w:type="spellStart"/>
      <w:r w:rsidRPr="00B029FD">
        <w:rPr>
          <w:color w:val="000000" w:themeColor="text1"/>
          <w:sz w:val="24"/>
          <w:szCs w:val="24"/>
        </w:rPr>
        <w:t>Ove</w:t>
      </w:r>
      <w:r w:rsidR="0021383C">
        <w:rPr>
          <w:color w:val="000000" w:themeColor="text1"/>
          <w:sz w:val="24"/>
          <w:szCs w:val="24"/>
        </w:rPr>
        <w:t>d</w:t>
      </w:r>
      <w:r w:rsidRPr="00B029FD">
        <w:rPr>
          <w:color w:val="000000" w:themeColor="text1"/>
          <w:sz w:val="24"/>
          <w:szCs w:val="24"/>
        </w:rPr>
        <w:t>rive</w:t>
      </w:r>
      <w:proofErr w:type="spellEnd"/>
      <w:r w:rsidRPr="00B029FD">
        <w:rPr>
          <w:color w:val="000000" w:themeColor="text1"/>
          <w:sz w:val="24"/>
          <w:szCs w:val="24"/>
        </w:rPr>
        <w:t xml:space="preserve"> database system. I have followed may web applications which are available on the internet to identify the business scenario and outline the scope of our database system. Then I initiated the business requirements collaboratively in order to proceed the ER diagrams. After identifying the entities of the </w:t>
      </w:r>
      <w:r w:rsidRPr="00B029FD">
        <w:rPr>
          <w:color w:val="000000" w:themeColor="text1"/>
          <w:sz w:val="24"/>
          <w:szCs w:val="24"/>
        </w:rPr>
        <w:t>system,</w:t>
      </w:r>
      <w:r w:rsidRPr="00B029FD">
        <w:rPr>
          <w:color w:val="000000" w:themeColor="text1"/>
          <w:sz w:val="24"/>
          <w:szCs w:val="24"/>
        </w:rPr>
        <w:t xml:space="preserve"> I draw the ER diagram. There I used the Advanced Databases theories and concepts which I have learned from this program. After the feedbacks we received from the lecturer I have changed the ER diagram accordingly and develop the Database schema diagram based on that. According to the normalization theories, I have designed the schema diagram in 3NF from to draw the diagrams, I used crow’s foot notation. There we collaboratively define the data types with the length. </w:t>
      </w:r>
      <w:r w:rsidRPr="00B029FD">
        <w:rPr>
          <w:color w:val="000000" w:themeColor="text1"/>
          <w:sz w:val="24"/>
          <w:szCs w:val="24"/>
        </w:rPr>
        <w:t>Also,</w:t>
      </w:r>
      <w:r w:rsidRPr="00B029FD">
        <w:rPr>
          <w:color w:val="000000" w:themeColor="text1"/>
          <w:sz w:val="24"/>
          <w:szCs w:val="24"/>
        </w:rPr>
        <w:t xml:space="preserve"> we collaboratively figure it out xml fields based on the business scenario. Then I created the </w:t>
      </w:r>
      <w:proofErr w:type="spellStart"/>
      <w:r w:rsidRPr="00B029FD">
        <w:rPr>
          <w:color w:val="000000" w:themeColor="text1"/>
          <w:sz w:val="24"/>
          <w:szCs w:val="24"/>
        </w:rPr>
        <w:t>Ove</w:t>
      </w:r>
      <w:r w:rsidR="0021383C">
        <w:rPr>
          <w:color w:val="000000" w:themeColor="text1"/>
          <w:sz w:val="24"/>
          <w:szCs w:val="24"/>
        </w:rPr>
        <w:t>d</w:t>
      </w:r>
      <w:r w:rsidRPr="00B029FD">
        <w:rPr>
          <w:color w:val="000000" w:themeColor="text1"/>
          <w:sz w:val="24"/>
          <w:szCs w:val="24"/>
        </w:rPr>
        <w:t>rive</w:t>
      </w:r>
      <w:proofErr w:type="spellEnd"/>
      <w:r w:rsidRPr="00B029FD">
        <w:rPr>
          <w:color w:val="000000" w:themeColor="text1"/>
          <w:sz w:val="24"/>
          <w:szCs w:val="24"/>
        </w:rPr>
        <w:t xml:space="preserve"> data base with all the tables. </w:t>
      </w:r>
      <w:proofErr w:type="spellStart"/>
      <w:r w:rsidRPr="00B029FD">
        <w:rPr>
          <w:color w:val="000000" w:themeColor="text1"/>
          <w:sz w:val="24"/>
          <w:szCs w:val="24"/>
        </w:rPr>
        <w:t>Ove</w:t>
      </w:r>
      <w:r w:rsidR="0021383C">
        <w:rPr>
          <w:color w:val="000000" w:themeColor="text1"/>
          <w:sz w:val="24"/>
          <w:szCs w:val="24"/>
        </w:rPr>
        <w:t>d</w:t>
      </w:r>
      <w:r w:rsidRPr="00B029FD">
        <w:rPr>
          <w:color w:val="000000" w:themeColor="text1"/>
          <w:sz w:val="24"/>
          <w:szCs w:val="24"/>
        </w:rPr>
        <w:t>rive</w:t>
      </w:r>
      <w:proofErr w:type="spellEnd"/>
      <w:r w:rsidRPr="00B029FD">
        <w:rPr>
          <w:color w:val="000000" w:themeColor="text1"/>
          <w:sz w:val="24"/>
          <w:szCs w:val="24"/>
        </w:rPr>
        <w:t xml:space="preserve"> data base system consists with tables, triggers, views and stored procedures. During the </w:t>
      </w:r>
      <w:r w:rsidRPr="00B029FD">
        <w:rPr>
          <w:color w:val="000000" w:themeColor="text1"/>
          <w:sz w:val="24"/>
          <w:szCs w:val="24"/>
        </w:rPr>
        <w:t>timetable</w:t>
      </w:r>
      <w:r w:rsidRPr="00B029FD">
        <w:rPr>
          <w:color w:val="000000" w:themeColor="text1"/>
          <w:sz w:val="24"/>
          <w:szCs w:val="24"/>
        </w:rPr>
        <w:t xml:space="preserve"> creation for the </w:t>
      </w:r>
      <w:proofErr w:type="spellStart"/>
      <w:r w:rsidRPr="00B029FD">
        <w:rPr>
          <w:color w:val="000000" w:themeColor="text1"/>
          <w:sz w:val="24"/>
          <w:szCs w:val="24"/>
        </w:rPr>
        <w:t>Ove</w:t>
      </w:r>
      <w:r w:rsidR="0021383C">
        <w:rPr>
          <w:color w:val="000000" w:themeColor="text1"/>
          <w:sz w:val="24"/>
          <w:szCs w:val="24"/>
        </w:rPr>
        <w:t>d</w:t>
      </w:r>
      <w:r w:rsidRPr="00B029FD">
        <w:rPr>
          <w:color w:val="000000" w:themeColor="text1"/>
          <w:sz w:val="24"/>
          <w:szCs w:val="24"/>
        </w:rPr>
        <w:t>rive</w:t>
      </w:r>
      <w:proofErr w:type="spellEnd"/>
      <w:r w:rsidRPr="00B029FD">
        <w:rPr>
          <w:color w:val="000000" w:themeColor="text1"/>
          <w:sz w:val="24"/>
          <w:szCs w:val="24"/>
        </w:rPr>
        <w:t xml:space="preserve"> database, in order to apply the referential integrity and constraints I have followed few web sites and examples which I learned from this program. After the completion of relational </w:t>
      </w:r>
      <w:r w:rsidRPr="00B029FD">
        <w:rPr>
          <w:color w:val="000000" w:themeColor="text1"/>
          <w:sz w:val="24"/>
          <w:szCs w:val="24"/>
        </w:rPr>
        <w:t>schema,</w:t>
      </w:r>
      <w:r w:rsidRPr="00B029FD">
        <w:rPr>
          <w:color w:val="000000" w:themeColor="text1"/>
          <w:sz w:val="24"/>
          <w:szCs w:val="24"/>
        </w:rPr>
        <w:t xml:space="preserve"> I contributed my effort to insert sample data to the database. Then I generated the data diagram in SQL Server Management Studio. Then I have implemented most of the stored procedures in order to address the business requirements. In order to meet the business </w:t>
      </w:r>
      <w:r w:rsidRPr="00B029FD">
        <w:rPr>
          <w:color w:val="000000" w:themeColor="text1"/>
          <w:sz w:val="24"/>
          <w:szCs w:val="24"/>
        </w:rPr>
        <w:t>requirements,</w:t>
      </w:r>
      <w:r w:rsidRPr="00B029FD">
        <w:rPr>
          <w:color w:val="000000" w:themeColor="text1"/>
          <w:sz w:val="24"/>
          <w:szCs w:val="24"/>
        </w:rPr>
        <w:t xml:space="preserve"> I have used join quires with the tables. </w:t>
      </w:r>
      <w:r w:rsidRPr="00B029FD">
        <w:rPr>
          <w:color w:val="000000" w:themeColor="text1"/>
          <w:sz w:val="24"/>
          <w:szCs w:val="24"/>
        </w:rPr>
        <w:t>Also,</w:t>
      </w:r>
      <w:r w:rsidRPr="00B029FD">
        <w:rPr>
          <w:color w:val="000000" w:themeColor="text1"/>
          <w:sz w:val="24"/>
          <w:szCs w:val="24"/>
        </w:rPr>
        <w:t xml:space="preserve"> I have modified stored procedures with arguments. To update the xml fields of the database tables I designed the stored procedure with parameters as well, and there I had to learn about the sorted </w:t>
      </w:r>
      <w:r w:rsidRPr="00B029FD">
        <w:rPr>
          <w:color w:val="000000" w:themeColor="text1"/>
          <w:sz w:val="24"/>
          <w:szCs w:val="24"/>
        </w:rPr>
        <w:t>procedures,</w:t>
      </w:r>
      <w:r w:rsidRPr="00B029FD">
        <w:rPr>
          <w:color w:val="000000" w:themeColor="text1"/>
          <w:sz w:val="24"/>
          <w:szCs w:val="24"/>
        </w:rPr>
        <w:t xml:space="preserve"> and I have followed many web sites for that.  Remain sorted procedures we have implemented collaboratively based on our business requirements. In the Over</w:t>
      </w:r>
      <w:r>
        <w:rPr>
          <w:color w:val="000000" w:themeColor="text1"/>
          <w:sz w:val="24"/>
          <w:szCs w:val="24"/>
        </w:rPr>
        <w:t>dri</w:t>
      </w:r>
      <w:r w:rsidRPr="00B029FD">
        <w:rPr>
          <w:color w:val="000000" w:themeColor="text1"/>
          <w:sz w:val="24"/>
          <w:szCs w:val="24"/>
        </w:rPr>
        <w:t xml:space="preserve">ve database we have identified triggers to implement, myself and Vinit implemented the triggers in order to fulfill the business requirement. </w:t>
      </w:r>
    </w:p>
    <w:p w14:paraId="71F13A0F" w14:textId="234560FB" w:rsidR="00B029FD" w:rsidRDefault="00B029FD" w:rsidP="00B029FD">
      <w:pPr>
        <w:spacing w:line="276" w:lineRule="auto"/>
        <w:jc w:val="both"/>
        <w:rPr>
          <w:rFonts w:cs="Calibri"/>
          <w:color w:val="000000" w:themeColor="text1"/>
          <w:sz w:val="24"/>
          <w:szCs w:val="24"/>
        </w:rPr>
      </w:pPr>
      <w:r w:rsidRPr="00B029FD">
        <w:rPr>
          <w:color w:val="000000" w:themeColor="text1"/>
          <w:sz w:val="24"/>
          <w:szCs w:val="24"/>
        </w:rPr>
        <w:t xml:space="preserve">The reflection of this project for me is really valuable since these concepts and theories are using in the software industry. With respect to my contribution for this CA, learnings such as ER diagrams, Database schema diagrams, normalization concepts were important to me. As well as to implement stored procedures based on business requirements, learnings and the class exercises were useful for me and I learned how to implement stored procedures with arguments and how to manipulate xml values via stored procedure as well. Then I came to know how to use triggers on top of a database and how to alter these database objects if there is anything to be updated. At last but not least I convey my gratitude to </w:t>
      </w:r>
      <w:r w:rsidRPr="00B029FD">
        <w:rPr>
          <w:rFonts w:cs="Calibri"/>
          <w:color w:val="000000" w:themeColor="text1"/>
          <w:sz w:val="24"/>
          <w:szCs w:val="24"/>
        </w:rPr>
        <w:t xml:space="preserve">Dr </w:t>
      </w:r>
      <w:proofErr w:type="spellStart"/>
      <w:r w:rsidRPr="00B029FD">
        <w:rPr>
          <w:rFonts w:cs="Calibri"/>
          <w:color w:val="000000" w:themeColor="text1"/>
          <w:sz w:val="24"/>
          <w:szCs w:val="24"/>
        </w:rPr>
        <w:t>Shazia</w:t>
      </w:r>
      <w:proofErr w:type="spellEnd"/>
      <w:r w:rsidRPr="00B029FD">
        <w:rPr>
          <w:rFonts w:cs="Calibri"/>
          <w:color w:val="000000" w:themeColor="text1"/>
          <w:sz w:val="24"/>
          <w:szCs w:val="24"/>
        </w:rPr>
        <w:t xml:space="preserve"> </w:t>
      </w:r>
      <w:proofErr w:type="gramStart"/>
      <w:r w:rsidRPr="00B029FD">
        <w:rPr>
          <w:rFonts w:cs="Calibri"/>
          <w:color w:val="000000" w:themeColor="text1"/>
          <w:sz w:val="24"/>
          <w:szCs w:val="24"/>
        </w:rPr>
        <w:t>A</w:t>
      </w:r>
      <w:proofErr w:type="gramEnd"/>
      <w:r w:rsidRPr="00B029FD">
        <w:rPr>
          <w:rFonts w:cs="Calibri"/>
          <w:color w:val="000000" w:themeColor="text1"/>
          <w:sz w:val="24"/>
          <w:szCs w:val="24"/>
        </w:rPr>
        <w:t xml:space="preserve"> Afzal regarding the given guidance.</w:t>
      </w:r>
    </w:p>
    <w:p w14:paraId="37A6414B" w14:textId="34A709DD" w:rsidR="001A40BF" w:rsidRDefault="001A40BF" w:rsidP="00B029FD">
      <w:pPr>
        <w:spacing w:line="276" w:lineRule="auto"/>
        <w:jc w:val="both"/>
        <w:rPr>
          <w:rFonts w:cs="Calibri"/>
          <w:color w:val="000000" w:themeColor="text1"/>
          <w:sz w:val="24"/>
          <w:szCs w:val="24"/>
        </w:rPr>
      </w:pPr>
    </w:p>
    <w:p w14:paraId="0732260D" w14:textId="77777777" w:rsidR="001A40BF" w:rsidRPr="00B029FD" w:rsidRDefault="001A40BF" w:rsidP="00B029FD">
      <w:pPr>
        <w:spacing w:line="276" w:lineRule="auto"/>
        <w:jc w:val="both"/>
        <w:rPr>
          <w:color w:val="000000" w:themeColor="text1"/>
          <w:sz w:val="24"/>
          <w:szCs w:val="24"/>
        </w:rPr>
      </w:pPr>
    </w:p>
    <w:p w14:paraId="00CACADC" w14:textId="5A9167FF" w:rsidR="001566F5" w:rsidRDefault="001566F5" w:rsidP="00E82125">
      <w:pPr>
        <w:pStyle w:val="Heading2"/>
        <w:spacing w:line="276" w:lineRule="auto"/>
      </w:pPr>
      <w:bookmarkStart w:id="48" w:name="_Toc27506569"/>
      <w:r>
        <w:lastRenderedPageBreak/>
        <w:t>Srikanth Shilesh Pasam</w:t>
      </w:r>
      <w:bookmarkEnd w:id="48"/>
    </w:p>
    <w:p w14:paraId="174F885E" w14:textId="556C444D" w:rsidR="00973535" w:rsidRPr="00973535" w:rsidRDefault="00973535" w:rsidP="00973535">
      <w:r>
        <w:t>Reflection –</w:t>
      </w:r>
    </w:p>
    <w:p w14:paraId="680FCA14" w14:textId="6005F38E" w:rsidR="001566F5" w:rsidRDefault="00E82125" w:rsidP="005F0148">
      <w:pPr>
        <w:spacing w:line="276" w:lineRule="auto"/>
        <w:jc w:val="both"/>
        <w:rPr>
          <w:color w:val="000000" w:themeColor="text1"/>
          <w:sz w:val="24"/>
          <w:szCs w:val="24"/>
        </w:rPr>
      </w:pPr>
      <w:r>
        <w:rPr>
          <w:color w:val="000000" w:themeColor="text1"/>
          <w:sz w:val="24"/>
          <w:szCs w:val="24"/>
        </w:rPr>
        <w:t>The Advanced Databases CA has been one of the most indulging learning experiences for me. I come from Electronics and Communication Engineering background with no prior knowledge</w:t>
      </w:r>
      <w:r w:rsidR="008728A3">
        <w:rPr>
          <w:color w:val="000000" w:themeColor="text1"/>
          <w:sz w:val="24"/>
          <w:szCs w:val="24"/>
        </w:rPr>
        <w:t xml:space="preserve"> of the subject.</w:t>
      </w:r>
      <w:r>
        <w:rPr>
          <w:color w:val="000000" w:themeColor="text1"/>
          <w:sz w:val="24"/>
          <w:szCs w:val="24"/>
        </w:rPr>
        <w:t xml:space="preserve"> </w:t>
      </w:r>
      <w:r w:rsidR="008728A3">
        <w:rPr>
          <w:color w:val="000000" w:themeColor="text1"/>
          <w:sz w:val="24"/>
          <w:szCs w:val="24"/>
        </w:rPr>
        <w:t>My</w:t>
      </w:r>
      <w:r>
        <w:rPr>
          <w:color w:val="000000" w:themeColor="text1"/>
          <w:sz w:val="24"/>
          <w:szCs w:val="24"/>
        </w:rPr>
        <w:t xml:space="preserve"> professional experience </w:t>
      </w:r>
      <w:r w:rsidR="008728A3">
        <w:rPr>
          <w:color w:val="000000" w:themeColor="text1"/>
          <w:sz w:val="24"/>
          <w:szCs w:val="24"/>
        </w:rPr>
        <w:t>has been majorly in Teach for India, a non-government organization within the education sector</w:t>
      </w:r>
      <w:r>
        <w:rPr>
          <w:color w:val="000000" w:themeColor="text1"/>
          <w:sz w:val="24"/>
          <w:szCs w:val="24"/>
        </w:rPr>
        <w:t>.</w:t>
      </w:r>
      <w:r w:rsidR="008728A3">
        <w:rPr>
          <w:color w:val="000000" w:themeColor="text1"/>
          <w:sz w:val="24"/>
          <w:szCs w:val="24"/>
        </w:rPr>
        <w:t xml:space="preserve"> So, I have no professional experience working with databases either.</w:t>
      </w:r>
      <w:r>
        <w:rPr>
          <w:color w:val="000000" w:themeColor="text1"/>
          <w:sz w:val="24"/>
          <w:szCs w:val="24"/>
        </w:rPr>
        <w:t xml:space="preserve"> Because of this I had to put in extra efforts to learn everything form the scratch. One of the most important things I am thankful for with regards to the CA is the amount of time that was given to submit it. I have been able to utilize this time to the fullest in catching up to the standard expected at master’s level. The course professor, Dr. </w:t>
      </w:r>
      <w:proofErr w:type="spellStart"/>
      <w:r>
        <w:rPr>
          <w:color w:val="000000" w:themeColor="text1"/>
          <w:sz w:val="24"/>
          <w:szCs w:val="24"/>
        </w:rPr>
        <w:t>Shazia</w:t>
      </w:r>
      <w:proofErr w:type="spellEnd"/>
      <w:r>
        <w:rPr>
          <w:color w:val="000000" w:themeColor="text1"/>
          <w:sz w:val="24"/>
          <w:szCs w:val="24"/>
        </w:rPr>
        <w:t xml:space="preserve"> Afzal has been extremely supportive in this regard. Her empathy towards students who were similar to me and her patience in the class by walking through every single line of a code has been of tremendous help. </w:t>
      </w:r>
      <w:r w:rsidR="008B45FA">
        <w:rPr>
          <w:color w:val="000000" w:themeColor="text1"/>
          <w:sz w:val="24"/>
          <w:szCs w:val="24"/>
        </w:rPr>
        <w:t xml:space="preserve">This was more evident when she broke down the CA into smaller deliverables making sure during every step that the project is flowing on the right track. </w:t>
      </w:r>
      <w:r>
        <w:rPr>
          <w:color w:val="000000" w:themeColor="text1"/>
          <w:sz w:val="24"/>
          <w:szCs w:val="24"/>
        </w:rPr>
        <w:t>If not for that</w:t>
      </w:r>
      <w:r w:rsidR="008B45FA">
        <w:rPr>
          <w:color w:val="000000" w:themeColor="text1"/>
          <w:sz w:val="24"/>
          <w:szCs w:val="24"/>
        </w:rPr>
        <w:t xml:space="preserve"> I would have definitely been still struggling with many things.</w:t>
      </w:r>
    </w:p>
    <w:p w14:paraId="6703F272" w14:textId="2F46FD92" w:rsidR="008B45FA" w:rsidRDefault="008728A3" w:rsidP="005F0148">
      <w:pPr>
        <w:spacing w:line="276" w:lineRule="auto"/>
        <w:jc w:val="both"/>
        <w:rPr>
          <w:color w:val="000000" w:themeColor="text1"/>
          <w:sz w:val="24"/>
          <w:szCs w:val="24"/>
        </w:rPr>
      </w:pPr>
      <w:r>
        <w:rPr>
          <w:color w:val="000000" w:themeColor="text1"/>
          <w:sz w:val="24"/>
          <w:szCs w:val="24"/>
        </w:rPr>
        <w:t>I faced the most difficulty during the initial days of the project</w:t>
      </w:r>
      <w:r w:rsidR="008B45FA">
        <w:rPr>
          <w:color w:val="000000" w:themeColor="text1"/>
          <w:sz w:val="24"/>
          <w:szCs w:val="24"/>
        </w:rPr>
        <w:t xml:space="preserve"> where I was unable to even pen down my ideas or a </w:t>
      </w:r>
      <w:r>
        <w:rPr>
          <w:color w:val="000000" w:themeColor="text1"/>
          <w:sz w:val="24"/>
          <w:szCs w:val="24"/>
        </w:rPr>
        <w:t xml:space="preserve">plot a </w:t>
      </w:r>
      <w:r w:rsidR="008B45FA">
        <w:rPr>
          <w:color w:val="000000" w:themeColor="text1"/>
          <w:sz w:val="24"/>
          <w:szCs w:val="24"/>
        </w:rPr>
        <w:t>plan of action on how to proceed. Most of this time I engrossed myself with various books from the library and online courses on Udemy. The progress was slow and whenever I heard my fellow students discuss about their progress with their CA’s it used to fill me with a lot of panic. But I kept pushing myself and through my perseverance I slowly but steadily started to make progress with my CA.</w:t>
      </w:r>
    </w:p>
    <w:p w14:paraId="558EF4A9" w14:textId="06CF4A88" w:rsidR="008B45FA" w:rsidRDefault="002F0069" w:rsidP="002F0069">
      <w:pPr>
        <w:spacing w:line="276" w:lineRule="auto"/>
        <w:jc w:val="both"/>
        <w:rPr>
          <w:color w:val="000000" w:themeColor="text1"/>
          <w:sz w:val="24"/>
          <w:szCs w:val="24"/>
        </w:rPr>
      </w:pPr>
      <w:r>
        <w:rPr>
          <w:color w:val="000000" w:themeColor="text1"/>
          <w:sz w:val="24"/>
          <w:szCs w:val="24"/>
        </w:rPr>
        <w:t xml:space="preserve">Teamwork has been the quintessential part of our group. Every single aspect of the CA has been clearly discussed and communicated with each other. A large part of the brainstorming sessions involved us questioning each other. Through techniques like 5 Why’s we pushed each other’s thinking in order to deepen our understanding. </w:t>
      </w:r>
      <w:r w:rsidR="008B45FA">
        <w:rPr>
          <w:color w:val="000000" w:themeColor="text1"/>
          <w:sz w:val="24"/>
          <w:szCs w:val="24"/>
        </w:rPr>
        <w:t xml:space="preserve">My teammates have been one of my strong pillars of support. They have been extremely patient with me </w:t>
      </w:r>
      <w:r w:rsidR="00FC5585">
        <w:rPr>
          <w:color w:val="000000" w:themeColor="text1"/>
          <w:sz w:val="24"/>
          <w:szCs w:val="24"/>
        </w:rPr>
        <w:t>and gave me the time and space to catch up to them and contribute to the CA. They have been able to address all my queries regarding the course whenever I got stuck anywhere.</w:t>
      </w:r>
    </w:p>
    <w:p w14:paraId="4CF45675" w14:textId="7729724C" w:rsidR="00FC5585" w:rsidRPr="007A03BB" w:rsidRDefault="00973535" w:rsidP="007A03BB">
      <w:pPr>
        <w:spacing w:line="276" w:lineRule="auto"/>
        <w:rPr>
          <w:sz w:val="24"/>
          <w:szCs w:val="24"/>
        </w:rPr>
      </w:pPr>
      <w:r w:rsidRPr="007A03BB">
        <w:rPr>
          <w:sz w:val="24"/>
          <w:szCs w:val="24"/>
        </w:rPr>
        <w:t>Contribution –</w:t>
      </w:r>
    </w:p>
    <w:p w14:paraId="621A5412" w14:textId="42E37D37" w:rsidR="0048610F" w:rsidRPr="00D817B5" w:rsidRDefault="002F0069" w:rsidP="00D817B5">
      <w:pPr>
        <w:spacing w:line="276" w:lineRule="auto"/>
        <w:jc w:val="both"/>
        <w:rPr>
          <w:color w:val="000000" w:themeColor="text1"/>
          <w:sz w:val="24"/>
          <w:szCs w:val="24"/>
        </w:rPr>
      </w:pPr>
      <w:r w:rsidRPr="007A03BB">
        <w:rPr>
          <w:color w:val="000000" w:themeColor="text1"/>
          <w:sz w:val="24"/>
          <w:szCs w:val="24"/>
        </w:rPr>
        <w:t xml:space="preserve">The project has been divided into multiple parts with each of us taking up ownership for our respective topics. Apart from the combined contributions put into every aspect of the CA, my contribution has been towards the Business Requirements and innovation. </w:t>
      </w:r>
      <w:r w:rsidR="007A03BB" w:rsidRPr="007A03BB">
        <w:rPr>
          <w:color w:val="000000" w:themeColor="text1"/>
          <w:sz w:val="24"/>
          <w:szCs w:val="24"/>
        </w:rPr>
        <w:t>While my team has been working on implementing the database on MS SQL, I have been parallelly trying to get it done in Azure SQL Database. This approach helped us gain different perspectives with regards to the various queries and table implementation logic.</w:t>
      </w:r>
      <w:r w:rsidR="007A03BB">
        <w:rPr>
          <w:color w:val="000000" w:themeColor="text1"/>
          <w:sz w:val="24"/>
          <w:szCs w:val="24"/>
        </w:rPr>
        <w:t xml:space="preserve"> There were even instances where we went back to rethinking the entire business model because of the difference in perspectives. Finally, towards the end of the CA we collaborated all our work into one CA.</w:t>
      </w:r>
    </w:p>
    <w:p w14:paraId="13F91FC7" w14:textId="285FB156" w:rsidR="00404BBC" w:rsidRDefault="00404BBC" w:rsidP="00404BBC">
      <w:pPr>
        <w:pStyle w:val="Heading1"/>
        <w:jc w:val="center"/>
      </w:pPr>
      <w:bookmarkStart w:id="49" w:name="_Toc27506570"/>
      <w:r>
        <w:lastRenderedPageBreak/>
        <w:t>Bibliography</w:t>
      </w:r>
      <w:bookmarkEnd w:id="49"/>
    </w:p>
    <w:p w14:paraId="4BD71519" w14:textId="77777777" w:rsidR="0048610F" w:rsidRPr="0048610F" w:rsidRDefault="0048610F" w:rsidP="0048610F">
      <w:pPr>
        <w:pStyle w:val="Bibliography"/>
        <w:rPr>
          <w:rFonts w:ascii="Calibri Light" w:cs="Calibri Light"/>
          <w:color w:val="808080"/>
          <w:lang w:val="en-GB"/>
        </w:rPr>
      </w:pPr>
      <w:r>
        <w:fldChar w:fldCharType="begin"/>
      </w:r>
      <w:r>
        <w:instrText xml:space="preserve"> ADDIN ZOTERO_BIBL {"uncited":[],"omitted":[],"custom":[]} CSL_BIBLIOGRAPHY </w:instrText>
      </w:r>
      <w:r>
        <w:fldChar w:fldCharType="separate"/>
      </w:r>
      <w:r w:rsidRPr="0048610F">
        <w:rPr>
          <w:rFonts w:ascii="Calibri Light" w:cs="Calibri Light"/>
          <w:color w:val="808080"/>
          <w:lang w:val="en-GB"/>
        </w:rPr>
        <w:t xml:space="preserve">Rouse, M. (no date) </w:t>
      </w:r>
      <w:r w:rsidRPr="0048610F">
        <w:rPr>
          <w:rFonts w:ascii="Calibri Light" w:cs="Calibri Light"/>
          <w:i/>
          <w:iCs/>
          <w:color w:val="808080"/>
          <w:lang w:val="en-GB"/>
        </w:rPr>
        <w:t>What is a Database? - Definition from WhatIs.com</w:t>
      </w:r>
      <w:r w:rsidRPr="0048610F">
        <w:rPr>
          <w:rFonts w:ascii="Calibri Light" w:cs="Calibri Light"/>
          <w:color w:val="808080"/>
          <w:lang w:val="en-GB"/>
        </w:rPr>
        <w:t xml:space="preserve">, </w:t>
      </w:r>
      <w:proofErr w:type="spellStart"/>
      <w:r w:rsidRPr="0048610F">
        <w:rPr>
          <w:rFonts w:ascii="Calibri Light" w:cs="Calibri Light"/>
          <w:i/>
          <w:iCs/>
          <w:color w:val="808080"/>
          <w:lang w:val="en-GB"/>
        </w:rPr>
        <w:t>SearchSQLServer</w:t>
      </w:r>
      <w:proofErr w:type="spellEnd"/>
      <w:r w:rsidRPr="0048610F">
        <w:rPr>
          <w:rFonts w:ascii="Calibri Light" w:cs="Calibri Light"/>
          <w:color w:val="808080"/>
          <w:lang w:val="en-GB"/>
        </w:rPr>
        <w:t>. Available at: https://searchsqlserver.techtarget.com/definition/database (Accessed: 10 December 2019).</w:t>
      </w:r>
    </w:p>
    <w:p w14:paraId="1551440A" w14:textId="77777777" w:rsidR="0048610F" w:rsidRPr="0048610F" w:rsidRDefault="0048610F" w:rsidP="0048610F">
      <w:pPr>
        <w:pStyle w:val="Bibliography"/>
        <w:rPr>
          <w:rFonts w:ascii="Calibri Light" w:cs="Calibri Light"/>
          <w:color w:val="808080"/>
          <w:lang w:val="en-GB"/>
        </w:rPr>
      </w:pPr>
      <w:r w:rsidRPr="0048610F">
        <w:rPr>
          <w:rFonts w:ascii="Calibri Light" w:cs="Calibri Light"/>
          <w:color w:val="808080"/>
          <w:lang w:val="en-GB"/>
        </w:rPr>
        <w:t xml:space="preserve">‘SQL Server Stored Procedures Tutorial’ (no date) </w:t>
      </w:r>
      <w:r w:rsidRPr="0048610F">
        <w:rPr>
          <w:rFonts w:ascii="Calibri Light" w:cs="Calibri Light"/>
          <w:i/>
          <w:iCs/>
          <w:color w:val="808080"/>
          <w:lang w:val="en-GB"/>
        </w:rPr>
        <w:t>SQL Server Tutorial</w:t>
      </w:r>
      <w:r w:rsidRPr="0048610F">
        <w:rPr>
          <w:rFonts w:ascii="Calibri Light" w:cs="Calibri Light"/>
          <w:color w:val="808080"/>
          <w:lang w:val="en-GB"/>
        </w:rPr>
        <w:t>. Available at: http://www.sqlservertutorial.net/sql-server-stored-procedures/ (Accessed: 17 December 2019).</w:t>
      </w:r>
    </w:p>
    <w:p w14:paraId="69ABF2F2" w14:textId="77777777" w:rsidR="0048610F" w:rsidRPr="0048610F" w:rsidRDefault="0048610F" w:rsidP="0048610F">
      <w:pPr>
        <w:pStyle w:val="Bibliography"/>
        <w:rPr>
          <w:rFonts w:ascii="Calibri Light" w:cs="Calibri Light"/>
          <w:color w:val="808080"/>
          <w:lang w:val="en-GB"/>
        </w:rPr>
      </w:pPr>
      <w:r w:rsidRPr="0048610F">
        <w:rPr>
          <w:rFonts w:ascii="Calibri Light" w:cs="Calibri Light"/>
          <w:color w:val="808080"/>
          <w:lang w:val="en-GB"/>
        </w:rPr>
        <w:t xml:space="preserve">‘SQL Trigger | Student Database’ (2018) </w:t>
      </w:r>
      <w:proofErr w:type="spellStart"/>
      <w:r w:rsidRPr="0048610F">
        <w:rPr>
          <w:rFonts w:ascii="Calibri Light" w:cs="Calibri Light"/>
          <w:i/>
          <w:iCs/>
          <w:color w:val="808080"/>
          <w:lang w:val="en-GB"/>
        </w:rPr>
        <w:t>GeeksforGeeks</w:t>
      </w:r>
      <w:proofErr w:type="spellEnd"/>
      <w:r w:rsidRPr="0048610F">
        <w:rPr>
          <w:rFonts w:ascii="Calibri Light" w:cs="Calibri Light"/>
          <w:color w:val="808080"/>
          <w:lang w:val="en-GB"/>
        </w:rPr>
        <w:t>, 24 September. Available at: https://www.geeksforgeeks.org/sql-trigger-student-database/ (Accessed: 17 December 2019).</w:t>
      </w:r>
    </w:p>
    <w:p w14:paraId="04941A6A" w14:textId="77777777" w:rsidR="0048610F" w:rsidRPr="0048610F" w:rsidRDefault="0048610F" w:rsidP="0048610F">
      <w:pPr>
        <w:pStyle w:val="Bibliography"/>
        <w:rPr>
          <w:rFonts w:ascii="Calibri Light" w:cs="Calibri Light"/>
          <w:color w:val="808080"/>
          <w:lang w:val="en-GB"/>
        </w:rPr>
      </w:pPr>
      <w:r w:rsidRPr="0048610F">
        <w:rPr>
          <w:rFonts w:ascii="Calibri Light" w:cs="Calibri Light"/>
          <w:i/>
          <w:iCs/>
          <w:color w:val="808080"/>
          <w:lang w:val="en-GB"/>
        </w:rPr>
        <w:t>Three reasons Azure SQL Database is best for SQL Server migrations</w:t>
      </w:r>
      <w:r w:rsidRPr="0048610F">
        <w:rPr>
          <w:rFonts w:ascii="Calibri Light" w:cs="Calibri Light"/>
          <w:color w:val="808080"/>
          <w:lang w:val="en-GB"/>
        </w:rPr>
        <w:t xml:space="preserve"> (no date). Available at: https://azure.microsoft.com/en-us/blog/three-reasons-azure-sql-database-is-best-for-sql-server-migration/ (Accessed: 17 December 2019).</w:t>
      </w:r>
    </w:p>
    <w:p w14:paraId="40C60895" w14:textId="77777777" w:rsidR="0048610F" w:rsidRPr="0048610F" w:rsidRDefault="0048610F" w:rsidP="0048610F">
      <w:pPr>
        <w:pStyle w:val="Bibliography"/>
        <w:rPr>
          <w:rFonts w:ascii="Calibri Light" w:cs="Calibri Light"/>
          <w:color w:val="808080"/>
          <w:lang w:val="en-GB"/>
        </w:rPr>
      </w:pPr>
      <w:r w:rsidRPr="0048610F">
        <w:rPr>
          <w:rFonts w:ascii="Calibri Light" w:cs="Calibri Light"/>
          <w:i/>
          <w:iCs/>
          <w:color w:val="808080"/>
          <w:lang w:val="en-GB"/>
        </w:rPr>
        <w:t>What is a database?</w:t>
      </w:r>
      <w:r w:rsidRPr="0048610F">
        <w:rPr>
          <w:rFonts w:ascii="Calibri Light" w:cs="Calibri Light"/>
          <w:color w:val="808080"/>
          <w:lang w:val="en-GB"/>
        </w:rPr>
        <w:t xml:space="preserve"> (no date). Available at: https://www.oracle.com/database/what-is-database.html (Accessed: 10 December 2019).</w:t>
      </w:r>
    </w:p>
    <w:p w14:paraId="08441F30" w14:textId="77777777" w:rsidR="0048610F" w:rsidRPr="0048610F" w:rsidRDefault="0048610F" w:rsidP="0048610F">
      <w:pPr>
        <w:pStyle w:val="Bibliography"/>
        <w:rPr>
          <w:rFonts w:ascii="Calibri Light" w:cs="Calibri Light"/>
          <w:color w:val="808080"/>
          <w:lang w:val="en-GB"/>
        </w:rPr>
      </w:pPr>
      <w:r w:rsidRPr="0048610F">
        <w:rPr>
          <w:rFonts w:ascii="Calibri Light" w:cs="Calibri Light"/>
          <w:i/>
          <w:iCs/>
          <w:color w:val="808080"/>
          <w:lang w:val="en-GB"/>
        </w:rPr>
        <w:t>What is a relational database?</w:t>
      </w:r>
      <w:r w:rsidRPr="0048610F">
        <w:rPr>
          <w:rFonts w:ascii="Calibri Light" w:cs="Calibri Light"/>
          <w:color w:val="808080"/>
          <w:lang w:val="en-GB"/>
        </w:rPr>
        <w:t xml:space="preserve"> (no date). Available at: https://www.oracle.com/ie/database/what-is-a-relational-database/ (Accessed: 10 December 2019).</w:t>
      </w:r>
    </w:p>
    <w:p w14:paraId="386D2CDC" w14:textId="77777777" w:rsidR="0048610F" w:rsidRPr="0048610F" w:rsidRDefault="0048610F" w:rsidP="0048610F">
      <w:pPr>
        <w:pStyle w:val="Bibliography"/>
        <w:rPr>
          <w:rFonts w:ascii="Calibri Light" w:cs="Calibri Light"/>
          <w:color w:val="808080"/>
          <w:lang w:val="en-GB"/>
        </w:rPr>
      </w:pPr>
      <w:r w:rsidRPr="0048610F">
        <w:rPr>
          <w:rFonts w:ascii="Calibri Light" w:cs="Calibri Light"/>
          <w:i/>
          <w:iCs/>
          <w:color w:val="808080"/>
          <w:lang w:val="en-GB"/>
        </w:rPr>
        <w:t>What is a Relational Database View?</w:t>
      </w:r>
      <w:r w:rsidRPr="0048610F">
        <w:rPr>
          <w:rFonts w:ascii="Calibri Light" w:cs="Calibri Light"/>
          <w:color w:val="808080"/>
          <w:lang w:val="en-GB"/>
        </w:rPr>
        <w:t xml:space="preserve"> (2014) </w:t>
      </w:r>
      <w:r w:rsidRPr="0048610F">
        <w:rPr>
          <w:rFonts w:ascii="Calibri Light" w:cs="Calibri Light"/>
          <w:i/>
          <w:iCs/>
          <w:color w:val="808080"/>
          <w:lang w:val="en-GB"/>
        </w:rPr>
        <w:t>Essential SQL</w:t>
      </w:r>
      <w:r w:rsidRPr="0048610F">
        <w:rPr>
          <w:rFonts w:ascii="Calibri Light" w:cs="Calibri Light"/>
          <w:color w:val="808080"/>
          <w:lang w:val="en-GB"/>
        </w:rPr>
        <w:t>. Available at: https://www.essentialsql.com/what-is-a-relational-database-view/ (Accessed: 17 December 2019).</w:t>
      </w:r>
    </w:p>
    <w:p w14:paraId="4F5EC525" w14:textId="77777777" w:rsidR="0048610F" w:rsidRPr="0048610F" w:rsidRDefault="0048610F" w:rsidP="0048610F">
      <w:pPr>
        <w:pStyle w:val="Bibliography"/>
        <w:rPr>
          <w:rFonts w:ascii="Calibri Light" w:cs="Calibri Light"/>
          <w:color w:val="808080"/>
          <w:lang w:val="en-GB"/>
        </w:rPr>
      </w:pPr>
      <w:r w:rsidRPr="0048610F">
        <w:rPr>
          <w:rFonts w:ascii="Calibri Light" w:cs="Calibri Light"/>
          <w:i/>
          <w:iCs/>
          <w:color w:val="808080"/>
          <w:lang w:val="en-GB"/>
        </w:rPr>
        <w:t>What is Microsoft SQL Server and What is it Used For?</w:t>
      </w:r>
      <w:r w:rsidRPr="0048610F">
        <w:rPr>
          <w:rFonts w:ascii="Calibri Light" w:cs="Calibri Light"/>
          <w:color w:val="808080"/>
          <w:lang w:val="en-GB"/>
        </w:rPr>
        <w:t xml:space="preserve"> (2017) </w:t>
      </w:r>
      <w:proofErr w:type="spellStart"/>
      <w:r w:rsidRPr="0048610F">
        <w:rPr>
          <w:rFonts w:ascii="Calibri Light" w:cs="Calibri Light"/>
          <w:i/>
          <w:iCs/>
          <w:color w:val="808080"/>
          <w:lang w:val="en-GB"/>
        </w:rPr>
        <w:t>Infotec</w:t>
      </w:r>
      <w:proofErr w:type="spellEnd"/>
      <w:r w:rsidRPr="0048610F">
        <w:rPr>
          <w:rFonts w:ascii="Calibri Light" w:cs="Calibri Light"/>
          <w:color w:val="808080"/>
          <w:lang w:val="en-GB"/>
        </w:rPr>
        <w:t>. Available at: https://www.infotectraining.com/blog/what-is-microsoft-sql-server-and-what-is-it-used-for (Accessed: 10 December 2019).</w:t>
      </w:r>
    </w:p>
    <w:p w14:paraId="7A22F612" w14:textId="6F08808D" w:rsidR="00404BBC" w:rsidRDefault="0048610F" w:rsidP="00404BBC">
      <w:r>
        <w:fldChar w:fldCharType="end"/>
      </w:r>
    </w:p>
    <w:p w14:paraId="158E6D05" w14:textId="2FDB2A17" w:rsidR="00404BBC" w:rsidRDefault="00404BBC" w:rsidP="001837AA">
      <w:pPr>
        <w:pStyle w:val="Heading1"/>
        <w:jc w:val="center"/>
      </w:pPr>
      <w:r>
        <w:br w:type="page"/>
      </w:r>
      <w:bookmarkStart w:id="50" w:name="_Toc27506571"/>
      <w:r w:rsidR="003605F6">
        <w:lastRenderedPageBreak/>
        <w:t>A</w:t>
      </w:r>
      <w:r w:rsidR="003605F6">
        <w:t>ppendix 1</w:t>
      </w:r>
      <w:bookmarkEnd w:id="50"/>
    </w:p>
    <w:p w14:paraId="7B0EE983" w14:textId="77777777" w:rsidR="001837AA" w:rsidRDefault="001837AA" w:rsidP="001837AA"/>
    <w:p w14:paraId="06215183" w14:textId="77777777" w:rsidR="001837AA" w:rsidRDefault="001837AA" w:rsidP="001837AA">
      <w:r>
        <w:t xml:space="preserve">CREATE TABLE </w:t>
      </w:r>
      <w:proofErr w:type="gramStart"/>
      <w:r>
        <w:t>Manufacturer(</w:t>
      </w:r>
      <w:proofErr w:type="gramEnd"/>
    </w:p>
    <w:p w14:paraId="4740B913" w14:textId="77777777" w:rsidR="001837AA" w:rsidRDefault="001837AA" w:rsidP="001837AA">
      <w:proofErr w:type="spellStart"/>
      <w:r>
        <w:t>manufacturer_id</w:t>
      </w:r>
      <w:proofErr w:type="spellEnd"/>
      <w:r>
        <w:t xml:space="preserve"> int not null,</w:t>
      </w:r>
    </w:p>
    <w:p w14:paraId="1908E75F" w14:textId="77777777" w:rsidR="001837AA" w:rsidRDefault="001837AA" w:rsidP="001837AA">
      <w:proofErr w:type="spellStart"/>
      <w:r>
        <w:t>manufacturer_name</w:t>
      </w:r>
      <w:proofErr w:type="spellEnd"/>
      <w:r>
        <w:t xml:space="preserve"> </w:t>
      </w:r>
      <w:proofErr w:type="gramStart"/>
      <w:r>
        <w:t>varchar(</w:t>
      </w:r>
      <w:proofErr w:type="gramEnd"/>
      <w:r>
        <w:t>100) not null UNIQUE,</w:t>
      </w:r>
    </w:p>
    <w:p w14:paraId="05A0D659" w14:textId="77777777" w:rsidR="001837AA" w:rsidRDefault="001837AA" w:rsidP="001837AA">
      <w:proofErr w:type="spellStart"/>
      <w:r>
        <w:t>manufacturer_address</w:t>
      </w:r>
      <w:proofErr w:type="spellEnd"/>
      <w:r>
        <w:t xml:space="preserve"> </w:t>
      </w:r>
      <w:proofErr w:type="gramStart"/>
      <w:r>
        <w:t>varchar(</w:t>
      </w:r>
      <w:proofErr w:type="gramEnd"/>
      <w:r>
        <w:t>150) not null,</w:t>
      </w:r>
    </w:p>
    <w:p w14:paraId="064BB59B" w14:textId="77777777" w:rsidR="001837AA" w:rsidRDefault="001837AA" w:rsidP="001837AA">
      <w:proofErr w:type="spellStart"/>
      <w:r>
        <w:t>manufacturer_email</w:t>
      </w:r>
      <w:proofErr w:type="spellEnd"/>
      <w:r>
        <w:t xml:space="preserve"> </w:t>
      </w:r>
      <w:proofErr w:type="gramStart"/>
      <w:r>
        <w:t>varchar(</w:t>
      </w:r>
      <w:proofErr w:type="gramEnd"/>
      <w:r>
        <w:t>50) not null,</w:t>
      </w:r>
    </w:p>
    <w:p w14:paraId="2182A14D" w14:textId="77777777" w:rsidR="001837AA" w:rsidRDefault="001837AA" w:rsidP="001837AA">
      <w:proofErr w:type="spellStart"/>
      <w:r>
        <w:t>manufacturer_phone</w:t>
      </w:r>
      <w:proofErr w:type="spellEnd"/>
      <w:r>
        <w:t xml:space="preserve"> </w:t>
      </w:r>
      <w:proofErr w:type="gramStart"/>
      <w:r>
        <w:t>varchar(</w:t>
      </w:r>
      <w:proofErr w:type="gramEnd"/>
      <w:r>
        <w:t>50) not null,</w:t>
      </w:r>
    </w:p>
    <w:p w14:paraId="2B72BDF9" w14:textId="77777777" w:rsidR="001837AA" w:rsidRDefault="001837AA" w:rsidP="001837AA">
      <w:r>
        <w:t xml:space="preserve">CONSTRAINT </w:t>
      </w:r>
      <w:proofErr w:type="spellStart"/>
      <w:r>
        <w:t>manufacturer_id_pk</w:t>
      </w:r>
      <w:proofErr w:type="spellEnd"/>
      <w:r>
        <w:t xml:space="preserve"> PRIMARY KEY (</w:t>
      </w:r>
      <w:proofErr w:type="spellStart"/>
      <w:r>
        <w:t>manufacturer_id</w:t>
      </w:r>
      <w:proofErr w:type="spellEnd"/>
      <w:r>
        <w:t xml:space="preserve">) </w:t>
      </w:r>
    </w:p>
    <w:p w14:paraId="6BEEB95E" w14:textId="77777777" w:rsidR="001837AA" w:rsidRDefault="001837AA" w:rsidP="001837AA">
      <w:r>
        <w:t>)</w:t>
      </w:r>
    </w:p>
    <w:p w14:paraId="404A4907" w14:textId="77777777" w:rsidR="001837AA" w:rsidRDefault="001837AA" w:rsidP="001837AA">
      <w:r>
        <w:t>GO</w:t>
      </w:r>
    </w:p>
    <w:p w14:paraId="7CE0715F" w14:textId="77777777" w:rsidR="001837AA" w:rsidRDefault="001837AA" w:rsidP="001837AA"/>
    <w:p w14:paraId="496A55ED" w14:textId="77777777" w:rsidR="001837AA" w:rsidRDefault="001837AA" w:rsidP="001837AA">
      <w:r>
        <w:t xml:space="preserve">CREATE TABLE </w:t>
      </w:r>
      <w:proofErr w:type="spellStart"/>
      <w:r>
        <w:t>Car_</w:t>
      </w:r>
      <w:proofErr w:type="gramStart"/>
      <w:r>
        <w:t>Model</w:t>
      </w:r>
      <w:proofErr w:type="spellEnd"/>
      <w:r>
        <w:t>(</w:t>
      </w:r>
      <w:proofErr w:type="gramEnd"/>
    </w:p>
    <w:p w14:paraId="0F6F4E3A" w14:textId="77777777" w:rsidR="001837AA" w:rsidRDefault="001837AA" w:rsidP="001837AA">
      <w:proofErr w:type="spellStart"/>
      <w:r>
        <w:t>car_model_id</w:t>
      </w:r>
      <w:proofErr w:type="spellEnd"/>
      <w:r>
        <w:t xml:space="preserve"> int not null,</w:t>
      </w:r>
    </w:p>
    <w:p w14:paraId="3C18B47A" w14:textId="77777777" w:rsidR="001837AA" w:rsidRDefault="001837AA" w:rsidP="001837AA">
      <w:proofErr w:type="spellStart"/>
      <w:r>
        <w:t>car_model_name</w:t>
      </w:r>
      <w:proofErr w:type="spellEnd"/>
      <w:r>
        <w:t xml:space="preserve"> </w:t>
      </w:r>
      <w:proofErr w:type="gramStart"/>
      <w:r>
        <w:t>varchar(</w:t>
      </w:r>
      <w:proofErr w:type="gramEnd"/>
      <w:r>
        <w:t>50) not null UNIQUE,</w:t>
      </w:r>
    </w:p>
    <w:p w14:paraId="1AD08902" w14:textId="77777777" w:rsidR="001837AA" w:rsidRDefault="001837AA" w:rsidP="001837AA">
      <w:proofErr w:type="spellStart"/>
      <w:r>
        <w:t>car_model_type</w:t>
      </w:r>
      <w:proofErr w:type="spellEnd"/>
      <w:r>
        <w:t xml:space="preserve"> </w:t>
      </w:r>
      <w:proofErr w:type="gramStart"/>
      <w:r>
        <w:t>varchar(</w:t>
      </w:r>
      <w:proofErr w:type="gramEnd"/>
      <w:r>
        <w:t>50) not null,</w:t>
      </w:r>
    </w:p>
    <w:p w14:paraId="4D24DFA7" w14:textId="77777777" w:rsidR="001837AA" w:rsidRDefault="001837AA" w:rsidP="001837AA">
      <w:proofErr w:type="spellStart"/>
      <w:r>
        <w:t>car_model_variant</w:t>
      </w:r>
      <w:proofErr w:type="spellEnd"/>
      <w:r>
        <w:t xml:space="preserve"> xml,</w:t>
      </w:r>
    </w:p>
    <w:p w14:paraId="1AA4DFEA" w14:textId="77777777" w:rsidR="001837AA" w:rsidRDefault="001837AA" w:rsidP="001837AA">
      <w:proofErr w:type="spellStart"/>
      <w:r>
        <w:t>car_model_price</w:t>
      </w:r>
      <w:proofErr w:type="spellEnd"/>
      <w:r>
        <w:t xml:space="preserve"> int not null,</w:t>
      </w:r>
    </w:p>
    <w:p w14:paraId="422ECA1B" w14:textId="77777777" w:rsidR="001837AA" w:rsidRDefault="001837AA" w:rsidP="001837AA">
      <w:proofErr w:type="spellStart"/>
      <w:r>
        <w:t>car_model_year</w:t>
      </w:r>
      <w:proofErr w:type="spellEnd"/>
      <w:r>
        <w:t xml:space="preserve"> int not null,</w:t>
      </w:r>
    </w:p>
    <w:p w14:paraId="180C4D32" w14:textId="77777777" w:rsidR="001837AA" w:rsidRDefault="001837AA" w:rsidP="001837AA">
      <w:proofErr w:type="spellStart"/>
      <w:r>
        <w:t>manufacturer_id</w:t>
      </w:r>
      <w:proofErr w:type="spellEnd"/>
      <w:r>
        <w:t xml:space="preserve"> int not null,</w:t>
      </w:r>
    </w:p>
    <w:p w14:paraId="2AFA3368" w14:textId="77777777" w:rsidR="001837AA" w:rsidRDefault="001837AA" w:rsidP="001837AA">
      <w:r>
        <w:t xml:space="preserve">CONSTRAINT </w:t>
      </w:r>
      <w:proofErr w:type="spellStart"/>
      <w:r>
        <w:t>car_model_id_pk</w:t>
      </w:r>
      <w:proofErr w:type="spellEnd"/>
      <w:r>
        <w:t xml:space="preserve"> PRIMARY KEY (</w:t>
      </w:r>
      <w:proofErr w:type="spellStart"/>
      <w:r>
        <w:t>car_model_id</w:t>
      </w:r>
      <w:proofErr w:type="spellEnd"/>
      <w:r>
        <w:t xml:space="preserve">), </w:t>
      </w:r>
    </w:p>
    <w:p w14:paraId="5B92F81E" w14:textId="77777777" w:rsidR="001837AA" w:rsidRDefault="001837AA" w:rsidP="001837AA">
      <w:r>
        <w:t xml:space="preserve">CONSTRAINT </w:t>
      </w:r>
      <w:proofErr w:type="spellStart"/>
      <w:r>
        <w:t>manufacturer_id_fk</w:t>
      </w:r>
      <w:proofErr w:type="spellEnd"/>
      <w:r>
        <w:t xml:space="preserve"> FOREIGN KEY (</w:t>
      </w:r>
      <w:proofErr w:type="spellStart"/>
      <w:r>
        <w:t>manufacturer_id</w:t>
      </w:r>
      <w:proofErr w:type="spellEnd"/>
      <w:r>
        <w:t>)</w:t>
      </w:r>
    </w:p>
    <w:p w14:paraId="304580D9" w14:textId="77777777" w:rsidR="001837AA" w:rsidRDefault="001837AA" w:rsidP="001837AA">
      <w:r>
        <w:t>REFERENCES Manufacturer(</w:t>
      </w:r>
      <w:proofErr w:type="spellStart"/>
      <w:r>
        <w:t>manufacturer_id</w:t>
      </w:r>
      <w:proofErr w:type="spellEnd"/>
      <w:r>
        <w:t>)</w:t>
      </w:r>
    </w:p>
    <w:p w14:paraId="756CD886" w14:textId="77777777" w:rsidR="001837AA" w:rsidRDefault="001837AA" w:rsidP="001837AA">
      <w:r>
        <w:t>)</w:t>
      </w:r>
    </w:p>
    <w:p w14:paraId="6BBB88C2" w14:textId="77777777" w:rsidR="001837AA" w:rsidRDefault="001837AA" w:rsidP="001837AA">
      <w:r>
        <w:t>GO</w:t>
      </w:r>
    </w:p>
    <w:p w14:paraId="147A72E4" w14:textId="77777777" w:rsidR="001837AA" w:rsidRDefault="001837AA" w:rsidP="001837AA"/>
    <w:p w14:paraId="38964469" w14:textId="77777777" w:rsidR="001837AA" w:rsidRDefault="001837AA" w:rsidP="001837AA">
      <w:r>
        <w:t xml:space="preserve">CREATE TABLE </w:t>
      </w:r>
      <w:proofErr w:type="spellStart"/>
      <w:r>
        <w:t>Manufacturer_</w:t>
      </w:r>
      <w:proofErr w:type="gramStart"/>
      <w:r>
        <w:t>Order</w:t>
      </w:r>
      <w:proofErr w:type="spellEnd"/>
      <w:r>
        <w:t>(</w:t>
      </w:r>
      <w:proofErr w:type="gramEnd"/>
    </w:p>
    <w:p w14:paraId="77CB30BB" w14:textId="77777777" w:rsidR="001837AA" w:rsidRDefault="001837AA" w:rsidP="001837AA">
      <w:proofErr w:type="spellStart"/>
      <w:r>
        <w:lastRenderedPageBreak/>
        <w:t>manufacturer_order_id</w:t>
      </w:r>
      <w:proofErr w:type="spellEnd"/>
      <w:r>
        <w:t xml:space="preserve"> int not null,</w:t>
      </w:r>
    </w:p>
    <w:p w14:paraId="491965CD" w14:textId="77777777" w:rsidR="001837AA" w:rsidRDefault="001837AA" w:rsidP="001837AA">
      <w:proofErr w:type="spellStart"/>
      <w:r>
        <w:t>manufacturer_order_date</w:t>
      </w:r>
      <w:proofErr w:type="spellEnd"/>
      <w:r>
        <w:t xml:space="preserve"> date not null,</w:t>
      </w:r>
    </w:p>
    <w:p w14:paraId="6E634AA7" w14:textId="77777777" w:rsidR="001837AA" w:rsidRDefault="001837AA" w:rsidP="001837AA">
      <w:proofErr w:type="spellStart"/>
      <w:r>
        <w:t>manufacturer_order_price</w:t>
      </w:r>
      <w:proofErr w:type="spellEnd"/>
      <w:r>
        <w:t xml:space="preserve"> int not null,</w:t>
      </w:r>
    </w:p>
    <w:p w14:paraId="7233D90F" w14:textId="77777777" w:rsidR="001837AA" w:rsidRDefault="001837AA" w:rsidP="001837AA">
      <w:proofErr w:type="spellStart"/>
      <w:r>
        <w:t>car_model_id</w:t>
      </w:r>
      <w:proofErr w:type="spellEnd"/>
      <w:r>
        <w:t xml:space="preserve"> int not null,</w:t>
      </w:r>
    </w:p>
    <w:p w14:paraId="4A1AFFF9" w14:textId="77777777" w:rsidR="001837AA" w:rsidRDefault="001837AA" w:rsidP="001837AA">
      <w:r>
        <w:t xml:space="preserve">CONSTRAINT </w:t>
      </w:r>
      <w:proofErr w:type="spellStart"/>
      <w:r>
        <w:t>manufacturer_order_id_pk</w:t>
      </w:r>
      <w:proofErr w:type="spellEnd"/>
      <w:r>
        <w:t xml:space="preserve"> PRIMARY KEY (</w:t>
      </w:r>
      <w:proofErr w:type="spellStart"/>
      <w:r>
        <w:t>manufacturer_order_id</w:t>
      </w:r>
      <w:proofErr w:type="spellEnd"/>
      <w:r>
        <w:t xml:space="preserve">), </w:t>
      </w:r>
    </w:p>
    <w:p w14:paraId="08DAC01D" w14:textId="77777777" w:rsidR="001837AA" w:rsidRDefault="001837AA" w:rsidP="001837AA">
      <w:r>
        <w:t xml:space="preserve">CONSTRAINT </w:t>
      </w:r>
      <w:proofErr w:type="spellStart"/>
      <w:r>
        <w:t>car_model_id_fk</w:t>
      </w:r>
      <w:proofErr w:type="spellEnd"/>
      <w:r>
        <w:t xml:space="preserve"> FOREIGN KEY (</w:t>
      </w:r>
      <w:proofErr w:type="spellStart"/>
      <w:r>
        <w:t>car_model_id</w:t>
      </w:r>
      <w:proofErr w:type="spellEnd"/>
      <w:r>
        <w:t>)</w:t>
      </w:r>
    </w:p>
    <w:p w14:paraId="4B08C50B" w14:textId="77777777" w:rsidR="001837AA" w:rsidRDefault="001837AA" w:rsidP="001837AA">
      <w:r>
        <w:t xml:space="preserve">REFERENCES </w:t>
      </w:r>
      <w:proofErr w:type="spellStart"/>
      <w:r>
        <w:t>Car_Model</w:t>
      </w:r>
      <w:proofErr w:type="spellEnd"/>
      <w:r>
        <w:t>(</w:t>
      </w:r>
      <w:proofErr w:type="spellStart"/>
      <w:r>
        <w:t>car_model_id</w:t>
      </w:r>
      <w:proofErr w:type="spellEnd"/>
      <w:r>
        <w:t>)</w:t>
      </w:r>
    </w:p>
    <w:p w14:paraId="2A7C0CCA" w14:textId="77777777" w:rsidR="001837AA" w:rsidRDefault="001837AA" w:rsidP="001837AA">
      <w:r>
        <w:t>)</w:t>
      </w:r>
    </w:p>
    <w:p w14:paraId="74037A65" w14:textId="77777777" w:rsidR="001837AA" w:rsidRDefault="001837AA" w:rsidP="001837AA">
      <w:r>
        <w:t>GO</w:t>
      </w:r>
    </w:p>
    <w:p w14:paraId="447B6CCD" w14:textId="77777777" w:rsidR="001837AA" w:rsidRDefault="001837AA" w:rsidP="001837AA"/>
    <w:p w14:paraId="4E09D4E8" w14:textId="77777777" w:rsidR="001837AA" w:rsidRDefault="001837AA" w:rsidP="001837AA">
      <w:r>
        <w:t xml:space="preserve">CREATE TABLE </w:t>
      </w:r>
      <w:proofErr w:type="gramStart"/>
      <w:r>
        <w:t>Customer(</w:t>
      </w:r>
      <w:proofErr w:type="gramEnd"/>
    </w:p>
    <w:p w14:paraId="6A39995A" w14:textId="77777777" w:rsidR="001837AA" w:rsidRDefault="001837AA" w:rsidP="001837AA">
      <w:proofErr w:type="spellStart"/>
      <w:r>
        <w:t>customer_id</w:t>
      </w:r>
      <w:proofErr w:type="spellEnd"/>
      <w:r>
        <w:t xml:space="preserve"> </w:t>
      </w:r>
      <w:proofErr w:type="gramStart"/>
      <w:r>
        <w:t>varchar(</w:t>
      </w:r>
      <w:proofErr w:type="gramEnd"/>
      <w:r>
        <w:t>50) not null,</w:t>
      </w:r>
    </w:p>
    <w:p w14:paraId="3EBD0011" w14:textId="77777777" w:rsidR="001837AA" w:rsidRDefault="001837AA" w:rsidP="001837AA">
      <w:proofErr w:type="spellStart"/>
      <w:r>
        <w:t>customer_name</w:t>
      </w:r>
      <w:proofErr w:type="spellEnd"/>
      <w:r>
        <w:t xml:space="preserve"> </w:t>
      </w:r>
      <w:proofErr w:type="gramStart"/>
      <w:r>
        <w:t>varchar(</w:t>
      </w:r>
      <w:proofErr w:type="gramEnd"/>
      <w:r>
        <w:t>100) not null,</w:t>
      </w:r>
    </w:p>
    <w:p w14:paraId="73B85501" w14:textId="77777777" w:rsidR="001837AA" w:rsidRDefault="001837AA" w:rsidP="001837AA">
      <w:proofErr w:type="spellStart"/>
      <w:r>
        <w:t>customer_address</w:t>
      </w:r>
      <w:proofErr w:type="spellEnd"/>
      <w:r>
        <w:t xml:space="preserve"> xml,</w:t>
      </w:r>
    </w:p>
    <w:p w14:paraId="01A1F67C" w14:textId="77777777" w:rsidR="001837AA" w:rsidRDefault="001837AA" w:rsidP="001837AA">
      <w:proofErr w:type="spellStart"/>
      <w:r>
        <w:t>customer_phone</w:t>
      </w:r>
      <w:proofErr w:type="spellEnd"/>
      <w:r>
        <w:t xml:space="preserve"> </w:t>
      </w:r>
      <w:proofErr w:type="gramStart"/>
      <w:r>
        <w:t>varchar(</w:t>
      </w:r>
      <w:proofErr w:type="gramEnd"/>
      <w:r>
        <w:t>50) not null,</w:t>
      </w:r>
    </w:p>
    <w:p w14:paraId="3D79B4E9" w14:textId="77777777" w:rsidR="001837AA" w:rsidRDefault="001837AA" w:rsidP="001837AA">
      <w:r>
        <w:t xml:space="preserve">CONSTRAINT </w:t>
      </w:r>
      <w:proofErr w:type="spellStart"/>
      <w:r>
        <w:t>customer_id_pk</w:t>
      </w:r>
      <w:proofErr w:type="spellEnd"/>
      <w:r>
        <w:t xml:space="preserve"> PRIMARY KEY (</w:t>
      </w:r>
      <w:proofErr w:type="spellStart"/>
      <w:r>
        <w:t>customer_id</w:t>
      </w:r>
      <w:proofErr w:type="spellEnd"/>
      <w:r>
        <w:t xml:space="preserve">) </w:t>
      </w:r>
    </w:p>
    <w:p w14:paraId="011E1B87" w14:textId="77777777" w:rsidR="001837AA" w:rsidRDefault="001837AA" w:rsidP="001837AA">
      <w:r>
        <w:t>)</w:t>
      </w:r>
    </w:p>
    <w:p w14:paraId="7B12B08E" w14:textId="77777777" w:rsidR="001837AA" w:rsidRDefault="001837AA" w:rsidP="001837AA">
      <w:r>
        <w:t>GO</w:t>
      </w:r>
    </w:p>
    <w:p w14:paraId="170C1F5E" w14:textId="77777777" w:rsidR="001837AA" w:rsidRDefault="001837AA" w:rsidP="001837AA"/>
    <w:p w14:paraId="471C07D4" w14:textId="77777777" w:rsidR="001837AA" w:rsidRDefault="001837AA" w:rsidP="001837AA"/>
    <w:p w14:paraId="19653014" w14:textId="77777777" w:rsidR="001837AA" w:rsidRDefault="001837AA" w:rsidP="001837AA">
      <w:r>
        <w:t xml:space="preserve">CREATE TABLE </w:t>
      </w:r>
      <w:proofErr w:type="gramStart"/>
      <w:r>
        <w:t>Employee(</w:t>
      </w:r>
      <w:proofErr w:type="gramEnd"/>
    </w:p>
    <w:p w14:paraId="59F21D7F" w14:textId="77777777" w:rsidR="001837AA" w:rsidRDefault="001837AA" w:rsidP="001837AA">
      <w:proofErr w:type="spellStart"/>
      <w:r>
        <w:t>employee_id</w:t>
      </w:r>
      <w:proofErr w:type="spellEnd"/>
      <w:r>
        <w:t xml:space="preserve"> </w:t>
      </w:r>
      <w:proofErr w:type="gramStart"/>
      <w:r>
        <w:t>varchar(</w:t>
      </w:r>
      <w:proofErr w:type="gramEnd"/>
      <w:r>
        <w:t>50) not null,</w:t>
      </w:r>
    </w:p>
    <w:p w14:paraId="38626DC0" w14:textId="77777777" w:rsidR="001837AA" w:rsidRDefault="001837AA" w:rsidP="001837AA">
      <w:proofErr w:type="spellStart"/>
      <w:r>
        <w:t>employee_name</w:t>
      </w:r>
      <w:proofErr w:type="spellEnd"/>
      <w:r>
        <w:t xml:space="preserve"> </w:t>
      </w:r>
      <w:proofErr w:type="gramStart"/>
      <w:r>
        <w:t>varchar(</w:t>
      </w:r>
      <w:proofErr w:type="gramEnd"/>
      <w:r>
        <w:t>100) not null,</w:t>
      </w:r>
    </w:p>
    <w:p w14:paraId="331925B5" w14:textId="77777777" w:rsidR="001837AA" w:rsidRDefault="001837AA" w:rsidP="001837AA">
      <w:proofErr w:type="spellStart"/>
      <w:r>
        <w:t>employee_designation</w:t>
      </w:r>
      <w:proofErr w:type="spellEnd"/>
      <w:r>
        <w:t xml:space="preserve"> </w:t>
      </w:r>
      <w:proofErr w:type="gramStart"/>
      <w:r>
        <w:t>varchar(</w:t>
      </w:r>
      <w:proofErr w:type="gramEnd"/>
      <w:r>
        <w:t>50) not null,</w:t>
      </w:r>
    </w:p>
    <w:p w14:paraId="66C86B1E" w14:textId="77777777" w:rsidR="001837AA" w:rsidRDefault="001837AA" w:rsidP="001837AA">
      <w:proofErr w:type="spellStart"/>
      <w:r>
        <w:t>employee_address</w:t>
      </w:r>
      <w:proofErr w:type="spellEnd"/>
      <w:r>
        <w:t xml:space="preserve"> xml,</w:t>
      </w:r>
    </w:p>
    <w:p w14:paraId="31C239FD" w14:textId="77777777" w:rsidR="001837AA" w:rsidRDefault="001837AA" w:rsidP="001837AA">
      <w:proofErr w:type="spellStart"/>
      <w:r>
        <w:t>employee_dob</w:t>
      </w:r>
      <w:proofErr w:type="spellEnd"/>
      <w:r>
        <w:t xml:space="preserve"> date not null,</w:t>
      </w:r>
    </w:p>
    <w:p w14:paraId="03375B75" w14:textId="77777777" w:rsidR="001837AA" w:rsidRDefault="001837AA" w:rsidP="001837AA">
      <w:proofErr w:type="spellStart"/>
      <w:r>
        <w:t>employee_pps_number</w:t>
      </w:r>
      <w:proofErr w:type="spellEnd"/>
      <w:r>
        <w:t xml:space="preserve"> </w:t>
      </w:r>
      <w:proofErr w:type="gramStart"/>
      <w:r>
        <w:t>varchar(</w:t>
      </w:r>
      <w:proofErr w:type="gramEnd"/>
      <w:r>
        <w:t>100) not null,</w:t>
      </w:r>
    </w:p>
    <w:p w14:paraId="7DBC41FC" w14:textId="77777777" w:rsidR="001837AA" w:rsidRDefault="001837AA" w:rsidP="001837AA">
      <w:proofErr w:type="spellStart"/>
      <w:r>
        <w:t>employee_salary</w:t>
      </w:r>
      <w:proofErr w:type="spellEnd"/>
      <w:r>
        <w:t xml:space="preserve"> int not null,</w:t>
      </w:r>
    </w:p>
    <w:p w14:paraId="3A3C6061" w14:textId="77777777" w:rsidR="001837AA" w:rsidRDefault="001837AA" w:rsidP="001837AA">
      <w:r>
        <w:lastRenderedPageBreak/>
        <w:t xml:space="preserve">CONSTRAINT </w:t>
      </w:r>
      <w:proofErr w:type="spellStart"/>
      <w:r>
        <w:t>employee_id_pk</w:t>
      </w:r>
      <w:proofErr w:type="spellEnd"/>
      <w:r>
        <w:t xml:space="preserve"> PRIMARY KEY (</w:t>
      </w:r>
      <w:proofErr w:type="spellStart"/>
      <w:r>
        <w:t>employee_id</w:t>
      </w:r>
      <w:proofErr w:type="spellEnd"/>
      <w:r>
        <w:t xml:space="preserve">) </w:t>
      </w:r>
    </w:p>
    <w:p w14:paraId="394A2F26" w14:textId="77777777" w:rsidR="001837AA" w:rsidRDefault="001837AA" w:rsidP="001837AA">
      <w:r>
        <w:t>)</w:t>
      </w:r>
    </w:p>
    <w:p w14:paraId="6DFF8A56" w14:textId="77777777" w:rsidR="001837AA" w:rsidRDefault="001837AA" w:rsidP="001837AA">
      <w:r>
        <w:t>GO</w:t>
      </w:r>
    </w:p>
    <w:p w14:paraId="7F6AF4A8" w14:textId="77777777" w:rsidR="001837AA" w:rsidRDefault="001837AA" w:rsidP="001837AA"/>
    <w:p w14:paraId="4538D521" w14:textId="77777777" w:rsidR="001837AA" w:rsidRDefault="001837AA" w:rsidP="001837AA">
      <w:r>
        <w:t xml:space="preserve">CREATE TABLE </w:t>
      </w:r>
      <w:proofErr w:type="spellStart"/>
      <w:r>
        <w:t>Customer_</w:t>
      </w:r>
      <w:proofErr w:type="gramStart"/>
      <w:r>
        <w:t>Order</w:t>
      </w:r>
      <w:proofErr w:type="spellEnd"/>
      <w:r>
        <w:t>(</w:t>
      </w:r>
      <w:proofErr w:type="gramEnd"/>
    </w:p>
    <w:p w14:paraId="305535D2" w14:textId="77777777" w:rsidR="001837AA" w:rsidRDefault="001837AA" w:rsidP="001837AA">
      <w:proofErr w:type="spellStart"/>
      <w:r>
        <w:t>customer_order_id</w:t>
      </w:r>
      <w:proofErr w:type="spellEnd"/>
      <w:r>
        <w:t xml:space="preserve"> int not null,</w:t>
      </w:r>
    </w:p>
    <w:p w14:paraId="4FFE832B" w14:textId="77777777" w:rsidR="001837AA" w:rsidRDefault="001837AA" w:rsidP="001837AA">
      <w:proofErr w:type="spellStart"/>
      <w:r>
        <w:t>customer_order_date</w:t>
      </w:r>
      <w:proofErr w:type="spellEnd"/>
      <w:r>
        <w:t xml:space="preserve"> date not null,</w:t>
      </w:r>
    </w:p>
    <w:p w14:paraId="71FAE634" w14:textId="77777777" w:rsidR="001837AA" w:rsidRDefault="001837AA" w:rsidP="001837AA">
      <w:proofErr w:type="spellStart"/>
      <w:r>
        <w:t>customer_order_delivery_date</w:t>
      </w:r>
      <w:proofErr w:type="spellEnd"/>
      <w:r>
        <w:t xml:space="preserve"> date not null,</w:t>
      </w:r>
    </w:p>
    <w:p w14:paraId="415E5413" w14:textId="77777777" w:rsidR="001837AA" w:rsidRDefault="001837AA" w:rsidP="001837AA">
      <w:proofErr w:type="spellStart"/>
      <w:r>
        <w:t>customer_order_selling_price</w:t>
      </w:r>
      <w:proofErr w:type="spellEnd"/>
      <w:r>
        <w:t xml:space="preserve"> int not null,</w:t>
      </w:r>
    </w:p>
    <w:p w14:paraId="5ACC280E" w14:textId="77777777" w:rsidR="001837AA" w:rsidRDefault="001837AA" w:rsidP="001837AA">
      <w:proofErr w:type="spellStart"/>
      <w:r>
        <w:t>customer_id</w:t>
      </w:r>
      <w:proofErr w:type="spellEnd"/>
      <w:r>
        <w:t xml:space="preserve"> </w:t>
      </w:r>
      <w:proofErr w:type="gramStart"/>
      <w:r>
        <w:t>varchar(</w:t>
      </w:r>
      <w:proofErr w:type="gramEnd"/>
      <w:r>
        <w:t>50) not null,</w:t>
      </w:r>
    </w:p>
    <w:p w14:paraId="6529820B" w14:textId="77777777" w:rsidR="001837AA" w:rsidRDefault="001837AA" w:rsidP="001837AA">
      <w:proofErr w:type="spellStart"/>
      <w:r>
        <w:t>employee_id</w:t>
      </w:r>
      <w:proofErr w:type="spellEnd"/>
      <w:r>
        <w:t xml:space="preserve"> </w:t>
      </w:r>
      <w:proofErr w:type="gramStart"/>
      <w:r>
        <w:t>varchar(</w:t>
      </w:r>
      <w:proofErr w:type="gramEnd"/>
      <w:r>
        <w:t>50) not null,</w:t>
      </w:r>
    </w:p>
    <w:p w14:paraId="046EBB7D" w14:textId="77777777" w:rsidR="001837AA" w:rsidRDefault="001837AA" w:rsidP="001837AA">
      <w:r>
        <w:t xml:space="preserve">CONSTRAINT </w:t>
      </w:r>
      <w:proofErr w:type="spellStart"/>
      <w:r>
        <w:t>customer_order_id_pk</w:t>
      </w:r>
      <w:proofErr w:type="spellEnd"/>
      <w:r>
        <w:t xml:space="preserve"> PRIMARY KEY (</w:t>
      </w:r>
      <w:proofErr w:type="spellStart"/>
      <w:r>
        <w:t>customer_order_id</w:t>
      </w:r>
      <w:proofErr w:type="spellEnd"/>
      <w:r>
        <w:t xml:space="preserve">), </w:t>
      </w:r>
    </w:p>
    <w:p w14:paraId="271B5592" w14:textId="77777777" w:rsidR="001837AA" w:rsidRDefault="001837AA" w:rsidP="001837AA">
      <w:r>
        <w:t xml:space="preserve">CONSTRAINT </w:t>
      </w:r>
      <w:proofErr w:type="spellStart"/>
      <w:r>
        <w:t>customer_id_fk</w:t>
      </w:r>
      <w:proofErr w:type="spellEnd"/>
      <w:r>
        <w:t xml:space="preserve"> FOREIGN KEY (</w:t>
      </w:r>
      <w:proofErr w:type="spellStart"/>
      <w:r>
        <w:t>customer_id</w:t>
      </w:r>
      <w:proofErr w:type="spellEnd"/>
      <w:r>
        <w:t>)</w:t>
      </w:r>
    </w:p>
    <w:p w14:paraId="5EAE8D7E" w14:textId="77777777" w:rsidR="001837AA" w:rsidRDefault="001837AA" w:rsidP="001837AA">
      <w:r>
        <w:t>REFERENCES Customer(</w:t>
      </w:r>
      <w:proofErr w:type="spellStart"/>
      <w:r>
        <w:t>customer_id</w:t>
      </w:r>
      <w:proofErr w:type="spellEnd"/>
      <w:r>
        <w:t>),</w:t>
      </w:r>
    </w:p>
    <w:p w14:paraId="6976F13D" w14:textId="77777777" w:rsidR="001837AA" w:rsidRDefault="001837AA" w:rsidP="001837AA">
      <w:r>
        <w:t>CONSTRAINT employee_id_fk1 FOREIGN KEY (</w:t>
      </w:r>
      <w:proofErr w:type="spellStart"/>
      <w:r>
        <w:t>employee_id</w:t>
      </w:r>
      <w:proofErr w:type="spellEnd"/>
      <w:r>
        <w:t>)</w:t>
      </w:r>
    </w:p>
    <w:p w14:paraId="1311A288" w14:textId="77777777" w:rsidR="001837AA" w:rsidRDefault="001837AA" w:rsidP="001837AA">
      <w:r>
        <w:t>REFERENCES Employee(</w:t>
      </w:r>
      <w:proofErr w:type="spellStart"/>
      <w:r>
        <w:t>employee_id</w:t>
      </w:r>
      <w:proofErr w:type="spellEnd"/>
      <w:r>
        <w:t>)</w:t>
      </w:r>
    </w:p>
    <w:p w14:paraId="2694E811" w14:textId="77777777" w:rsidR="001837AA" w:rsidRDefault="001837AA" w:rsidP="001837AA">
      <w:r>
        <w:t>)</w:t>
      </w:r>
    </w:p>
    <w:p w14:paraId="3997918B" w14:textId="77777777" w:rsidR="001837AA" w:rsidRDefault="001837AA" w:rsidP="001837AA">
      <w:r>
        <w:t>GO</w:t>
      </w:r>
    </w:p>
    <w:p w14:paraId="06B75246" w14:textId="77777777" w:rsidR="001837AA" w:rsidRDefault="001837AA" w:rsidP="001837AA"/>
    <w:p w14:paraId="41DBF390" w14:textId="77777777" w:rsidR="001837AA" w:rsidRDefault="001837AA" w:rsidP="001837AA">
      <w:r>
        <w:t xml:space="preserve">CREATE TABLE </w:t>
      </w:r>
      <w:proofErr w:type="gramStart"/>
      <w:r>
        <w:t>Incentive(</w:t>
      </w:r>
      <w:proofErr w:type="gramEnd"/>
    </w:p>
    <w:p w14:paraId="2E1BB4A1" w14:textId="77777777" w:rsidR="001837AA" w:rsidRDefault="001837AA" w:rsidP="001837AA">
      <w:proofErr w:type="spellStart"/>
      <w:r>
        <w:t>incentive_id</w:t>
      </w:r>
      <w:proofErr w:type="spellEnd"/>
      <w:r>
        <w:t xml:space="preserve"> int not null,</w:t>
      </w:r>
    </w:p>
    <w:p w14:paraId="77ED4BBE" w14:textId="77777777" w:rsidR="001837AA" w:rsidRDefault="001837AA" w:rsidP="001837AA">
      <w:proofErr w:type="spellStart"/>
      <w:r>
        <w:t>incentive_amount</w:t>
      </w:r>
      <w:proofErr w:type="spellEnd"/>
      <w:r>
        <w:t xml:space="preserve"> int,</w:t>
      </w:r>
    </w:p>
    <w:p w14:paraId="657FAE42" w14:textId="77777777" w:rsidR="001837AA" w:rsidRDefault="001837AA" w:rsidP="001837AA">
      <w:proofErr w:type="spellStart"/>
      <w:r>
        <w:t>incentive_date</w:t>
      </w:r>
      <w:proofErr w:type="spellEnd"/>
      <w:r>
        <w:t xml:space="preserve"> date not null,</w:t>
      </w:r>
    </w:p>
    <w:p w14:paraId="6E4D0C17" w14:textId="77777777" w:rsidR="001837AA" w:rsidRDefault="001837AA" w:rsidP="001837AA">
      <w:proofErr w:type="spellStart"/>
      <w:r>
        <w:t>employee_id</w:t>
      </w:r>
      <w:proofErr w:type="spellEnd"/>
      <w:r>
        <w:t xml:space="preserve"> </w:t>
      </w:r>
      <w:proofErr w:type="gramStart"/>
      <w:r>
        <w:t>varchar(</w:t>
      </w:r>
      <w:proofErr w:type="gramEnd"/>
      <w:r>
        <w:t>50) not null,</w:t>
      </w:r>
    </w:p>
    <w:p w14:paraId="1CD5C0B3" w14:textId="77777777" w:rsidR="001837AA" w:rsidRDefault="001837AA" w:rsidP="001837AA">
      <w:r>
        <w:t xml:space="preserve">CONSTRAINT </w:t>
      </w:r>
      <w:proofErr w:type="spellStart"/>
      <w:r>
        <w:t>incentive_id_pk</w:t>
      </w:r>
      <w:proofErr w:type="spellEnd"/>
      <w:r>
        <w:t xml:space="preserve"> PRIMARY KEY (</w:t>
      </w:r>
      <w:proofErr w:type="spellStart"/>
      <w:r>
        <w:t>incentive_id</w:t>
      </w:r>
      <w:proofErr w:type="spellEnd"/>
      <w:r>
        <w:t>),</w:t>
      </w:r>
    </w:p>
    <w:p w14:paraId="4F4E4DB2" w14:textId="77777777" w:rsidR="001837AA" w:rsidRDefault="001837AA" w:rsidP="001837AA">
      <w:r>
        <w:t>CONSTRAINT employee_id_fk2 FOREIGN KEY (</w:t>
      </w:r>
      <w:proofErr w:type="spellStart"/>
      <w:r>
        <w:t>employee_id</w:t>
      </w:r>
      <w:proofErr w:type="spellEnd"/>
      <w:r>
        <w:t>)</w:t>
      </w:r>
    </w:p>
    <w:p w14:paraId="0A078820" w14:textId="77777777" w:rsidR="001837AA" w:rsidRDefault="001837AA" w:rsidP="001837AA">
      <w:r>
        <w:t>REFERENCES Employee(</w:t>
      </w:r>
      <w:proofErr w:type="spellStart"/>
      <w:r>
        <w:t>employee_id</w:t>
      </w:r>
      <w:proofErr w:type="spellEnd"/>
      <w:r>
        <w:t xml:space="preserve">) </w:t>
      </w:r>
    </w:p>
    <w:p w14:paraId="5DFDDAA9" w14:textId="77777777" w:rsidR="001837AA" w:rsidRDefault="001837AA" w:rsidP="001837AA">
      <w:r>
        <w:t>)</w:t>
      </w:r>
    </w:p>
    <w:p w14:paraId="6EBA7795" w14:textId="77777777" w:rsidR="001837AA" w:rsidRDefault="001837AA" w:rsidP="001837AA">
      <w:r>
        <w:lastRenderedPageBreak/>
        <w:t>GO</w:t>
      </w:r>
    </w:p>
    <w:p w14:paraId="028A8871" w14:textId="77777777" w:rsidR="001837AA" w:rsidRDefault="001837AA" w:rsidP="001837AA"/>
    <w:p w14:paraId="17A10D87" w14:textId="77777777" w:rsidR="001837AA" w:rsidRDefault="001837AA" w:rsidP="001837AA">
      <w:r>
        <w:t xml:space="preserve">CREATE TABLE </w:t>
      </w:r>
      <w:proofErr w:type="gramStart"/>
      <w:r>
        <w:t>Inventory(</w:t>
      </w:r>
      <w:proofErr w:type="gramEnd"/>
    </w:p>
    <w:p w14:paraId="1890A98C" w14:textId="77777777" w:rsidR="001837AA" w:rsidRDefault="001837AA" w:rsidP="001837AA">
      <w:proofErr w:type="spellStart"/>
      <w:r>
        <w:t>inventory_id</w:t>
      </w:r>
      <w:proofErr w:type="spellEnd"/>
      <w:r>
        <w:t xml:space="preserve"> int not null,</w:t>
      </w:r>
    </w:p>
    <w:p w14:paraId="00C51E81" w14:textId="77777777" w:rsidR="001837AA" w:rsidRDefault="001837AA" w:rsidP="001837AA">
      <w:proofErr w:type="spellStart"/>
      <w:r>
        <w:t>inventory_date</w:t>
      </w:r>
      <w:proofErr w:type="spellEnd"/>
      <w:r>
        <w:t xml:space="preserve"> date not null,</w:t>
      </w:r>
    </w:p>
    <w:p w14:paraId="252FE8A5" w14:textId="77777777" w:rsidR="001837AA" w:rsidRDefault="001837AA" w:rsidP="001837AA">
      <w:proofErr w:type="spellStart"/>
      <w:r>
        <w:t>inventory_status</w:t>
      </w:r>
      <w:proofErr w:type="spellEnd"/>
      <w:r>
        <w:t xml:space="preserve"> </w:t>
      </w:r>
      <w:proofErr w:type="gramStart"/>
      <w:r>
        <w:t>varchar(</w:t>
      </w:r>
      <w:proofErr w:type="gramEnd"/>
      <w:r>
        <w:t>10) not null,</w:t>
      </w:r>
    </w:p>
    <w:p w14:paraId="39FCDB1C" w14:textId="77777777" w:rsidR="001837AA" w:rsidRDefault="001837AA" w:rsidP="001837AA">
      <w:proofErr w:type="spellStart"/>
      <w:r>
        <w:t>manufacturer_order_id</w:t>
      </w:r>
      <w:proofErr w:type="spellEnd"/>
      <w:r>
        <w:t xml:space="preserve"> int not null,</w:t>
      </w:r>
    </w:p>
    <w:p w14:paraId="346E85FF" w14:textId="77777777" w:rsidR="001837AA" w:rsidRDefault="001837AA" w:rsidP="001837AA">
      <w:proofErr w:type="spellStart"/>
      <w:r>
        <w:t>customer_order_id</w:t>
      </w:r>
      <w:proofErr w:type="spellEnd"/>
      <w:r>
        <w:t xml:space="preserve"> int,</w:t>
      </w:r>
    </w:p>
    <w:p w14:paraId="0F174814" w14:textId="77777777" w:rsidR="001837AA" w:rsidRDefault="001837AA" w:rsidP="001837AA">
      <w:r>
        <w:t xml:space="preserve">CONSTRAINT </w:t>
      </w:r>
      <w:proofErr w:type="spellStart"/>
      <w:r>
        <w:t>inventory_id_pk</w:t>
      </w:r>
      <w:proofErr w:type="spellEnd"/>
      <w:r>
        <w:t xml:space="preserve"> PRIMARY KEY (</w:t>
      </w:r>
      <w:proofErr w:type="spellStart"/>
      <w:r>
        <w:t>inventory_id</w:t>
      </w:r>
      <w:proofErr w:type="spellEnd"/>
      <w:r>
        <w:t xml:space="preserve">), </w:t>
      </w:r>
    </w:p>
    <w:p w14:paraId="0B34E2D6" w14:textId="77777777" w:rsidR="001837AA" w:rsidRDefault="001837AA" w:rsidP="001837AA">
      <w:r>
        <w:t xml:space="preserve">CONSTRAINT </w:t>
      </w:r>
      <w:proofErr w:type="spellStart"/>
      <w:r>
        <w:t>manufacturer_order_id_fk</w:t>
      </w:r>
      <w:proofErr w:type="spellEnd"/>
      <w:r>
        <w:t xml:space="preserve"> FOREIGN KEY (</w:t>
      </w:r>
      <w:proofErr w:type="spellStart"/>
      <w:r>
        <w:t>manufacturer_order_id</w:t>
      </w:r>
      <w:proofErr w:type="spellEnd"/>
      <w:r>
        <w:t>)</w:t>
      </w:r>
    </w:p>
    <w:p w14:paraId="06EEEEBB" w14:textId="77777777" w:rsidR="001837AA" w:rsidRDefault="001837AA" w:rsidP="001837AA">
      <w:r>
        <w:t xml:space="preserve">REFERENCES </w:t>
      </w:r>
      <w:proofErr w:type="spellStart"/>
      <w:r>
        <w:t>Manufacturer_Order</w:t>
      </w:r>
      <w:proofErr w:type="spellEnd"/>
      <w:r>
        <w:t>(</w:t>
      </w:r>
      <w:proofErr w:type="spellStart"/>
      <w:r>
        <w:t>manufacturer_order_id</w:t>
      </w:r>
      <w:proofErr w:type="spellEnd"/>
      <w:r>
        <w:t>),</w:t>
      </w:r>
    </w:p>
    <w:p w14:paraId="17493E3F" w14:textId="77777777" w:rsidR="001837AA" w:rsidRDefault="001837AA" w:rsidP="001837AA">
      <w:r>
        <w:t xml:space="preserve">CONSTRAINT </w:t>
      </w:r>
      <w:proofErr w:type="spellStart"/>
      <w:r>
        <w:t>customer_order_id_fk</w:t>
      </w:r>
      <w:proofErr w:type="spellEnd"/>
      <w:r>
        <w:t xml:space="preserve"> FOREIGN KEY (</w:t>
      </w:r>
      <w:proofErr w:type="spellStart"/>
      <w:r>
        <w:t>customer_order_id</w:t>
      </w:r>
      <w:proofErr w:type="spellEnd"/>
      <w:r>
        <w:t>)</w:t>
      </w:r>
    </w:p>
    <w:p w14:paraId="6FE5C735" w14:textId="77777777" w:rsidR="001837AA" w:rsidRDefault="001837AA" w:rsidP="001837AA">
      <w:r>
        <w:t xml:space="preserve">REFERENCES </w:t>
      </w:r>
      <w:proofErr w:type="spellStart"/>
      <w:r>
        <w:t>Customer_Order</w:t>
      </w:r>
      <w:proofErr w:type="spellEnd"/>
      <w:r>
        <w:t>(</w:t>
      </w:r>
      <w:proofErr w:type="spellStart"/>
      <w:r>
        <w:t>customer_order_id</w:t>
      </w:r>
      <w:proofErr w:type="spellEnd"/>
      <w:r>
        <w:t>),</w:t>
      </w:r>
    </w:p>
    <w:p w14:paraId="5D1831AA" w14:textId="77777777" w:rsidR="001837AA" w:rsidRDefault="001837AA" w:rsidP="001837AA">
      <w:r>
        <w:t>)</w:t>
      </w:r>
    </w:p>
    <w:p w14:paraId="043638E1" w14:textId="77777777" w:rsidR="001837AA" w:rsidRDefault="001837AA" w:rsidP="001837AA">
      <w:r>
        <w:t>GO</w:t>
      </w:r>
    </w:p>
    <w:p w14:paraId="2F30B55B" w14:textId="77777777" w:rsidR="001837AA" w:rsidRDefault="001837AA" w:rsidP="001837AA"/>
    <w:p w14:paraId="7AAA1E93" w14:textId="77777777" w:rsidR="001837AA" w:rsidRDefault="001837AA" w:rsidP="001837AA"/>
    <w:p w14:paraId="6B63E848" w14:textId="77777777" w:rsidR="001837AA" w:rsidRDefault="001837AA" w:rsidP="001837AA">
      <w:r>
        <w:t xml:space="preserve">CREATE TABLE </w:t>
      </w:r>
      <w:proofErr w:type="spellStart"/>
      <w:r>
        <w:t>Customer_Order_</w:t>
      </w:r>
      <w:proofErr w:type="gramStart"/>
      <w:r>
        <w:t>Log</w:t>
      </w:r>
      <w:proofErr w:type="spellEnd"/>
      <w:r>
        <w:t>(</w:t>
      </w:r>
      <w:proofErr w:type="gramEnd"/>
    </w:p>
    <w:p w14:paraId="72D30E29" w14:textId="77777777" w:rsidR="001837AA" w:rsidRDefault="001837AA" w:rsidP="001837AA">
      <w:proofErr w:type="spellStart"/>
      <w:r>
        <w:t>order_id</w:t>
      </w:r>
      <w:proofErr w:type="spellEnd"/>
      <w:r>
        <w:t xml:space="preserve"> int not </w:t>
      </w:r>
      <w:proofErr w:type="gramStart"/>
      <w:r>
        <w:t>null  PRIMARY</w:t>
      </w:r>
      <w:proofErr w:type="gramEnd"/>
      <w:r>
        <w:t xml:space="preserve"> KEY,</w:t>
      </w:r>
    </w:p>
    <w:p w14:paraId="25D32C6A" w14:textId="77777777" w:rsidR="001837AA" w:rsidRDefault="001837AA" w:rsidP="001837AA">
      <w:proofErr w:type="spellStart"/>
      <w:r>
        <w:t>order_time</w:t>
      </w:r>
      <w:proofErr w:type="spellEnd"/>
      <w:r>
        <w:t xml:space="preserve"> date not null,</w:t>
      </w:r>
    </w:p>
    <w:p w14:paraId="315B992E" w14:textId="77777777" w:rsidR="001837AA" w:rsidRDefault="001837AA" w:rsidP="001837AA">
      <w:proofErr w:type="spellStart"/>
      <w:r>
        <w:t>customer_id</w:t>
      </w:r>
      <w:proofErr w:type="spellEnd"/>
      <w:r>
        <w:t xml:space="preserve"> </w:t>
      </w:r>
      <w:proofErr w:type="gramStart"/>
      <w:r>
        <w:t>varchar(</w:t>
      </w:r>
      <w:proofErr w:type="gramEnd"/>
      <w:r>
        <w:t>50) not null,</w:t>
      </w:r>
    </w:p>
    <w:p w14:paraId="221035CE" w14:textId="77777777" w:rsidR="001837AA" w:rsidRDefault="001837AA" w:rsidP="001837AA">
      <w:proofErr w:type="spellStart"/>
      <w:r>
        <w:t>employee_id</w:t>
      </w:r>
      <w:proofErr w:type="spellEnd"/>
      <w:r>
        <w:t xml:space="preserve"> </w:t>
      </w:r>
      <w:proofErr w:type="gramStart"/>
      <w:r>
        <w:t>varchar(</w:t>
      </w:r>
      <w:proofErr w:type="gramEnd"/>
      <w:r>
        <w:t>50) not null,</w:t>
      </w:r>
    </w:p>
    <w:p w14:paraId="62ECED3C" w14:textId="77777777" w:rsidR="001837AA" w:rsidRDefault="001837AA" w:rsidP="001837AA">
      <w:proofErr w:type="spellStart"/>
      <w:r>
        <w:t>customer_order_selling_price</w:t>
      </w:r>
      <w:proofErr w:type="spellEnd"/>
      <w:r>
        <w:t xml:space="preserve"> int not null,</w:t>
      </w:r>
    </w:p>
    <w:p w14:paraId="365608FD" w14:textId="77777777" w:rsidR="001837AA" w:rsidRDefault="001837AA" w:rsidP="001837AA">
      <w:r>
        <w:t>)</w:t>
      </w:r>
    </w:p>
    <w:p w14:paraId="05EA770C" w14:textId="2860C3B3" w:rsidR="001837AA" w:rsidRDefault="001837AA" w:rsidP="001837AA"/>
    <w:p w14:paraId="23406081" w14:textId="77C2EA5C" w:rsidR="001837AA" w:rsidRDefault="001837AA" w:rsidP="001837AA"/>
    <w:p w14:paraId="0BA5BFCA" w14:textId="70BB5F4D" w:rsidR="001837AA" w:rsidRDefault="001837AA" w:rsidP="001837AA"/>
    <w:p w14:paraId="5F4412A5" w14:textId="518C1F94" w:rsidR="001837AA" w:rsidRDefault="001837AA" w:rsidP="001837AA"/>
    <w:p w14:paraId="07A4503A" w14:textId="74499A5C" w:rsidR="001837AA" w:rsidRDefault="001837AA" w:rsidP="001837AA">
      <w:pPr>
        <w:pStyle w:val="Heading1"/>
        <w:jc w:val="center"/>
      </w:pPr>
      <w:r>
        <w:br w:type="page"/>
      </w:r>
      <w:bookmarkStart w:id="51" w:name="_Toc27506572"/>
      <w:r>
        <w:lastRenderedPageBreak/>
        <w:t xml:space="preserve">Appendix </w:t>
      </w:r>
      <w:r>
        <w:t>2</w:t>
      </w:r>
      <w:bookmarkEnd w:id="51"/>
    </w:p>
    <w:p w14:paraId="1B06B72B" w14:textId="77777777" w:rsidR="00A61F8D" w:rsidRDefault="00A61F8D" w:rsidP="00A61F8D"/>
    <w:p w14:paraId="6BADAEB5" w14:textId="77777777" w:rsidR="00A61F8D" w:rsidRDefault="00A61F8D" w:rsidP="00A61F8D">
      <w:r>
        <w:t>-- Task 01</w:t>
      </w:r>
    </w:p>
    <w:p w14:paraId="0114378A" w14:textId="77777777" w:rsidR="00A61F8D" w:rsidRDefault="00A61F8D" w:rsidP="00A61F8D"/>
    <w:p w14:paraId="7FA35E41" w14:textId="77777777" w:rsidR="00A61F8D" w:rsidRDefault="00A61F8D" w:rsidP="00A61F8D">
      <w:r>
        <w:t xml:space="preserve">CREATE PROC </w:t>
      </w:r>
      <w:proofErr w:type="spellStart"/>
      <w:r>
        <w:t>uspCustomer_Order_Details_with_Id</w:t>
      </w:r>
      <w:proofErr w:type="spellEnd"/>
    </w:p>
    <w:p w14:paraId="3963DB80" w14:textId="77777777" w:rsidR="00A61F8D" w:rsidRDefault="00A61F8D" w:rsidP="00A61F8D">
      <w:r>
        <w:t xml:space="preserve">@id </w:t>
      </w:r>
      <w:proofErr w:type="gramStart"/>
      <w:r>
        <w:t>varchar(</w:t>
      </w:r>
      <w:proofErr w:type="gramEnd"/>
      <w:r>
        <w:t>50)</w:t>
      </w:r>
    </w:p>
    <w:p w14:paraId="46E8947E" w14:textId="77777777" w:rsidR="00A61F8D" w:rsidRDefault="00A61F8D" w:rsidP="00A61F8D">
      <w:r>
        <w:t>AS</w:t>
      </w:r>
    </w:p>
    <w:p w14:paraId="63957B31" w14:textId="77777777" w:rsidR="00A61F8D" w:rsidRDefault="00A61F8D" w:rsidP="00A61F8D">
      <w:r>
        <w:t>SELECT *</w:t>
      </w:r>
    </w:p>
    <w:p w14:paraId="78A3E356" w14:textId="77777777" w:rsidR="00A61F8D" w:rsidRDefault="00A61F8D" w:rsidP="00A61F8D">
      <w:r>
        <w:t xml:space="preserve">FROM Customer c </w:t>
      </w:r>
    </w:p>
    <w:p w14:paraId="42554098" w14:textId="77777777" w:rsidR="00A61F8D" w:rsidRDefault="00A61F8D" w:rsidP="00A61F8D">
      <w:r>
        <w:t xml:space="preserve">INNER JOIN </w:t>
      </w:r>
      <w:proofErr w:type="spellStart"/>
      <w:r>
        <w:t>Customer_Order</w:t>
      </w:r>
      <w:proofErr w:type="spellEnd"/>
      <w:r>
        <w:t xml:space="preserve"> co</w:t>
      </w:r>
    </w:p>
    <w:p w14:paraId="5B9BE5DA" w14:textId="77777777" w:rsidR="00A61F8D" w:rsidRDefault="00A61F8D" w:rsidP="00A61F8D">
      <w:r>
        <w:t xml:space="preserve">ON </w:t>
      </w:r>
      <w:proofErr w:type="spellStart"/>
      <w:proofErr w:type="gramStart"/>
      <w:r>
        <w:t>c.customer</w:t>
      </w:r>
      <w:proofErr w:type="gramEnd"/>
      <w:r>
        <w:t>_id</w:t>
      </w:r>
      <w:proofErr w:type="spellEnd"/>
      <w:r>
        <w:t xml:space="preserve"> = </w:t>
      </w:r>
      <w:proofErr w:type="spellStart"/>
      <w:r>
        <w:t>co.customer_id</w:t>
      </w:r>
      <w:proofErr w:type="spellEnd"/>
    </w:p>
    <w:p w14:paraId="06CDC5D9" w14:textId="77777777" w:rsidR="00A61F8D" w:rsidRDefault="00A61F8D" w:rsidP="00A61F8D">
      <w:r>
        <w:t xml:space="preserve">WHERE </w:t>
      </w:r>
      <w:proofErr w:type="spellStart"/>
      <w:proofErr w:type="gramStart"/>
      <w:r>
        <w:t>c.customer</w:t>
      </w:r>
      <w:proofErr w:type="gramEnd"/>
      <w:r>
        <w:t>_id</w:t>
      </w:r>
      <w:proofErr w:type="spellEnd"/>
      <w:r>
        <w:t xml:space="preserve"> LIKE @id +'%'</w:t>
      </w:r>
    </w:p>
    <w:p w14:paraId="1F2BCDA8" w14:textId="77777777" w:rsidR="00A61F8D" w:rsidRDefault="00A61F8D" w:rsidP="00A61F8D">
      <w:r>
        <w:t>GO</w:t>
      </w:r>
    </w:p>
    <w:p w14:paraId="6E7D65DE" w14:textId="77777777" w:rsidR="00A61F8D" w:rsidRDefault="00A61F8D" w:rsidP="00A61F8D"/>
    <w:p w14:paraId="5BB9EC8F" w14:textId="77777777" w:rsidR="00A61F8D" w:rsidRDefault="00A61F8D" w:rsidP="00A61F8D">
      <w:r>
        <w:t xml:space="preserve">EXEC </w:t>
      </w:r>
      <w:proofErr w:type="spellStart"/>
      <w:r>
        <w:t>uspCustomer_Order_Details_with_Id</w:t>
      </w:r>
      <w:proofErr w:type="spellEnd"/>
      <w:r>
        <w:t xml:space="preserve"> 'OVDC1000000'</w:t>
      </w:r>
    </w:p>
    <w:p w14:paraId="06B50DFB" w14:textId="77777777" w:rsidR="00A61F8D" w:rsidRDefault="00A61F8D" w:rsidP="00A61F8D">
      <w:r>
        <w:t>GO</w:t>
      </w:r>
    </w:p>
    <w:p w14:paraId="6AE61C77" w14:textId="77777777" w:rsidR="00A61F8D" w:rsidRDefault="00A61F8D" w:rsidP="00A61F8D"/>
    <w:p w14:paraId="18DEE99C" w14:textId="77777777" w:rsidR="00A61F8D" w:rsidRDefault="00A61F8D" w:rsidP="00A61F8D">
      <w:r>
        <w:t>-- Task 02</w:t>
      </w:r>
    </w:p>
    <w:p w14:paraId="3AB4BA32" w14:textId="77777777" w:rsidR="00A61F8D" w:rsidRDefault="00A61F8D" w:rsidP="00A61F8D"/>
    <w:p w14:paraId="4257F6AB" w14:textId="77777777" w:rsidR="00A61F8D" w:rsidRDefault="00A61F8D" w:rsidP="00A61F8D">
      <w:r>
        <w:t xml:space="preserve">CREATE PROC </w:t>
      </w:r>
      <w:proofErr w:type="spellStart"/>
      <w:r>
        <w:t>uspEmployee_Performance</w:t>
      </w:r>
      <w:proofErr w:type="spellEnd"/>
    </w:p>
    <w:p w14:paraId="439EC42E" w14:textId="77777777" w:rsidR="00A61F8D" w:rsidRDefault="00A61F8D" w:rsidP="00A61F8D">
      <w:r>
        <w:t>@price int</w:t>
      </w:r>
    </w:p>
    <w:p w14:paraId="3CD8EC2E" w14:textId="77777777" w:rsidR="00A61F8D" w:rsidRDefault="00A61F8D" w:rsidP="00A61F8D">
      <w:r>
        <w:t>AS</w:t>
      </w:r>
    </w:p>
    <w:p w14:paraId="68E987E3" w14:textId="77777777" w:rsidR="00A61F8D" w:rsidRDefault="00A61F8D" w:rsidP="00A61F8D">
      <w:r>
        <w:t xml:space="preserve">SELECT </w:t>
      </w:r>
      <w:proofErr w:type="spellStart"/>
      <w:proofErr w:type="gramStart"/>
      <w:r>
        <w:t>e.employee</w:t>
      </w:r>
      <w:proofErr w:type="gramEnd"/>
      <w:r>
        <w:t>_id</w:t>
      </w:r>
      <w:proofErr w:type="spellEnd"/>
      <w:r>
        <w:t xml:space="preserve">, </w:t>
      </w:r>
      <w:proofErr w:type="spellStart"/>
      <w:r>
        <w:t>e.employee_name</w:t>
      </w:r>
      <w:proofErr w:type="spellEnd"/>
      <w:r>
        <w:t>, SUM(</w:t>
      </w:r>
      <w:proofErr w:type="spellStart"/>
      <w:r>
        <w:t>co.customer_order_selling_price</w:t>
      </w:r>
      <w:proofErr w:type="spellEnd"/>
      <w:r>
        <w:t xml:space="preserve">) AS </w:t>
      </w:r>
      <w:proofErr w:type="spellStart"/>
      <w:r>
        <w:t>Total_Sales</w:t>
      </w:r>
      <w:proofErr w:type="spellEnd"/>
    </w:p>
    <w:p w14:paraId="620EEDDF" w14:textId="77777777" w:rsidR="00A61F8D" w:rsidRDefault="00A61F8D" w:rsidP="00A61F8D">
      <w:r>
        <w:t xml:space="preserve">FROM Employee e </w:t>
      </w:r>
    </w:p>
    <w:p w14:paraId="71C87F1E" w14:textId="77777777" w:rsidR="00A61F8D" w:rsidRDefault="00A61F8D" w:rsidP="00A61F8D">
      <w:r>
        <w:t xml:space="preserve">INNER JOIN </w:t>
      </w:r>
      <w:proofErr w:type="spellStart"/>
      <w:r>
        <w:t>Customer_Order</w:t>
      </w:r>
      <w:proofErr w:type="spellEnd"/>
      <w:r>
        <w:t xml:space="preserve"> co</w:t>
      </w:r>
    </w:p>
    <w:p w14:paraId="33C18C73" w14:textId="77777777" w:rsidR="00A61F8D" w:rsidRDefault="00A61F8D" w:rsidP="00A61F8D">
      <w:r>
        <w:t xml:space="preserve">ON </w:t>
      </w:r>
      <w:proofErr w:type="spellStart"/>
      <w:proofErr w:type="gramStart"/>
      <w:r>
        <w:t>e.employee</w:t>
      </w:r>
      <w:proofErr w:type="gramEnd"/>
      <w:r>
        <w:t>_id</w:t>
      </w:r>
      <w:proofErr w:type="spellEnd"/>
      <w:r>
        <w:t xml:space="preserve"> = </w:t>
      </w:r>
      <w:proofErr w:type="spellStart"/>
      <w:r>
        <w:t>co.employee_id</w:t>
      </w:r>
      <w:proofErr w:type="spellEnd"/>
    </w:p>
    <w:p w14:paraId="2335D6A5" w14:textId="77777777" w:rsidR="00A61F8D" w:rsidRDefault="00A61F8D" w:rsidP="00A61F8D">
      <w:r>
        <w:lastRenderedPageBreak/>
        <w:t xml:space="preserve">GROUP BY </w:t>
      </w:r>
      <w:proofErr w:type="spellStart"/>
      <w:proofErr w:type="gramStart"/>
      <w:r>
        <w:t>e.employee</w:t>
      </w:r>
      <w:proofErr w:type="gramEnd"/>
      <w:r>
        <w:t>_id</w:t>
      </w:r>
      <w:proofErr w:type="spellEnd"/>
      <w:r>
        <w:t xml:space="preserve">, </w:t>
      </w:r>
      <w:proofErr w:type="spellStart"/>
      <w:r>
        <w:t>e.employee_name</w:t>
      </w:r>
      <w:proofErr w:type="spellEnd"/>
    </w:p>
    <w:p w14:paraId="63783AA0" w14:textId="77777777" w:rsidR="00A61F8D" w:rsidRDefault="00A61F8D" w:rsidP="00A61F8D">
      <w:r>
        <w:t xml:space="preserve">HAVING </w:t>
      </w:r>
      <w:proofErr w:type="gramStart"/>
      <w:r>
        <w:t>SUM(</w:t>
      </w:r>
      <w:proofErr w:type="spellStart"/>
      <w:proofErr w:type="gramEnd"/>
      <w:r>
        <w:t>co.customer_order_selling_price</w:t>
      </w:r>
      <w:proofErr w:type="spellEnd"/>
      <w:r>
        <w:t>) &gt; @price</w:t>
      </w:r>
    </w:p>
    <w:p w14:paraId="166DFF4B" w14:textId="77777777" w:rsidR="00A61F8D" w:rsidRDefault="00A61F8D" w:rsidP="00A61F8D">
      <w:r>
        <w:t>GO</w:t>
      </w:r>
    </w:p>
    <w:p w14:paraId="14E79AB1" w14:textId="77777777" w:rsidR="00A61F8D" w:rsidRDefault="00A61F8D" w:rsidP="00A61F8D"/>
    <w:p w14:paraId="142645DB" w14:textId="77777777" w:rsidR="00A61F8D" w:rsidRDefault="00A61F8D" w:rsidP="00A61F8D">
      <w:r>
        <w:t xml:space="preserve">EXEC </w:t>
      </w:r>
      <w:proofErr w:type="spellStart"/>
      <w:r>
        <w:t>uspEmployee_Performance</w:t>
      </w:r>
      <w:proofErr w:type="spellEnd"/>
      <w:r>
        <w:t xml:space="preserve"> 60000</w:t>
      </w:r>
    </w:p>
    <w:p w14:paraId="1B5295F6" w14:textId="77777777" w:rsidR="00A61F8D" w:rsidRDefault="00A61F8D" w:rsidP="00A61F8D">
      <w:r>
        <w:t>GO</w:t>
      </w:r>
    </w:p>
    <w:p w14:paraId="4A4FC912" w14:textId="77777777" w:rsidR="00A61F8D" w:rsidRDefault="00A61F8D" w:rsidP="00A61F8D"/>
    <w:p w14:paraId="71E1950C" w14:textId="77777777" w:rsidR="00A61F8D" w:rsidRDefault="00A61F8D" w:rsidP="00A61F8D">
      <w:r>
        <w:t>-- Task 03</w:t>
      </w:r>
    </w:p>
    <w:p w14:paraId="761FE192" w14:textId="77777777" w:rsidR="00A61F8D" w:rsidRDefault="00A61F8D" w:rsidP="00A61F8D"/>
    <w:p w14:paraId="401D93C0" w14:textId="77777777" w:rsidR="00A61F8D" w:rsidRDefault="00A61F8D" w:rsidP="00A61F8D">
      <w:r>
        <w:t xml:space="preserve">CREATE function </w:t>
      </w:r>
      <w:proofErr w:type="spellStart"/>
      <w:r>
        <w:t>fn_Calc_</w:t>
      </w:r>
      <w:proofErr w:type="gramStart"/>
      <w:r>
        <w:t>Incentive</w:t>
      </w:r>
      <w:proofErr w:type="spellEnd"/>
      <w:r>
        <w:t>(</w:t>
      </w:r>
      <w:proofErr w:type="gramEnd"/>
      <w:r>
        <w:t>@salary as int)</w:t>
      </w:r>
    </w:p>
    <w:p w14:paraId="49BA1460" w14:textId="77777777" w:rsidR="00A61F8D" w:rsidRDefault="00A61F8D" w:rsidP="00A61F8D">
      <w:r>
        <w:t>returns float</w:t>
      </w:r>
    </w:p>
    <w:p w14:paraId="02AC88BC" w14:textId="77777777" w:rsidR="00A61F8D" w:rsidRDefault="00A61F8D" w:rsidP="00A61F8D">
      <w:r>
        <w:t>AS</w:t>
      </w:r>
    </w:p>
    <w:p w14:paraId="30065051" w14:textId="77777777" w:rsidR="00A61F8D" w:rsidRDefault="00A61F8D" w:rsidP="00A61F8D">
      <w:r>
        <w:t>BEGIN</w:t>
      </w:r>
    </w:p>
    <w:p w14:paraId="7D43F9DB" w14:textId="77777777" w:rsidR="00A61F8D" w:rsidRDefault="00A61F8D" w:rsidP="00A61F8D">
      <w:r>
        <w:t>DECLARE @incentive as float</w:t>
      </w:r>
    </w:p>
    <w:p w14:paraId="33D553E0" w14:textId="77777777" w:rsidR="00A61F8D" w:rsidRDefault="00A61F8D" w:rsidP="00A61F8D"/>
    <w:p w14:paraId="19FF8208" w14:textId="77777777" w:rsidR="00A61F8D" w:rsidRDefault="00A61F8D" w:rsidP="00A61F8D">
      <w:r>
        <w:tab/>
      </w:r>
      <w:r>
        <w:tab/>
        <w:t>SET @incentive = @salary * 0.1</w:t>
      </w:r>
    </w:p>
    <w:p w14:paraId="7A2C3595" w14:textId="77777777" w:rsidR="00A61F8D" w:rsidRDefault="00A61F8D" w:rsidP="00A61F8D">
      <w:r>
        <w:tab/>
      </w:r>
    </w:p>
    <w:p w14:paraId="0D109CAD" w14:textId="77777777" w:rsidR="00A61F8D" w:rsidRDefault="00A61F8D" w:rsidP="00A61F8D">
      <w:r>
        <w:t xml:space="preserve"> RETURN @incentive</w:t>
      </w:r>
    </w:p>
    <w:p w14:paraId="515762F3" w14:textId="77777777" w:rsidR="00A61F8D" w:rsidRDefault="00A61F8D" w:rsidP="00A61F8D">
      <w:r>
        <w:t>END</w:t>
      </w:r>
    </w:p>
    <w:p w14:paraId="207BF6C5" w14:textId="77777777" w:rsidR="00A61F8D" w:rsidRDefault="00A61F8D" w:rsidP="00A61F8D">
      <w:r>
        <w:t>GO</w:t>
      </w:r>
    </w:p>
    <w:p w14:paraId="4EB6AC06" w14:textId="77777777" w:rsidR="00A61F8D" w:rsidRDefault="00A61F8D" w:rsidP="00A61F8D"/>
    <w:p w14:paraId="50F22E75" w14:textId="77777777" w:rsidR="00A61F8D" w:rsidRDefault="00A61F8D" w:rsidP="00A61F8D">
      <w:r>
        <w:t xml:space="preserve">CREATE PROC </w:t>
      </w:r>
      <w:proofErr w:type="spellStart"/>
      <w:r>
        <w:t>uspCall_fn_Calc_Incentive</w:t>
      </w:r>
      <w:proofErr w:type="spellEnd"/>
    </w:p>
    <w:p w14:paraId="75ED14E5" w14:textId="77777777" w:rsidR="00A61F8D" w:rsidRDefault="00A61F8D" w:rsidP="00A61F8D">
      <w:r>
        <w:t>@</w:t>
      </w:r>
      <w:proofErr w:type="spellStart"/>
      <w:r>
        <w:t>sal</w:t>
      </w:r>
      <w:proofErr w:type="spellEnd"/>
      <w:r>
        <w:t xml:space="preserve"> int</w:t>
      </w:r>
    </w:p>
    <w:p w14:paraId="23477F97" w14:textId="77777777" w:rsidR="00A61F8D" w:rsidRDefault="00A61F8D" w:rsidP="00A61F8D">
      <w:r>
        <w:t>AS</w:t>
      </w:r>
    </w:p>
    <w:p w14:paraId="08F69B00" w14:textId="77777777" w:rsidR="00A61F8D" w:rsidRDefault="00A61F8D" w:rsidP="00A61F8D">
      <w:r>
        <w:t xml:space="preserve">SELECT </w:t>
      </w:r>
      <w:proofErr w:type="spellStart"/>
      <w:proofErr w:type="gramStart"/>
      <w:r>
        <w:t>dbo.fn</w:t>
      </w:r>
      <w:proofErr w:type="gramEnd"/>
      <w:r>
        <w:t>_Calc_Incentive</w:t>
      </w:r>
      <w:proofErr w:type="spellEnd"/>
      <w:r>
        <w:t>(@</w:t>
      </w:r>
      <w:proofErr w:type="spellStart"/>
      <w:r>
        <w:t>sal</w:t>
      </w:r>
      <w:proofErr w:type="spellEnd"/>
      <w:r>
        <w:t xml:space="preserve">) AS </w:t>
      </w:r>
      <w:proofErr w:type="spellStart"/>
      <w:r>
        <w:t>Incentive_Amount</w:t>
      </w:r>
      <w:proofErr w:type="spellEnd"/>
    </w:p>
    <w:p w14:paraId="77A50BFD" w14:textId="77777777" w:rsidR="00A61F8D" w:rsidRDefault="00A61F8D" w:rsidP="00A61F8D">
      <w:r>
        <w:t>GO</w:t>
      </w:r>
    </w:p>
    <w:p w14:paraId="11C9E392" w14:textId="77777777" w:rsidR="00A61F8D" w:rsidRDefault="00A61F8D" w:rsidP="00A61F8D"/>
    <w:p w14:paraId="092C18DB" w14:textId="77777777" w:rsidR="00A61F8D" w:rsidRDefault="00A61F8D" w:rsidP="00A61F8D">
      <w:r>
        <w:t xml:space="preserve">EXEC </w:t>
      </w:r>
      <w:proofErr w:type="spellStart"/>
      <w:r>
        <w:t>uspCall_fn_Calc_Incentive</w:t>
      </w:r>
      <w:proofErr w:type="spellEnd"/>
      <w:r>
        <w:t xml:space="preserve"> 20000</w:t>
      </w:r>
    </w:p>
    <w:p w14:paraId="7BC2419A" w14:textId="77777777" w:rsidR="00A61F8D" w:rsidRDefault="00A61F8D" w:rsidP="00A61F8D"/>
    <w:p w14:paraId="665BAC0D" w14:textId="77777777" w:rsidR="00A61F8D" w:rsidRDefault="00A61F8D" w:rsidP="00A61F8D"/>
    <w:p w14:paraId="65E45958" w14:textId="77777777" w:rsidR="00A61F8D" w:rsidRDefault="00A61F8D" w:rsidP="00A61F8D">
      <w:r>
        <w:t xml:space="preserve">--Task 04 - </w:t>
      </w:r>
    </w:p>
    <w:p w14:paraId="04447105" w14:textId="77777777" w:rsidR="00A61F8D" w:rsidRDefault="00A61F8D" w:rsidP="00A61F8D"/>
    <w:p w14:paraId="50B07D72" w14:textId="77777777" w:rsidR="00A61F8D" w:rsidRDefault="00A61F8D" w:rsidP="00A61F8D">
      <w:r>
        <w:t xml:space="preserve">CREATE PROC </w:t>
      </w:r>
      <w:proofErr w:type="spellStart"/>
      <w:r>
        <w:t>uspXML_CUSTOMER_ORDERS</w:t>
      </w:r>
      <w:proofErr w:type="spellEnd"/>
    </w:p>
    <w:p w14:paraId="1DC953D6" w14:textId="77777777" w:rsidR="00A61F8D" w:rsidRDefault="00A61F8D" w:rsidP="00A61F8D">
      <w:r>
        <w:t>AS</w:t>
      </w:r>
    </w:p>
    <w:p w14:paraId="4FA1EEEA" w14:textId="77777777" w:rsidR="00A61F8D" w:rsidRDefault="00A61F8D" w:rsidP="00A61F8D">
      <w:r>
        <w:t>SELECT Customer.customer_</w:t>
      </w:r>
      <w:proofErr w:type="gramStart"/>
      <w:r>
        <w:t>id,car_model.car</w:t>
      </w:r>
      <w:proofErr w:type="gramEnd"/>
      <w:r>
        <w:t>_model_name,manufacturer.manufacturer_name,customer_order.customer_order_selling_price,manufacturer_order.manufacturer_order_price</w:t>
      </w:r>
    </w:p>
    <w:p w14:paraId="12576D5D" w14:textId="77777777" w:rsidR="00A61F8D" w:rsidRDefault="00A61F8D" w:rsidP="00A61F8D">
      <w:r>
        <w:t xml:space="preserve">from Customer </w:t>
      </w:r>
    </w:p>
    <w:p w14:paraId="3F0B40E8" w14:textId="77777777" w:rsidR="00A61F8D" w:rsidRDefault="00A61F8D" w:rsidP="00A61F8D">
      <w:r>
        <w:t xml:space="preserve">inner join </w:t>
      </w:r>
      <w:proofErr w:type="spellStart"/>
      <w:r>
        <w:t>Customer_Order</w:t>
      </w:r>
      <w:proofErr w:type="spellEnd"/>
      <w:r>
        <w:t xml:space="preserve"> </w:t>
      </w:r>
    </w:p>
    <w:p w14:paraId="2DC5DFFF" w14:textId="77777777" w:rsidR="00A61F8D" w:rsidRDefault="00A61F8D" w:rsidP="00A61F8D">
      <w:r>
        <w:t xml:space="preserve">ON </w:t>
      </w:r>
      <w:proofErr w:type="spellStart"/>
      <w:r>
        <w:t>Customer.customer_id</w:t>
      </w:r>
      <w:proofErr w:type="spellEnd"/>
      <w:r>
        <w:t xml:space="preserve"> = </w:t>
      </w:r>
      <w:proofErr w:type="spellStart"/>
      <w:r>
        <w:t>Customer_Order.customer_id</w:t>
      </w:r>
      <w:proofErr w:type="spellEnd"/>
    </w:p>
    <w:p w14:paraId="1B2EF9B4" w14:textId="77777777" w:rsidR="00A61F8D" w:rsidRDefault="00A61F8D" w:rsidP="00A61F8D">
      <w:r>
        <w:t>inner join Inventory</w:t>
      </w:r>
    </w:p>
    <w:p w14:paraId="742E2D7A" w14:textId="77777777" w:rsidR="00A61F8D" w:rsidRDefault="00A61F8D" w:rsidP="00A61F8D">
      <w:r>
        <w:t xml:space="preserve">ON </w:t>
      </w:r>
      <w:proofErr w:type="spellStart"/>
      <w:r>
        <w:t>Customer_Order.customer_order_id</w:t>
      </w:r>
      <w:proofErr w:type="spellEnd"/>
      <w:r>
        <w:t>=</w:t>
      </w:r>
      <w:proofErr w:type="spellStart"/>
      <w:r>
        <w:t>Inventory.customer_order_id</w:t>
      </w:r>
      <w:proofErr w:type="spellEnd"/>
    </w:p>
    <w:p w14:paraId="2A939F47" w14:textId="77777777" w:rsidR="00A61F8D" w:rsidRDefault="00A61F8D" w:rsidP="00A61F8D">
      <w:r>
        <w:t xml:space="preserve">inner join </w:t>
      </w:r>
      <w:proofErr w:type="spellStart"/>
      <w:r>
        <w:t>manufacturer_order</w:t>
      </w:r>
      <w:proofErr w:type="spellEnd"/>
      <w:r>
        <w:t xml:space="preserve"> </w:t>
      </w:r>
    </w:p>
    <w:p w14:paraId="7C52274E" w14:textId="77777777" w:rsidR="00A61F8D" w:rsidRDefault="00A61F8D" w:rsidP="00A61F8D">
      <w:r>
        <w:t xml:space="preserve">ON </w:t>
      </w:r>
      <w:proofErr w:type="spellStart"/>
      <w:r>
        <w:t>Inventory.manufacturer_order_id</w:t>
      </w:r>
      <w:proofErr w:type="spellEnd"/>
      <w:r>
        <w:t xml:space="preserve">= </w:t>
      </w:r>
      <w:proofErr w:type="spellStart"/>
      <w:r>
        <w:t>manufacturer_</w:t>
      </w:r>
      <w:proofErr w:type="gramStart"/>
      <w:r>
        <w:t>order.manufacturer</w:t>
      </w:r>
      <w:proofErr w:type="gramEnd"/>
      <w:r>
        <w:t>_order_id</w:t>
      </w:r>
      <w:proofErr w:type="spellEnd"/>
    </w:p>
    <w:p w14:paraId="76BAC43C" w14:textId="77777777" w:rsidR="00A61F8D" w:rsidRDefault="00A61F8D" w:rsidP="00A61F8D">
      <w:r>
        <w:t xml:space="preserve">inner join </w:t>
      </w:r>
      <w:proofErr w:type="spellStart"/>
      <w:r>
        <w:t>car_model</w:t>
      </w:r>
      <w:proofErr w:type="spellEnd"/>
      <w:r>
        <w:t xml:space="preserve"> </w:t>
      </w:r>
    </w:p>
    <w:p w14:paraId="76071706" w14:textId="77777777" w:rsidR="00A61F8D" w:rsidRDefault="00A61F8D" w:rsidP="00A61F8D">
      <w:r>
        <w:t xml:space="preserve">ON </w:t>
      </w:r>
      <w:proofErr w:type="spellStart"/>
      <w:r>
        <w:t>manufacturer_order.car_model_id</w:t>
      </w:r>
      <w:proofErr w:type="spellEnd"/>
      <w:r>
        <w:t xml:space="preserve">= </w:t>
      </w:r>
      <w:proofErr w:type="spellStart"/>
      <w:r>
        <w:t>car_model.car_model_id</w:t>
      </w:r>
      <w:proofErr w:type="spellEnd"/>
    </w:p>
    <w:p w14:paraId="090B2A4F" w14:textId="77777777" w:rsidR="00A61F8D" w:rsidRDefault="00A61F8D" w:rsidP="00A61F8D">
      <w:r>
        <w:t xml:space="preserve">inner join manufacturer </w:t>
      </w:r>
    </w:p>
    <w:p w14:paraId="0C62C62F" w14:textId="77777777" w:rsidR="00A61F8D" w:rsidRDefault="00A61F8D" w:rsidP="00A61F8D">
      <w:r>
        <w:t xml:space="preserve">ON </w:t>
      </w:r>
      <w:proofErr w:type="spellStart"/>
      <w:proofErr w:type="gramStart"/>
      <w:r>
        <w:t>manufacturer.manufacturer</w:t>
      </w:r>
      <w:proofErr w:type="gramEnd"/>
      <w:r>
        <w:t>_id</w:t>
      </w:r>
      <w:proofErr w:type="spellEnd"/>
      <w:r>
        <w:t>=</w:t>
      </w:r>
      <w:proofErr w:type="spellStart"/>
      <w:r>
        <w:t>car_model.manufacturer_id</w:t>
      </w:r>
      <w:proofErr w:type="spellEnd"/>
    </w:p>
    <w:p w14:paraId="4459B65E" w14:textId="77777777" w:rsidR="00A61F8D" w:rsidRDefault="00A61F8D" w:rsidP="00A61F8D">
      <w:r>
        <w:t>FOR XML RAW, ELEMENTS, ROOT('ORDER');</w:t>
      </w:r>
    </w:p>
    <w:p w14:paraId="40B5FDF4" w14:textId="77777777" w:rsidR="00A61F8D" w:rsidRDefault="00A61F8D" w:rsidP="00A61F8D"/>
    <w:p w14:paraId="20DC5043" w14:textId="77777777" w:rsidR="00A61F8D" w:rsidRDefault="00A61F8D" w:rsidP="00A61F8D">
      <w:r>
        <w:t xml:space="preserve">exec </w:t>
      </w:r>
      <w:proofErr w:type="spellStart"/>
      <w:r>
        <w:t>uspXML_CUSTOMER_ORDERS</w:t>
      </w:r>
      <w:proofErr w:type="spellEnd"/>
      <w:r>
        <w:t>;</w:t>
      </w:r>
    </w:p>
    <w:p w14:paraId="3EFFCCEB" w14:textId="77777777" w:rsidR="00A61F8D" w:rsidRDefault="00A61F8D" w:rsidP="00A61F8D"/>
    <w:p w14:paraId="76651E26" w14:textId="77777777" w:rsidR="00A61F8D" w:rsidRDefault="00A61F8D" w:rsidP="00A61F8D">
      <w:r>
        <w:t>--Task 05</w:t>
      </w:r>
    </w:p>
    <w:p w14:paraId="20427C49" w14:textId="77777777" w:rsidR="00A61F8D" w:rsidRDefault="00A61F8D" w:rsidP="00A61F8D"/>
    <w:p w14:paraId="31A6C653" w14:textId="77777777" w:rsidR="00A61F8D" w:rsidRDefault="00A61F8D" w:rsidP="00A61F8D">
      <w:r>
        <w:t xml:space="preserve">CREATE PROC </w:t>
      </w:r>
      <w:proofErr w:type="spellStart"/>
      <w:r>
        <w:t>uspCar_Model_Details</w:t>
      </w:r>
      <w:proofErr w:type="spellEnd"/>
    </w:p>
    <w:p w14:paraId="661334C4" w14:textId="77777777" w:rsidR="00A61F8D" w:rsidRDefault="00A61F8D" w:rsidP="00A61F8D">
      <w:r>
        <w:t>@</w:t>
      </w:r>
      <w:proofErr w:type="spellStart"/>
      <w:r>
        <w:t>modelType</w:t>
      </w:r>
      <w:proofErr w:type="spellEnd"/>
      <w:r>
        <w:t xml:space="preserve"> </w:t>
      </w:r>
      <w:proofErr w:type="gramStart"/>
      <w:r>
        <w:t>varchar(</w:t>
      </w:r>
      <w:proofErr w:type="gramEnd"/>
      <w:r>
        <w:t>50)</w:t>
      </w:r>
    </w:p>
    <w:p w14:paraId="09DC4283" w14:textId="77777777" w:rsidR="00A61F8D" w:rsidRDefault="00A61F8D" w:rsidP="00A61F8D">
      <w:r>
        <w:lastRenderedPageBreak/>
        <w:t xml:space="preserve">AS </w:t>
      </w:r>
    </w:p>
    <w:p w14:paraId="61F04001" w14:textId="77777777" w:rsidR="00A61F8D" w:rsidRDefault="00A61F8D" w:rsidP="00A61F8D">
      <w:r>
        <w:t xml:space="preserve">SELECT </w:t>
      </w:r>
      <w:proofErr w:type="spellStart"/>
      <w:r>
        <w:t>c.car_model_name</w:t>
      </w:r>
      <w:proofErr w:type="spellEnd"/>
      <w:r>
        <w:t xml:space="preserve">, </w:t>
      </w:r>
      <w:proofErr w:type="spellStart"/>
      <w:r>
        <w:t>c.car_model_price</w:t>
      </w:r>
      <w:proofErr w:type="spellEnd"/>
      <w:r>
        <w:t xml:space="preserve">, </w:t>
      </w:r>
      <w:proofErr w:type="spellStart"/>
      <w:r>
        <w:t>c.car_model_type</w:t>
      </w:r>
      <w:proofErr w:type="spellEnd"/>
      <w:r>
        <w:t xml:space="preserve">, </w:t>
      </w:r>
      <w:proofErr w:type="spellStart"/>
      <w:r>
        <w:t>c.car_model_variant</w:t>
      </w:r>
      <w:proofErr w:type="spellEnd"/>
      <w:r>
        <w:t xml:space="preserve">, </w:t>
      </w:r>
      <w:proofErr w:type="spellStart"/>
      <w:proofErr w:type="gramStart"/>
      <w:r>
        <w:t>m.manufacturer</w:t>
      </w:r>
      <w:proofErr w:type="gramEnd"/>
      <w:r>
        <w:t>_name</w:t>
      </w:r>
      <w:proofErr w:type="spellEnd"/>
    </w:p>
    <w:p w14:paraId="58D44AD7" w14:textId="77777777" w:rsidR="00A61F8D" w:rsidRDefault="00A61F8D" w:rsidP="00A61F8D">
      <w:r>
        <w:t xml:space="preserve">FROM </w:t>
      </w:r>
      <w:proofErr w:type="spellStart"/>
      <w:r>
        <w:t>Car_Model</w:t>
      </w:r>
      <w:proofErr w:type="spellEnd"/>
      <w:r>
        <w:t xml:space="preserve"> c</w:t>
      </w:r>
    </w:p>
    <w:p w14:paraId="63480A32" w14:textId="77777777" w:rsidR="00A61F8D" w:rsidRDefault="00A61F8D" w:rsidP="00A61F8D">
      <w:r>
        <w:t>INNER JOIN Manufacturer m</w:t>
      </w:r>
    </w:p>
    <w:p w14:paraId="5DBC162D" w14:textId="77777777" w:rsidR="00A61F8D" w:rsidRDefault="00A61F8D" w:rsidP="00A61F8D">
      <w:r>
        <w:t xml:space="preserve">on </w:t>
      </w:r>
      <w:proofErr w:type="spellStart"/>
      <w:proofErr w:type="gramStart"/>
      <w:r>
        <w:t>c.manufacturer</w:t>
      </w:r>
      <w:proofErr w:type="gramEnd"/>
      <w:r>
        <w:t>_id</w:t>
      </w:r>
      <w:proofErr w:type="spellEnd"/>
      <w:r>
        <w:t xml:space="preserve"> = </w:t>
      </w:r>
      <w:proofErr w:type="spellStart"/>
      <w:r>
        <w:t>m.manufacturer_id</w:t>
      </w:r>
      <w:proofErr w:type="spellEnd"/>
    </w:p>
    <w:p w14:paraId="13AB9969" w14:textId="77777777" w:rsidR="00A61F8D" w:rsidRDefault="00A61F8D" w:rsidP="00A61F8D">
      <w:r>
        <w:t xml:space="preserve">WHERE </w:t>
      </w:r>
      <w:proofErr w:type="spellStart"/>
      <w:r>
        <w:t>c.car_model_type</w:t>
      </w:r>
      <w:proofErr w:type="spellEnd"/>
      <w:r>
        <w:t xml:space="preserve"> = @</w:t>
      </w:r>
      <w:proofErr w:type="spellStart"/>
      <w:r>
        <w:t>modelType</w:t>
      </w:r>
      <w:proofErr w:type="spellEnd"/>
    </w:p>
    <w:p w14:paraId="39291B8D" w14:textId="77777777" w:rsidR="00A61F8D" w:rsidRDefault="00A61F8D" w:rsidP="00A61F8D">
      <w:r>
        <w:t>GO</w:t>
      </w:r>
    </w:p>
    <w:p w14:paraId="7912B1DB" w14:textId="77777777" w:rsidR="00A61F8D" w:rsidRDefault="00A61F8D" w:rsidP="00A61F8D"/>
    <w:p w14:paraId="5D3E2341" w14:textId="77777777" w:rsidR="00A61F8D" w:rsidRDefault="00A61F8D" w:rsidP="00A61F8D">
      <w:r>
        <w:t xml:space="preserve">EXEC </w:t>
      </w:r>
      <w:proofErr w:type="spellStart"/>
      <w:r>
        <w:t>uspCar_Model_Details</w:t>
      </w:r>
      <w:proofErr w:type="spellEnd"/>
      <w:r>
        <w:t xml:space="preserve"> sports</w:t>
      </w:r>
    </w:p>
    <w:p w14:paraId="33DB68D4" w14:textId="77777777" w:rsidR="00A61F8D" w:rsidRDefault="00A61F8D" w:rsidP="00A61F8D"/>
    <w:p w14:paraId="03515C4B" w14:textId="77777777" w:rsidR="00A61F8D" w:rsidRDefault="00A61F8D" w:rsidP="00A61F8D">
      <w:r>
        <w:t>--Task 06</w:t>
      </w:r>
    </w:p>
    <w:p w14:paraId="634E6377" w14:textId="77777777" w:rsidR="00A61F8D" w:rsidRDefault="00A61F8D" w:rsidP="00A61F8D"/>
    <w:p w14:paraId="514AAB3E" w14:textId="77777777" w:rsidR="00A61F8D" w:rsidRDefault="00A61F8D" w:rsidP="00A61F8D">
      <w:r>
        <w:t xml:space="preserve">CREATE PROC </w:t>
      </w:r>
      <w:proofErr w:type="spellStart"/>
      <w:r>
        <w:t>uspUpdate_Emplyee_Address</w:t>
      </w:r>
      <w:proofErr w:type="spellEnd"/>
    </w:p>
    <w:p w14:paraId="3898404B" w14:textId="77777777" w:rsidR="00A61F8D" w:rsidRDefault="00A61F8D" w:rsidP="00A61F8D">
      <w:r>
        <w:t>@</w:t>
      </w:r>
      <w:proofErr w:type="spellStart"/>
      <w:r>
        <w:t>empId</w:t>
      </w:r>
      <w:proofErr w:type="spellEnd"/>
      <w:r>
        <w:t xml:space="preserve"> </w:t>
      </w:r>
      <w:proofErr w:type="gramStart"/>
      <w:r>
        <w:t>varchar(</w:t>
      </w:r>
      <w:proofErr w:type="gramEnd"/>
      <w:r>
        <w:t>50),</w:t>
      </w:r>
    </w:p>
    <w:p w14:paraId="43E73DC2" w14:textId="77777777" w:rsidR="00A61F8D" w:rsidRDefault="00A61F8D" w:rsidP="00A61F8D">
      <w:r>
        <w:t>@</w:t>
      </w:r>
      <w:proofErr w:type="spellStart"/>
      <w:r>
        <w:t>st</w:t>
      </w:r>
      <w:proofErr w:type="spellEnd"/>
      <w:r>
        <w:t xml:space="preserve"> </w:t>
      </w:r>
      <w:proofErr w:type="gramStart"/>
      <w:r>
        <w:t>varchar(</w:t>
      </w:r>
      <w:proofErr w:type="gramEnd"/>
      <w:r>
        <w:t>50)</w:t>
      </w:r>
    </w:p>
    <w:p w14:paraId="19392461" w14:textId="77777777" w:rsidR="00A61F8D" w:rsidRDefault="00A61F8D" w:rsidP="00A61F8D">
      <w:r>
        <w:t>AS</w:t>
      </w:r>
    </w:p>
    <w:p w14:paraId="40355C1A" w14:textId="77777777" w:rsidR="00A61F8D" w:rsidRDefault="00A61F8D" w:rsidP="00A61F8D">
      <w:r>
        <w:t xml:space="preserve">UPDATE Employee </w:t>
      </w:r>
    </w:p>
    <w:p w14:paraId="5A1B3A7E" w14:textId="77777777" w:rsidR="00A61F8D" w:rsidRDefault="00A61F8D" w:rsidP="00A61F8D">
      <w:r>
        <w:t xml:space="preserve">SET </w:t>
      </w:r>
      <w:proofErr w:type="spellStart"/>
      <w:r>
        <w:t>employee_</w:t>
      </w:r>
      <w:proofErr w:type="gramStart"/>
      <w:r>
        <w:t>address.modify</w:t>
      </w:r>
      <w:proofErr w:type="spellEnd"/>
      <w:proofErr w:type="gramEnd"/>
      <w:r>
        <w:t xml:space="preserve">('replace value of (/Address/Street/text())[1] with </w:t>
      </w:r>
      <w:proofErr w:type="spellStart"/>
      <w:r>
        <w:t>sql:variable</w:t>
      </w:r>
      <w:proofErr w:type="spellEnd"/>
      <w:r>
        <w:t>("@</w:t>
      </w:r>
      <w:proofErr w:type="spellStart"/>
      <w:r>
        <w:t>st</w:t>
      </w:r>
      <w:proofErr w:type="spellEnd"/>
      <w:r>
        <w:t>")')</w:t>
      </w:r>
    </w:p>
    <w:p w14:paraId="619FE6F0" w14:textId="77777777" w:rsidR="00A61F8D" w:rsidRDefault="00A61F8D" w:rsidP="00A61F8D">
      <w:r>
        <w:t>WHERE</w:t>
      </w:r>
    </w:p>
    <w:p w14:paraId="4E6B65FF" w14:textId="77777777" w:rsidR="00A61F8D" w:rsidRDefault="00A61F8D" w:rsidP="00A61F8D">
      <w:r>
        <w:t xml:space="preserve">   </w:t>
      </w:r>
      <w:proofErr w:type="spellStart"/>
      <w:r>
        <w:t>employee_id</w:t>
      </w:r>
      <w:proofErr w:type="spellEnd"/>
      <w:r>
        <w:t xml:space="preserve"> = @</w:t>
      </w:r>
      <w:proofErr w:type="spellStart"/>
      <w:r>
        <w:t>empId</w:t>
      </w:r>
      <w:proofErr w:type="spellEnd"/>
    </w:p>
    <w:p w14:paraId="0934B531" w14:textId="77777777" w:rsidR="00A61F8D" w:rsidRDefault="00A61F8D" w:rsidP="00A61F8D"/>
    <w:p w14:paraId="4617CC34" w14:textId="77777777" w:rsidR="00A61F8D" w:rsidRDefault="00A61F8D" w:rsidP="00A61F8D">
      <w:r>
        <w:t xml:space="preserve">EXEC </w:t>
      </w:r>
      <w:proofErr w:type="spellStart"/>
      <w:r>
        <w:t>uspUpdate_Emplyee_Address</w:t>
      </w:r>
      <w:proofErr w:type="spellEnd"/>
      <w:r>
        <w:t xml:space="preserve"> 'OVDE1000','Botanic'</w:t>
      </w:r>
    </w:p>
    <w:p w14:paraId="1A01B199" w14:textId="77777777" w:rsidR="00A61F8D" w:rsidRDefault="00A61F8D" w:rsidP="00A61F8D"/>
    <w:p w14:paraId="4E06F1BB" w14:textId="77777777" w:rsidR="00A61F8D" w:rsidRDefault="00A61F8D" w:rsidP="00A61F8D">
      <w:r>
        <w:t>--Task 07</w:t>
      </w:r>
    </w:p>
    <w:p w14:paraId="7B7460C8" w14:textId="77777777" w:rsidR="00A61F8D" w:rsidRDefault="00A61F8D" w:rsidP="00A61F8D"/>
    <w:p w14:paraId="3AB1CE4B" w14:textId="77777777" w:rsidR="00A61F8D" w:rsidRDefault="00A61F8D" w:rsidP="00A61F8D">
      <w:r>
        <w:t xml:space="preserve">CREATE PROC </w:t>
      </w:r>
      <w:proofErr w:type="spellStart"/>
      <w:r>
        <w:t>uspCarSeats</w:t>
      </w:r>
      <w:proofErr w:type="spellEnd"/>
      <w:r>
        <w:t xml:space="preserve"> </w:t>
      </w:r>
    </w:p>
    <w:p w14:paraId="5243F3FA" w14:textId="77777777" w:rsidR="00A61F8D" w:rsidRDefault="00A61F8D" w:rsidP="00A61F8D">
      <w:r>
        <w:t xml:space="preserve">@seating </w:t>
      </w:r>
      <w:proofErr w:type="gramStart"/>
      <w:r>
        <w:t>varchar(</w:t>
      </w:r>
      <w:proofErr w:type="gramEnd"/>
      <w:r>
        <w:t>50)</w:t>
      </w:r>
    </w:p>
    <w:p w14:paraId="13F3AAC5" w14:textId="77777777" w:rsidR="00A61F8D" w:rsidRDefault="00A61F8D" w:rsidP="00A61F8D">
      <w:r>
        <w:lastRenderedPageBreak/>
        <w:t>AS</w:t>
      </w:r>
    </w:p>
    <w:p w14:paraId="05EAFF18" w14:textId="77777777" w:rsidR="00A61F8D" w:rsidRDefault="00A61F8D" w:rsidP="00A61F8D">
      <w:r>
        <w:t xml:space="preserve">SELECT * </w:t>
      </w:r>
    </w:p>
    <w:p w14:paraId="2348DFB0" w14:textId="77777777" w:rsidR="00A61F8D" w:rsidRDefault="00A61F8D" w:rsidP="00A61F8D">
      <w:r>
        <w:t xml:space="preserve">FROM </w:t>
      </w:r>
      <w:proofErr w:type="spellStart"/>
      <w:r>
        <w:t>Car_Model</w:t>
      </w:r>
      <w:proofErr w:type="spellEnd"/>
      <w:r>
        <w:t xml:space="preserve"> </w:t>
      </w:r>
    </w:p>
    <w:p w14:paraId="3DBA1D9B" w14:textId="77777777" w:rsidR="00A61F8D" w:rsidRDefault="00A61F8D" w:rsidP="00A61F8D">
      <w:r>
        <w:t xml:space="preserve">WHERE </w:t>
      </w:r>
      <w:proofErr w:type="spellStart"/>
      <w:r>
        <w:t>car_model_variant.value</w:t>
      </w:r>
      <w:proofErr w:type="spellEnd"/>
      <w:r>
        <w:t>('(/Variant/</w:t>
      </w:r>
      <w:proofErr w:type="spellStart"/>
      <w:proofErr w:type="gramStart"/>
      <w:r>
        <w:t>SeatingCapacity</w:t>
      </w:r>
      <w:proofErr w:type="spellEnd"/>
      <w:r>
        <w:t>)[</w:t>
      </w:r>
      <w:proofErr w:type="gramEnd"/>
      <w:r>
        <w:t>1]', 'varchar(100)') LIKE @seating</w:t>
      </w:r>
    </w:p>
    <w:p w14:paraId="280EA5C4" w14:textId="77777777" w:rsidR="00A61F8D" w:rsidRDefault="00A61F8D" w:rsidP="00A61F8D"/>
    <w:p w14:paraId="54FA1D9A" w14:textId="77777777" w:rsidR="00A61F8D" w:rsidRDefault="00A61F8D" w:rsidP="00A61F8D">
      <w:r>
        <w:t xml:space="preserve">EXEC </w:t>
      </w:r>
      <w:proofErr w:type="spellStart"/>
      <w:r>
        <w:t>uspCarSeats</w:t>
      </w:r>
      <w:proofErr w:type="spellEnd"/>
      <w:r>
        <w:t xml:space="preserve"> 2</w:t>
      </w:r>
    </w:p>
    <w:p w14:paraId="06AE7C7F" w14:textId="412DFEC0" w:rsidR="00F305C8" w:rsidRDefault="00F305C8" w:rsidP="00F305C8"/>
    <w:p w14:paraId="3D178CF8" w14:textId="69068752" w:rsidR="001837AA" w:rsidRPr="001837AA" w:rsidRDefault="001837AA" w:rsidP="001837AA"/>
    <w:p w14:paraId="66B95EEC" w14:textId="75DB6C1D" w:rsidR="001837AA" w:rsidRDefault="001837AA" w:rsidP="000125F9">
      <w:pPr>
        <w:jc w:val="both"/>
      </w:pPr>
    </w:p>
    <w:p w14:paraId="7DCF9B67" w14:textId="2089BCD3" w:rsidR="00F305C8" w:rsidRDefault="00F305C8" w:rsidP="000125F9">
      <w:pPr>
        <w:jc w:val="both"/>
      </w:pPr>
    </w:p>
    <w:p w14:paraId="5F1DAE9C" w14:textId="10C08D36" w:rsidR="00F305C8" w:rsidRDefault="00F305C8" w:rsidP="000125F9">
      <w:pPr>
        <w:jc w:val="both"/>
      </w:pPr>
    </w:p>
    <w:p w14:paraId="45F611BB" w14:textId="0C1306DB" w:rsidR="00F305C8" w:rsidRDefault="00F305C8" w:rsidP="000125F9">
      <w:pPr>
        <w:jc w:val="both"/>
      </w:pPr>
    </w:p>
    <w:p w14:paraId="50FAC3D1" w14:textId="3F3714F9" w:rsidR="00F305C8" w:rsidRDefault="00F305C8" w:rsidP="000125F9">
      <w:pPr>
        <w:jc w:val="both"/>
      </w:pPr>
    </w:p>
    <w:p w14:paraId="3F2C6B73" w14:textId="2622F033" w:rsidR="00F305C8" w:rsidRDefault="00F305C8" w:rsidP="000125F9">
      <w:pPr>
        <w:jc w:val="both"/>
      </w:pPr>
    </w:p>
    <w:p w14:paraId="25658AB4" w14:textId="4386DB61" w:rsidR="00F305C8" w:rsidRDefault="00F305C8" w:rsidP="000125F9">
      <w:pPr>
        <w:jc w:val="both"/>
      </w:pPr>
    </w:p>
    <w:p w14:paraId="279AF6BA" w14:textId="66375FC2" w:rsidR="00F305C8" w:rsidRDefault="00F305C8" w:rsidP="00F305C8">
      <w:pPr>
        <w:pStyle w:val="Heading1"/>
        <w:jc w:val="center"/>
      </w:pPr>
      <w:r>
        <w:br w:type="page"/>
      </w:r>
      <w:bookmarkStart w:id="52" w:name="_Toc27506573"/>
      <w:r>
        <w:lastRenderedPageBreak/>
        <w:t xml:space="preserve">Appendix </w:t>
      </w:r>
      <w:r>
        <w:t>3</w:t>
      </w:r>
      <w:bookmarkEnd w:id="52"/>
    </w:p>
    <w:p w14:paraId="3D787C8B" w14:textId="77777777" w:rsidR="00921F5C" w:rsidRDefault="00921F5C" w:rsidP="00921F5C"/>
    <w:p w14:paraId="524EBD12" w14:textId="77777777" w:rsidR="00921F5C" w:rsidRDefault="00921F5C" w:rsidP="00921F5C">
      <w:r>
        <w:t>-- Insert Manufacturer</w:t>
      </w:r>
    </w:p>
    <w:p w14:paraId="31B83228" w14:textId="77777777" w:rsidR="00921F5C" w:rsidRDefault="00921F5C" w:rsidP="00921F5C">
      <w:r>
        <w:t>GO</w:t>
      </w:r>
    </w:p>
    <w:p w14:paraId="0269017A" w14:textId="77777777" w:rsidR="00921F5C" w:rsidRDefault="00921F5C" w:rsidP="00921F5C">
      <w:r>
        <w:t>CREATE SEQUENCE SEQ_MANUFACTURER_ID START WITH 1 INCREMENT BY 1;</w:t>
      </w:r>
    </w:p>
    <w:p w14:paraId="116A49BD" w14:textId="77777777" w:rsidR="00921F5C" w:rsidRDefault="00921F5C" w:rsidP="00921F5C"/>
    <w:p w14:paraId="359B95C7" w14:textId="77777777" w:rsidR="00921F5C" w:rsidRDefault="00921F5C" w:rsidP="00921F5C">
      <w:r>
        <w:t>GO</w:t>
      </w:r>
    </w:p>
    <w:p w14:paraId="2CCDD407" w14:textId="77777777" w:rsidR="00921F5C" w:rsidRDefault="00921F5C" w:rsidP="00921F5C">
      <w:r>
        <w:t>SELECT * FROM Manufacturer</w:t>
      </w:r>
    </w:p>
    <w:p w14:paraId="6F4BD71F" w14:textId="77777777" w:rsidR="00921F5C" w:rsidRDefault="00921F5C" w:rsidP="00921F5C">
      <w:r>
        <w:t>GO</w:t>
      </w:r>
    </w:p>
    <w:p w14:paraId="4B88C483" w14:textId="77777777" w:rsidR="00921F5C" w:rsidRDefault="00921F5C" w:rsidP="00921F5C">
      <w:r>
        <w:t>INSERT INTO Manufacturer VALUES (NEXT VALUE FOR SEQ_MANUFACTURER_ID,'Ferrari','</w:t>
      </w:r>
      <w:proofErr w:type="gramStart"/>
      <w:r>
        <w:t>Maranello,Italy</w:t>
      </w:r>
      <w:proofErr w:type="gramEnd"/>
      <w:r>
        <w:t>','ferraicars@gmail.com','1800553946')</w:t>
      </w:r>
    </w:p>
    <w:p w14:paraId="58E79FFE" w14:textId="77777777" w:rsidR="00921F5C" w:rsidRDefault="00921F5C" w:rsidP="00921F5C">
      <w:r>
        <w:t>INSERT INTO Manufacturer VALUES (NEXT VALUE FOR SEQ_MANUFACTURER_ID,'Mercedes','</w:t>
      </w:r>
      <w:proofErr w:type="gramStart"/>
      <w:r>
        <w:t>Stuttgrad,Germany</w:t>
      </w:r>
      <w:proofErr w:type="gramEnd"/>
      <w:r>
        <w:t>','mercedesinfo@gmail.com','080097777777')</w:t>
      </w:r>
    </w:p>
    <w:p w14:paraId="48F1BB46" w14:textId="77777777" w:rsidR="00921F5C" w:rsidRDefault="00921F5C" w:rsidP="00921F5C">
      <w:r>
        <w:t>INSERT INTO Manufacturer VALUES (NEXT VALUE FOR SEQ_MANUFACTURER_ID,'BMW','</w:t>
      </w:r>
      <w:proofErr w:type="gramStart"/>
      <w:r>
        <w:t>Munich,Germany</w:t>
      </w:r>
      <w:proofErr w:type="gramEnd"/>
      <w:r>
        <w:t>','bmw@gmail.com','49893820')</w:t>
      </w:r>
    </w:p>
    <w:p w14:paraId="7CAA4AC3" w14:textId="77777777" w:rsidR="00921F5C" w:rsidRDefault="00921F5C" w:rsidP="00921F5C">
      <w:r>
        <w:t>INSERT INTO Manufacturer VALUES (NEXT VALUE FOR SEQ_MANUFACTURER_ID,'Porsche','</w:t>
      </w:r>
      <w:proofErr w:type="gramStart"/>
      <w:r>
        <w:t>Stuttgrad,Germany</w:t>
      </w:r>
      <w:proofErr w:type="gramEnd"/>
      <w:r>
        <w:t>','porsche@gmail.com','498756223')</w:t>
      </w:r>
    </w:p>
    <w:p w14:paraId="2C030EFB" w14:textId="77777777" w:rsidR="00921F5C" w:rsidRDefault="00921F5C" w:rsidP="00921F5C">
      <w:r>
        <w:t>INSERT INTO Manufacturer VALUES (NEXT VALUE FOR SEQ_MANUFACTURER_ID,'Tata','</w:t>
      </w:r>
      <w:proofErr w:type="gramStart"/>
      <w:r>
        <w:t>Mumbai,India</w:t>
      </w:r>
      <w:proofErr w:type="gramEnd"/>
      <w:r>
        <w:t>','tata@gmail.com','18002582553')</w:t>
      </w:r>
    </w:p>
    <w:p w14:paraId="0C627BA5" w14:textId="77777777" w:rsidR="00921F5C" w:rsidRDefault="00921F5C" w:rsidP="00921F5C">
      <w:r>
        <w:t>INSERT INTO Manufacturer VALUES (NEXT VALUE FOR SEQ_MANUFACTURER_ID,'Micro','</w:t>
      </w:r>
      <w:proofErr w:type="spellStart"/>
      <w:proofErr w:type="gramStart"/>
      <w:r>
        <w:t>Colombo,Sri</w:t>
      </w:r>
      <w:proofErr w:type="spellEnd"/>
      <w:proofErr w:type="gramEnd"/>
      <w:r>
        <w:t xml:space="preserve"> Lanka','micro@msn.com','94089554416')</w:t>
      </w:r>
    </w:p>
    <w:p w14:paraId="392E0EDB" w14:textId="77777777" w:rsidR="00921F5C" w:rsidRDefault="00921F5C" w:rsidP="00921F5C"/>
    <w:p w14:paraId="36FCBDF4" w14:textId="77777777" w:rsidR="00921F5C" w:rsidRDefault="00921F5C" w:rsidP="00921F5C">
      <w:r>
        <w:t xml:space="preserve">-- Insert </w:t>
      </w:r>
      <w:proofErr w:type="spellStart"/>
      <w:r>
        <w:t>Car_Model</w:t>
      </w:r>
      <w:proofErr w:type="spellEnd"/>
    </w:p>
    <w:p w14:paraId="190FFDAE" w14:textId="77777777" w:rsidR="00921F5C" w:rsidRDefault="00921F5C" w:rsidP="00921F5C"/>
    <w:p w14:paraId="1583ACFE" w14:textId="77777777" w:rsidR="00921F5C" w:rsidRDefault="00921F5C" w:rsidP="00921F5C">
      <w:r>
        <w:t>GO</w:t>
      </w:r>
    </w:p>
    <w:p w14:paraId="77904943" w14:textId="77777777" w:rsidR="00921F5C" w:rsidRDefault="00921F5C" w:rsidP="00921F5C">
      <w:r>
        <w:t>CREATE SEQUENCE SEQ_CAR_MODEL_ID START WITH 1 INCREMENT BY 1;</w:t>
      </w:r>
    </w:p>
    <w:p w14:paraId="755789FF" w14:textId="77777777" w:rsidR="00921F5C" w:rsidRDefault="00921F5C" w:rsidP="00921F5C"/>
    <w:p w14:paraId="3A55E2D0" w14:textId="77777777" w:rsidR="00921F5C" w:rsidRDefault="00921F5C" w:rsidP="00921F5C">
      <w:r>
        <w:lastRenderedPageBreak/>
        <w:t xml:space="preserve">INSERT INTO </w:t>
      </w:r>
      <w:proofErr w:type="spellStart"/>
      <w:r>
        <w:t>Car_Model</w:t>
      </w:r>
      <w:proofErr w:type="spellEnd"/>
      <w:r>
        <w:t xml:space="preserve"> VALUES (NEXT VALUE FOR SEQ_CAR_MODEL_ID,'F8 Tributo','Sports','','1200000','2016','1')</w:t>
      </w:r>
    </w:p>
    <w:p w14:paraId="0BEB240D" w14:textId="77777777" w:rsidR="00921F5C" w:rsidRDefault="00921F5C" w:rsidP="00921F5C">
      <w:r>
        <w:t xml:space="preserve">INSERT INTO </w:t>
      </w:r>
      <w:proofErr w:type="spellStart"/>
      <w:r>
        <w:t>Car_Model</w:t>
      </w:r>
      <w:proofErr w:type="spellEnd"/>
      <w:r>
        <w:t xml:space="preserve"> VALUES (NEXT VALUE FOR SEQ_CAR_MODEL_ID,'S-Class','Luxury','','500000','2014','2')</w:t>
      </w:r>
    </w:p>
    <w:p w14:paraId="56D2BC12" w14:textId="77777777" w:rsidR="00921F5C" w:rsidRDefault="00921F5C" w:rsidP="00921F5C">
      <w:r>
        <w:t xml:space="preserve">INSERT INTO </w:t>
      </w:r>
      <w:proofErr w:type="spellStart"/>
      <w:r>
        <w:t>Car_Model</w:t>
      </w:r>
      <w:proofErr w:type="spellEnd"/>
      <w:r>
        <w:t xml:space="preserve"> VALUES (NEXT VALUE FOR SEQ_CAR_MODEL_ID,'X-5','Sports','','900000','2018','3')</w:t>
      </w:r>
    </w:p>
    <w:p w14:paraId="6D85E4F7" w14:textId="77777777" w:rsidR="00921F5C" w:rsidRDefault="00921F5C" w:rsidP="00921F5C">
      <w:r>
        <w:t xml:space="preserve">INSERT INTO </w:t>
      </w:r>
      <w:proofErr w:type="spellStart"/>
      <w:r>
        <w:t>Car_Model</w:t>
      </w:r>
      <w:proofErr w:type="spellEnd"/>
      <w:r>
        <w:t xml:space="preserve"> VALUES (NEXT VALUE FOR SEQ_CAR_MODEL_ID,'718 Cayman','Sports','','600000','2015','4')</w:t>
      </w:r>
    </w:p>
    <w:p w14:paraId="44ADBD2F" w14:textId="77777777" w:rsidR="00921F5C" w:rsidRDefault="00921F5C" w:rsidP="00921F5C">
      <w:r>
        <w:t xml:space="preserve">INSERT INTO </w:t>
      </w:r>
      <w:proofErr w:type="spellStart"/>
      <w:r>
        <w:t>Car_Model</w:t>
      </w:r>
      <w:proofErr w:type="spellEnd"/>
      <w:r>
        <w:t xml:space="preserve"> VALUES (NEXT VALUE FOR </w:t>
      </w:r>
      <w:proofErr w:type="spellStart"/>
      <w:r>
        <w:t>SEQ_CAR_MODEL_ID,'Nano','Hatch</w:t>
      </w:r>
      <w:proofErr w:type="spellEnd"/>
      <w:r>
        <w:t xml:space="preserve"> back','','50000','2011','5')</w:t>
      </w:r>
    </w:p>
    <w:p w14:paraId="583F8BD0" w14:textId="77777777" w:rsidR="00921F5C" w:rsidRDefault="00921F5C" w:rsidP="00921F5C">
      <w:r>
        <w:t xml:space="preserve">INSERT INTO </w:t>
      </w:r>
      <w:proofErr w:type="spellStart"/>
      <w:r>
        <w:t>Car_Model</w:t>
      </w:r>
      <w:proofErr w:type="spellEnd"/>
      <w:r>
        <w:t xml:space="preserve"> VALUES (NEXT VALUE FOR SEQ_CAR_MODEL_ID,'Panda','Sedan','','50000','2015','6')</w:t>
      </w:r>
    </w:p>
    <w:p w14:paraId="18E39F4E" w14:textId="77777777" w:rsidR="00921F5C" w:rsidRDefault="00921F5C" w:rsidP="00921F5C"/>
    <w:p w14:paraId="6F6326A9" w14:textId="77777777" w:rsidR="00921F5C" w:rsidRDefault="00921F5C" w:rsidP="00921F5C">
      <w:r>
        <w:t xml:space="preserve">INSERT INTO </w:t>
      </w:r>
      <w:proofErr w:type="spellStart"/>
      <w:r>
        <w:t>Car_Model</w:t>
      </w:r>
      <w:proofErr w:type="spellEnd"/>
      <w:r>
        <w:t xml:space="preserve"> VALUES (NEXT VALUE FOR SEQ_CAR_MODEL_ID,'Spyder','Sports','','1000000','2014','1')</w:t>
      </w:r>
    </w:p>
    <w:p w14:paraId="49CF0B7E" w14:textId="77777777" w:rsidR="00921F5C" w:rsidRDefault="00921F5C" w:rsidP="00921F5C">
      <w:r>
        <w:t xml:space="preserve">INSERT INTO </w:t>
      </w:r>
      <w:proofErr w:type="spellStart"/>
      <w:r>
        <w:t>Car_Model</w:t>
      </w:r>
      <w:proofErr w:type="spellEnd"/>
      <w:r>
        <w:t xml:space="preserve"> VALUES (NEXT VALUE FOR SEQ_CAR_MODEL_ID,'M-Class','Sedan','','400000','2012','2')</w:t>
      </w:r>
    </w:p>
    <w:p w14:paraId="26F8C268" w14:textId="77777777" w:rsidR="00921F5C" w:rsidRDefault="00921F5C" w:rsidP="00921F5C">
      <w:r>
        <w:t xml:space="preserve">INSERT INTO </w:t>
      </w:r>
      <w:proofErr w:type="spellStart"/>
      <w:r>
        <w:t>Car_Model</w:t>
      </w:r>
      <w:proofErr w:type="spellEnd"/>
      <w:r>
        <w:t xml:space="preserve"> VALUES (NEXT VALUE FOR SEQ_CAR_MODEL_ID,'X-4','SUV','','700000','2017','3')</w:t>
      </w:r>
    </w:p>
    <w:p w14:paraId="3046DD42" w14:textId="77777777" w:rsidR="00921F5C" w:rsidRDefault="00921F5C" w:rsidP="00921F5C">
      <w:r>
        <w:t xml:space="preserve">INSERT INTO </w:t>
      </w:r>
      <w:proofErr w:type="spellStart"/>
      <w:r>
        <w:t>Car_Model</w:t>
      </w:r>
      <w:proofErr w:type="spellEnd"/>
      <w:r>
        <w:t xml:space="preserve"> VALUES (NEXT VALUE FOR SEQ_CAR_MODEL_ID,'718 Boxter','Sports','','400000','2013','4')</w:t>
      </w:r>
    </w:p>
    <w:p w14:paraId="29A2FFC6" w14:textId="77777777" w:rsidR="00921F5C" w:rsidRDefault="00921F5C" w:rsidP="00921F5C">
      <w:r>
        <w:t xml:space="preserve">INSERT INTO </w:t>
      </w:r>
      <w:proofErr w:type="spellStart"/>
      <w:r>
        <w:t>Car_Model</w:t>
      </w:r>
      <w:proofErr w:type="spellEnd"/>
      <w:r>
        <w:t xml:space="preserve"> VALUES (NEXT VALUE FOR SEQ_CAR_MODEL_ID,'Sumo','SUV','','60000','2006','5')</w:t>
      </w:r>
    </w:p>
    <w:p w14:paraId="6D3B1DC0" w14:textId="77777777" w:rsidR="00921F5C" w:rsidRDefault="00921F5C" w:rsidP="00921F5C">
      <w:r>
        <w:t xml:space="preserve">INSERT INTO </w:t>
      </w:r>
      <w:proofErr w:type="spellStart"/>
      <w:r>
        <w:t>Car_Model</w:t>
      </w:r>
      <w:proofErr w:type="spellEnd"/>
      <w:r>
        <w:t xml:space="preserve"> VALUES (NEXT VALUE FOR SEQ_CAR_MODEL_ID,'MX-7','Sedan','','80000','2017','6')</w:t>
      </w:r>
    </w:p>
    <w:p w14:paraId="0FF15241" w14:textId="77777777" w:rsidR="00921F5C" w:rsidRDefault="00921F5C" w:rsidP="00921F5C"/>
    <w:p w14:paraId="37ED32B3" w14:textId="77777777" w:rsidR="00921F5C" w:rsidRDefault="00921F5C" w:rsidP="00921F5C"/>
    <w:p w14:paraId="21BEC184" w14:textId="77777777" w:rsidR="00921F5C" w:rsidRDefault="00921F5C" w:rsidP="00921F5C">
      <w:r>
        <w:t>-- Insert Employee OVDE1000</w:t>
      </w:r>
    </w:p>
    <w:p w14:paraId="2E12992E" w14:textId="77777777" w:rsidR="00921F5C" w:rsidRDefault="00921F5C" w:rsidP="00921F5C"/>
    <w:p w14:paraId="1A8B4458" w14:textId="77777777" w:rsidR="00921F5C" w:rsidRDefault="00921F5C" w:rsidP="00921F5C">
      <w:r>
        <w:t>GO</w:t>
      </w:r>
    </w:p>
    <w:p w14:paraId="6BC99425" w14:textId="77777777" w:rsidR="00921F5C" w:rsidRDefault="00921F5C" w:rsidP="00921F5C">
      <w:r>
        <w:t>CREATE SEQUENCE SEQ_EMPLOYEE_ID START WITH 1000 INCREMENT BY 1;</w:t>
      </w:r>
    </w:p>
    <w:p w14:paraId="2F4547C7" w14:textId="77777777" w:rsidR="00921F5C" w:rsidRDefault="00921F5C" w:rsidP="00921F5C"/>
    <w:p w14:paraId="0FDF6C58" w14:textId="77777777" w:rsidR="00921F5C" w:rsidRDefault="00921F5C" w:rsidP="00921F5C">
      <w:r>
        <w:lastRenderedPageBreak/>
        <w:t>INSERT INTO Employee VALUES (</w:t>
      </w:r>
      <w:proofErr w:type="gramStart"/>
      <w:r>
        <w:t>CONCAT(</w:t>
      </w:r>
      <w:proofErr w:type="gramEnd"/>
      <w:r>
        <w:t>'OVDE', NEXT VALUE FOR SEQ_EMPLOYEE_ID),'</w:t>
      </w:r>
      <w:proofErr w:type="spellStart"/>
      <w:r>
        <w:t>Manik</w:t>
      </w:r>
      <w:proofErr w:type="spellEnd"/>
      <w:r>
        <w:t xml:space="preserve"> Mahashabde','Salesman','','1993-11-06','2341897AS','20000')</w:t>
      </w:r>
    </w:p>
    <w:p w14:paraId="094C37A6" w14:textId="77777777" w:rsidR="00921F5C" w:rsidRDefault="00921F5C" w:rsidP="00921F5C">
      <w:r>
        <w:t>INSERT INTO Employee VALUES (</w:t>
      </w:r>
      <w:proofErr w:type="gramStart"/>
      <w:r>
        <w:t>CONCAT(</w:t>
      </w:r>
      <w:proofErr w:type="gramEnd"/>
      <w:r>
        <w:t>'OVDE',NEXT VALUE FOR SEQ_EMPLOYEE_ID),'</w:t>
      </w:r>
      <w:proofErr w:type="spellStart"/>
      <w:r>
        <w:t>Kumuditha</w:t>
      </w:r>
      <w:proofErr w:type="spellEnd"/>
      <w:r>
        <w:t xml:space="preserve"> Athukorala','Salesman','','1990-03-05','1233198ER','10000')</w:t>
      </w:r>
    </w:p>
    <w:p w14:paraId="4BFFA050" w14:textId="77777777" w:rsidR="00921F5C" w:rsidRDefault="00921F5C" w:rsidP="00921F5C">
      <w:r>
        <w:t>INSERT INTO Employee VALUES (</w:t>
      </w:r>
      <w:proofErr w:type="gramStart"/>
      <w:r>
        <w:t>CONCAT(</w:t>
      </w:r>
      <w:proofErr w:type="gramEnd"/>
      <w:r>
        <w:t>'OVDE',NEXT VALUE FOR SEQ_EMPLOYEE_ID),'</w:t>
      </w:r>
      <w:proofErr w:type="spellStart"/>
      <w:r>
        <w:t>Vint</w:t>
      </w:r>
      <w:proofErr w:type="spellEnd"/>
      <w:r>
        <w:t xml:space="preserve"> Sawant','Salesman','','1994-09-11','3452789XC','15000')</w:t>
      </w:r>
    </w:p>
    <w:p w14:paraId="28B60211" w14:textId="77777777" w:rsidR="00921F5C" w:rsidRDefault="00921F5C" w:rsidP="00921F5C">
      <w:r>
        <w:t>INSERT INTO Employee VALUES (</w:t>
      </w:r>
      <w:proofErr w:type="gramStart"/>
      <w:r>
        <w:t>CONCAT(</w:t>
      </w:r>
      <w:proofErr w:type="gramEnd"/>
      <w:r>
        <w:t>'OVDE',NEXT VALUE FOR SEQ_EMPLOYEE_ID),'Srikanth Pasam','Salesman','','1993-12-01','8967845BD','20000')</w:t>
      </w:r>
    </w:p>
    <w:p w14:paraId="697A1A51" w14:textId="77777777" w:rsidR="00921F5C" w:rsidRDefault="00921F5C" w:rsidP="00921F5C">
      <w:r>
        <w:t>INSERT INTO Employee VALUES (</w:t>
      </w:r>
      <w:proofErr w:type="gramStart"/>
      <w:r>
        <w:t>CONCAT(</w:t>
      </w:r>
      <w:proofErr w:type="gramEnd"/>
      <w:r>
        <w:t>'OVDE',NEXT VALUE FOR SEQ_EMPLOYEE_ID),'Deep Singh','Salesman','','1995-05-11','5674389AS','12000')</w:t>
      </w:r>
    </w:p>
    <w:p w14:paraId="0C5094F5" w14:textId="77777777" w:rsidR="00921F5C" w:rsidRDefault="00921F5C" w:rsidP="00921F5C">
      <w:r>
        <w:t>INSERT INTO Employee VALUES (</w:t>
      </w:r>
      <w:proofErr w:type="gramStart"/>
      <w:r>
        <w:t>CONCAT(</w:t>
      </w:r>
      <w:proofErr w:type="gramEnd"/>
      <w:r>
        <w:t>'OVDE',NEXT VALUE FOR SEQ_EMPLOYEE_ID),'Salman Bhatt','Salesman','','1996-06-23','4563098AS','18000')</w:t>
      </w:r>
    </w:p>
    <w:p w14:paraId="0A6F3454" w14:textId="77777777" w:rsidR="00921F5C" w:rsidRDefault="00921F5C" w:rsidP="00921F5C">
      <w:r>
        <w:t>INSERT INTO Employee VALUES (</w:t>
      </w:r>
      <w:proofErr w:type="gramStart"/>
      <w:r>
        <w:t>CONCAT(</w:t>
      </w:r>
      <w:proofErr w:type="gramEnd"/>
      <w:r>
        <w:t>'OVDE',NEXT VALUE FOR SEQ_EMPLOYEE_ID),'Salman Khan','Manager','','1986-07-23','4563098HS','80000')</w:t>
      </w:r>
    </w:p>
    <w:p w14:paraId="67372C44" w14:textId="77777777" w:rsidR="00921F5C" w:rsidRDefault="00921F5C" w:rsidP="00921F5C"/>
    <w:p w14:paraId="4AAA1DEB" w14:textId="77777777" w:rsidR="00921F5C" w:rsidRDefault="00921F5C" w:rsidP="00921F5C"/>
    <w:p w14:paraId="7B4AABD1" w14:textId="77777777" w:rsidR="00921F5C" w:rsidRDefault="00921F5C" w:rsidP="00921F5C">
      <w:r>
        <w:t>-- Insert Incentive</w:t>
      </w:r>
    </w:p>
    <w:p w14:paraId="7AAE5CE5" w14:textId="77777777" w:rsidR="00921F5C" w:rsidRDefault="00921F5C" w:rsidP="00921F5C"/>
    <w:p w14:paraId="0E2EB3A8" w14:textId="77777777" w:rsidR="00921F5C" w:rsidRDefault="00921F5C" w:rsidP="00921F5C">
      <w:r>
        <w:t>GO</w:t>
      </w:r>
    </w:p>
    <w:p w14:paraId="30AEEE40" w14:textId="77777777" w:rsidR="00921F5C" w:rsidRDefault="00921F5C" w:rsidP="00921F5C">
      <w:r>
        <w:t>CREATE SEQUENCE SEQ_INCENTIVE_ID START WITH 1 INCREMENT BY 1;</w:t>
      </w:r>
    </w:p>
    <w:p w14:paraId="41F6EC42" w14:textId="77777777" w:rsidR="00921F5C" w:rsidRDefault="00921F5C" w:rsidP="00921F5C"/>
    <w:p w14:paraId="38D2861B" w14:textId="77777777" w:rsidR="00921F5C" w:rsidRDefault="00921F5C" w:rsidP="00921F5C">
      <w:r>
        <w:t>INSERT INTO Incentive VALUES (NEXT VALUE FOR SEQ_INCENTIVE_ID,'1800','2019-11-01','OVDE1005')</w:t>
      </w:r>
    </w:p>
    <w:p w14:paraId="7F6F8362" w14:textId="77777777" w:rsidR="00921F5C" w:rsidRDefault="00921F5C" w:rsidP="00921F5C">
      <w:r>
        <w:t>INSERT INTO Incentive VALUES (NEXT VALUE FOR SEQ_INCENTIVE_ID,'1200','2019-11-03','OVDE1004')</w:t>
      </w:r>
    </w:p>
    <w:p w14:paraId="7410550A" w14:textId="77777777" w:rsidR="00921F5C" w:rsidRDefault="00921F5C" w:rsidP="00921F5C">
      <w:r>
        <w:t>INSERT INTO Incentive VALUES (NEXT VALUE FOR SEQ_INCENTIVE_ID,'2000','2019-11-06','OVDE1003')</w:t>
      </w:r>
    </w:p>
    <w:p w14:paraId="319B4603" w14:textId="77777777" w:rsidR="00921F5C" w:rsidRDefault="00921F5C" w:rsidP="00921F5C">
      <w:r>
        <w:t>INSERT INTO Incentive VALUES (NEXT VALUE FOR SEQ_INCENTIVE_ID,'1500','2019-11-10','OVDE1002')</w:t>
      </w:r>
    </w:p>
    <w:p w14:paraId="2CD9B1CA" w14:textId="77777777" w:rsidR="00921F5C" w:rsidRDefault="00921F5C" w:rsidP="00921F5C">
      <w:r>
        <w:t>INSERT INTO Incentive VALUES (NEXT VALUE FOR SEQ_INCENTIVE_ID,'1000','2019-10-21','OVDE1001')</w:t>
      </w:r>
    </w:p>
    <w:p w14:paraId="36865DE9" w14:textId="77777777" w:rsidR="00921F5C" w:rsidRDefault="00921F5C" w:rsidP="00921F5C">
      <w:r>
        <w:lastRenderedPageBreak/>
        <w:t>INSERT INTO Incentive VALUES (NEXT VALUE FOR SEQ_INCENTIVE_ID,'2000','2019-10-29','OVDE1000')</w:t>
      </w:r>
    </w:p>
    <w:p w14:paraId="5BCD9114" w14:textId="77777777" w:rsidR="00921F5C" w:rsidRDefault="00921F5C" w:rsidP="00921F5C"/>
    <w:p w14:paraId="78439982" w14:textId="77777777" w:rsidR="00921F5C" w:rsidRDefault="00921F5C" w:rsidP="00921F5C"/>
    <w:p w14:paraId="546509FC" w14:textId="77777777" w:rsidR="00921F5C" w:rsidRDefault="00921F5C" w:rsidP="00921F5C"/>
    <w:p w14:paraId="433CE8D4" w14:textId="77777777" w:rsidR="00921F5C" w:rsidRDefault="00921F5C" w:rsidP="00921F5C">
      <w:r>
        <w:t>-- Insert Customer</w:t>
      </w:r>
    </w:p>
    <w:p w14:paraId="12BCF685" w14:textId="77777777" w:rsidR="00921F5C" w:rsidRDefault="00921F5C" w:rsidP="00921F5C"/>
    <w:p w14:paraId="7649F633" w14:textId="77777777" w:rsidR="00921F5C" w:rsidRDefault="00921F5C" w:rsidP="00921F5C">
      <w:r>
        <w:t>GO</w:t>
      </w:r>
    </w:p>
    <w:p w14:paraId="0E76F0FA" w14:textId="77777777" w:rsidR="00921F5C" w:rsidRDefault="00921F5C" w:rsidP="00921F5C">
      <w:r>
        <w:t>CREATE SEQUENCE SEQ_CUSTOMER_ID START WITH 1000000 INCREMENT BY 1;</w:t>
      </w:r>
    </w:p>
    <w:p w14:paraId="04075069" w14:textId="77777777" w:rsidR="00921F5C" w:rsidRDefault="00921F5C" w:rsidP="00921F5C"/>
    <w:p w14:paraId="27A4785B" w14:textId="77777777" w:rsidR="00921F5C" w:rsidRDefault="00921F5C" w:rsidP="00921F5C">
      <w:r>
        <w:t>INSERT INTO Customer VALUES (</w:t>
      </w:r>
      <w:proofErr w:type="gramStart"/>
      <w:r>
        <w:t>CONCAT(</w:t>
      </w:r>
      <w:proofErr w:type="gramEnd"/>
      <w:r>
        <w:t>'OVDC',NEXT VALUE FOR SEQ_CUSTOMER_ID),'Chaminda Vass','','09411290901')</w:t>
      </w:r>
    </w:p>
    <w:p w14:paraId="6BA9F4FA" w14:textId="77777777" w:rsidR="00921F5C" w:rsidRDefault="00921F5C" w:rsidP="00921F5C">
      <w:r>
        <w:t>INSERT INTO Customer VALUES (</w:t>
      </w:r>
      <w:proofErr w:type="gramStart"/>
      <w:r>
        <w:t>CONCAT(</w:t>
      </w:r>
      <w:proofErr w:type="gramEnd"/>
      <w:r>
        <w:t>'OVDC',NEXT VALUE FOR SEQ_CUSTOMER_ID),'Virat Kohli','','09188134541')</w:t>
      </w:r>
    </w:p>
    <w:p w14:paraId="72280451" w14:textId="77777777" w:rsidR="00921F5C" w:rsidRDefault="00921F5C" w:rsidP="00921F5C">
      <w:r>
        <w:t>INSERT INTO Customer VALUES (</w:t>
      </w:r>
      <w:proofErr w:type="gramStart"/>
      <w:r>
        <w:t>CONCAT(</w:t>
      </w:r>
      <w:proofErr w:type="gramEnd"/>
      <w:r>
        <w:t>'OVDC',NEXT VALUE FOR SEQ_CUSTOMER_ID),'VVS Laxman','','09190987609')</w:t>
      </w:r>
    </w:p>
    <w:p w14:paraId="043A8E0B" w14:textId="77777777" w:rsidR="00921F5C" w:rsidRDefault="00921F5C" w:rsidP="00921F5C">
      <w:r>
        <w:t>INSERT INTO Customer VALUES (</w:t>
      </w:r>
      <w:proofErr w:type="gramStart"/>
      <w:r>
        <w:t>CONCAT(</w:t>
      </w:r>
      <w:proofErr w:type="gramEnd"/>
      <w:r>
        <w:t>'OVDC',NEXT VALUE FOR SEQ_CUSTOMER_ID),'</w:t>
      </w:r>
      <w:proofErr w:type="spellStart"/>
      <w:r>
        <w:t>Sachin</w:t>
      </w:r>
      <w:proofErr w:type="spellEnd"/>
      <w:r>
        <w:t xml:space="preserve"> Tendulkar','','09112122211')</w:t>
      </w:r>
    </w:p>
    <w:p w14:paraId="5567DDCA" w14:textId="77777777" w:rsidR="00921F5C" w:rsidRDefault="00921F5C" w:rsidP="00921F5C">
      <w:r>
        <w:t>INSERT INTO Customer VALUES (</w:t>
      </w:r>
      <w:proofErr w:type="gramStart"/>
      <w:r>
        <w:t>CONCAT(</w:t>
      </w:r>
      <w:proofErr w:type="gramEnd"/>
      <w:r>
        <w:t>'OVDC',NEXT VALUE FOR SEQ_CUSTOMER_ID),'Wasim Akram','','09013454321')</w:t>
      </w:r>
    </w:p>
    <w:p w14:paraId="0CB46527" w14:textId="77777777" w:rsidR="00921F5C" w:rsidRDefault="00921F5C" w:rsidP="00921F5C">
      <w:r>
        <w:t>INSERT INTO Customer VALUES (</w:t>
      </w:r>
      <w:proofErr w:type="gramStart"/>
      <w:r>
        <w:t>CONCAT(</w:t>
      </w:r>
      <w:proofErr w:type="gramEnd"/>
      <w:r>
        <w:t>'OVDC',NEXT VALUE FOR SEQ_CUSTOMER_ID),'</w:t>
      </w:r>
      <w:proofErr w:type="spellStart"/>
      <w:r>
        <w:t>Mohomad</w:t>
      </w:r>
      <w:proofErr w:type="spellEnd"/>
      <w:r>
        <w:t xml:space="preserve"> Hafeez','','09023097895')</w:t>
      </w:r>
    </w:p>
    <w:p w14:paraId="7F9949AD" w14:textId="77777777" w:rsidR="00921F5C" w:rsidRDefault="00921F5C" w:rsidP="00921F5C"/>
    <w:p w14:paraId="36AC811D" w14:textId="77777777" w:rsidR="00921F5C" w:rsidRDefault="00921F5C" w:rsidP="00921F5C"/>
    <w:p w14:paraId="12E1F467" w14:textId="77777777" w:rsidR="00921F5C" w:rsidRDefault="00921F5C" w:rsidP="00921F5C">
      <w:r>
        <w:t xml:space="preserve">-- Insert </w:t>
      </w:r>
      <w:proofErr w:type="spellStart"/>
      <w:r>
        <w:t>Customer_Order</w:t>
      </w:r>
      <w:proofErr w:type="spellEnd"/>
    </w:p>
    <w:p w14:paraId="0169D61C" w14:textId="77777777" w:rsidR="00921F5C" w:rsidRDefault="00921F5C" w:rsidP="00921F5C"/>
    <w:p w14:paraId="5447969C" w14:textId="77777777" w:rsidR="00921F5C" w:rsidRDefault="00921F5C" w:rsidP="00921F5C"/>
    <w:p w14:paraId="5969BF7B" w14:textId="77777777" w:rsidR="00921F5C" w:rsidRDefault="00921F5C" w:rsidP="00921F5C">
      <w:r>
        <w:t>GO</w:t>
      </w:r>
    </w:p>
    <w:p w14:paraId="48E3AAB3" w14:textId="77777777" w:rsidR="00921F5C" w:rsidRDefault="00921F5C" w:rsidP="00921F5C">
      <w:r>
        <w:t>CREATE SEQUENCE SEQ_CUSTOMER_ORDER_ID START WITH 1 INCREMENT BY 1;</w:t>
      </w:r>
    </w:p>
    <w:p w14:paraId="611866C6" w14:textId="77777777" w:rsidR="00921F5C" w:rsidRDefault="00921F5C" w:rsidP="00921F5C"/>
    <w:p w14:paraId="002B9A4B" w14:textId="77777777" w:rsidR="00921F5C" w:rsidRDefault="00921F5C" w:rsidP="00921F5C">
      <w:r>
        <w:lastRenderedPageBreak/>
        <w:t xml:space="preserve">INSERT INTO </w:t>
      </w:r>
      <w:proofErr w:type="spellStart"/>
      <w:r>
        <w:t>Customer_Order</w:t>
      </w:r>
      <w:proofErr w:type="spellEnd"/>
      <w:r>
        <w:t xml:space="preserve"> VALUES (NEXT VALUE FOR SEQ_CUSTOMER_ORDER_ID,'2019-09-10','2019-09-17','430000','OVDC1000001','OVDE1000')</w:t>
      </w:r>
    </w:p>
    <w:p w14:paraId="23CAD2FD" w14:textId="77777777" w:rsidR="00921F5C" w:rsidRDefault="00921F5C" w:rsidP="00921F5C">
      <w:r>
        <w:t xml:space="preserve">INSERT INTO </w:t>
      </w:r>
      <w:proofErr w:type="spellStart"/>
      <w:r>
        <w:t>Customer_Order</w:t>
      </w:r>
      <w:proofErr w:type="spellEnd"/>
      <w:r>
        <w:t xml:space="preserve"> VALUES (NEXT VALUE FOR SEQ_CUSTOMER_ORDER_ID,'2019-08-10','2019-08-20','750000','OVDC1000004','OVDE1002')</w:t>
      </w:r>
    </w:p>
    <w:p w14:paraId="370D000A" w14:textId="77777777" w:rsidR="00921F5C" w:rsidRDefault="00921F5C" w:rsidP="00921F5C">
      <w:r>
        <w:t xml:space="preserve">INSERT INTO </w:t>
      </w:r>
      <w:proofErr w:type="spellStart"/>
      <w:r>
        <w:t>Customer_Order</w:t>
      </w:r>
      <w:proofErr w:type="spellEnd"/>
      <w:r>
        <w:t xml:space="preserve"> VALUES (NEXT VALUE FOR SEQ_CUSTOMER_ORDER_ID,'2019-10-03','2019-10-10','1100000','OVDC1000000','OVDE1003')</w:t>
      </w:r>
    </w:p>
    <w:p w14:paraId="08C7567A" w14:textId="77777777" w:rsidR="00921F5C" w:rsidRDefault="00921F5C" w:rsidP="00921F5C">
      <w:r>
        <w:t xml:space="preserve">INSERT INTO </w:t>
      </w:r>
      <w:proofErr w:type="spellStart"/>
      <w:r>
        <w:t>Customer_Order</w:t>
      </w:r>
      <w:proofErr w:type="spellEnd"/>
      <w:r>
        <w:t xml:space="preserve"> VALUES (NEXT VALUE FOR SEQ_CUSTOMER_ORDER_ID,'2019-09-20','2019-09-27','660000','OVDC1000003','OVDE1005')</w:t>
      </w:r>
    </w:p>
    <w:p w14:paraId="624D4DCD" w14:textId="77777777" w:rsidR="00921F5C" w:rsidRDefault="00921F5C" w:rsidP="00921F5C">
      <w:r>
        <w:t xml:space="preserve">INSERT INTO </w:t>
      </w:r>
      <w:proofErr w:type="spellStart"/>
      <w:r>
        <w:t>Customer_Order</w:t>
      </w:r>
      <w:proofErr w:type="spellEnd"/>
      <w:r>
        <w:t xml:space="preserve"> VALUES (NEXT VALUE FOR SEQ_CUSTOMER_ORDER_ID,'2019-09-11','2019-09-18','84000','OVDC1000002','OVDE1004')</w:t>
      </w:r>
    </w:p>
    <w:p w14:paraId="4AAE9640" w14:textId="77777777" w:rsidR="00921F5C" w:rsidRDefault="00921F5C" w:rsidP="00921F5C">
      <w:r>
        <w:t xml:space="preserve">INSERT INTO </w:t>
      </w:r>
      <w:proofErr w:type="spellStart"/>
      <w:r>
        <w:t>Customer_Order</w:t>
      </w:r>
      <w:proofErr w:type="spellEnd"/>
      <w:r>
        <w:t xml:space="preserve"> VALUES (NEXT VALUE FOR SEQ_CUSTOMER_ORDER_ID,'2019-09-15','2019-09-25','55000','OVDC1000005','OVDE1001')</w:t>
      </w:r>
    </w:p>
    <w:p w14:paraId="26C6FADB" w14:textId="77777777" w:rsidR="00921F5C" w:rsidRDefault="00921F5C" w:rsidP="00921F5C"/>
    <w:p w14:paraId="3A9262B9" w14:textId="77777777" w:rsidR="00921F5C" w:rsidRDefault="00921F5C" w:rsidP="00921F5C"/>
    <w:p w14:paraId="1CE231C5" w14:textId="77777777" w:rsidR="00921F5C" w:rsidRDefault="00921F5C" w:rsidP="00921F5C">
      <w:r>
        <w:t xml:space="preserve">-- Insert </w:t>
      </w:r>
      <w:proofErr w:type="spellStart"/>
      <w:r>
        <w:t>Manufacturer_Order</w:t>
      </w:r>
      <w:proofErr w:type="spellEnd"/>
    </w:p>
    <w:p w14:paraId="2C9C0EE3" w14:textId="77777777" w:rsidR="00921F5C" w:rsidRDefault="00921F5C" w:rsidP="00921F5C"/>
    <w:p w14:paraId="79F3D667" w14:textId="77777777" w:rsidR="00921F5C" w:rsidRDefault="00921F5C" w:rsidP="00921F5C">
      <w:r>
        <w:t>GO</w:t>
      </w:r>
    </w:p>
    <w:p w14:paraId="1A75399D" w14:textId="77777777" w:rsidR="00921F5C" w:rsidRDefault="00921F5C" w:rsidP="00921F5C">
      <w:r>
        <w:t>CREATE SEQUENCE SEQ_MANUFACTURER_ORDER_ID START WITH 1 INCREMENT BY 1;</w:t>
      </w:r>
    </w:p>
    <w:p w14:paraId="1E2FE9D2" w14:textId="77777777" w:rsidR="00921F5C" w:rsidRDefault="00921F5C" w:rsidP="00921F5C"/>
    <w:p w14:paraId="2F29D018" w14:textId="77777777" w:rsidR="00921F5C" w:rsidRDefault="00921F5C" w:rsidP="00921F5C">
      <w:r>
        <w:t xml:space="preserve">INSERT INTO </w:t>
      </w:r>
      <w:proofErr w:type="spellStart"/>
      <w:r>
        <w:t>Manufacturer_Order</w:t>
      </w:r>
      <w:proofErr w:type="spellEnd"/>
      <w:r>
        <w:t xml:space="preserve"> VALUES (NEXT VALUE FOR SEQ_MANUFACTURER_ORDER_ID,'2019-08-08','1200000','1')</w:t>
      </w:r>
    </w:p>
    <w:p w14:paraId="7220E209" w14:textId="77777777" w:rsidR="00921F5C" w:rsidRDefault="00921F5C" w:rsidP="00921F5C">
      <w:r>
        <w:t xml:space="preserve">INSERT INTO </w:t>
      </w:r>
      <w:proofErr w:type="spellStart"/>
      <w:r>
        <w:t>Manufacturer_Order</w:t>
      </w:r>
      <w:proofErr w:type="spellEnd"/>
      <w:r>
        <w:t xml:space="preserve"> VALUES (NEXT VALUE FOR SEQ_MANUFACTURER_ORDER_ID,'2019-09-01','50000','6')</w:t>
      </w:r>
    </w:p>
    <w:p w14:paraId="728C71BF" w14:textId="77777777" w:rsidR="00921F5C" w:rsidRDefault="00921F5C" w:rsidP="00921F5C">
      <w:r>
        <w:t xml:space="preserve">INSERT INTO </w:t>
      </w:r>
      <w:proofErr w:type="spellStart"/>
      <w:r>
        <w:t>Manufacturer_Order</w:t>
      </w:r>
      <w:proofErr w:type="spellEnd"/>
      <w:r>
        <w:t xml:space="preserve"> VALUES (NEXT VALUE FOR SEQ_MANUFACTURER_ORDER_ID,'2019-08-01','600000','4')</w:t>
      </w:r>
    </w:p>
    <w:p w14:paraId="10F49D9B" w14:textId="77777777" w:rsidR="00921F5C" w:rsidRDefault="00921F5C" w:rsidP="00921F5C">
      <w:r>
        <w:t xml:space="preserve">INSERT INTO </w:t>
      </w:r>
      <w:proofErr w:type="spellStart"/>
      <w:r>
        <w:t>Manufacturer_Order</w:t>
      </w:r>
      <w:proofErr w:type="spellEnd"/>
      <w:r>
        <w:t xml:space="preserve"> VALUES (NEXT VALUE FOR SEQ_MANUFACTURER_ORDER_ID,'2019-09-11','50000','5')</w:t>
      </w:r>
    </w:p>
    <w:p w14:paraId="134F0878" w14:textId="77777777" w:rsidR="00921F5C" w:rsidRDefault="00921F5C" w:rsidP="00921F5C">
      <w:r>
        <w:lastRenderedPageBreak/>
        <w:t xml:space="preserve">INSERT INTO </w:t>
      </w:r>
      <w:proofErr w:type="spellStart"/>
      <w:r>
        <w:t>Manufacturer_Order</w:t>
      </w:r>
      <w:proofErr w:type="spellEnd"/>
      <w:r>
        <w:t xml:space="preserve"> VALUES (NEXT VALUE FOR SEQ_MANUFACTURER_ORDER_ID,'2019-08-25','500000','2')</w:t>
      </w:r>
    </w:p>
    <w:p w14:paraId="5A04B02B" w14:textId="77777777" w:rsidR="00921F5C" w:rsidRDefault="00921F5C" w:rsidP="00921F5C">
      <w:r>
        <w:t xml:space="preserve">INSERT INTO </w:t>
      </w:r>
      <w:proofErr w:type="spellStart"/>
      <w:r>
        <w:t>Manufacturer_Order</w:t>
      </w:r>
      <w:proofErr w:type="spellEnd"/>
      <w:r>
        <w:t xml:space="preserve"> VALUES (NEXT VALUE FOR SEQ_MANUFACTURER_ORDER_ID,'2019-09-08','900000','3')</w:t>
      </w:r>
    </w:p>
    <w:p w14:paraId="00E753E4" w14:textId="77777777" w:rsidR="00921F5C" w:rsidRDefault="00921F5C" w:rsidP="00921F5C"/>
    <w:p w14:paraId="458A0561" w14:textId="77777777" w:rsidR="00921F5C" w:rsidRDefault="00921F5C" w:rsidP="00921F5C">
      <w:r>
        <w:t>--Insert Inventory</w:t>
      </w:r>
    </w:p>
    <w:p w14:paraId="5AFD32E1" w14:textId="77777777" w:rsidR="00921F5C" w:rsidRDefault="00921F5C" w:rsidP="00921F5C">
      <w:r>
        <w:t>GO</w:t>
      </w:r>
    </w:p>
    <w:p w14:paraId="3E95C279" w14:textId="77777777" w:rsidR="00921F5C" w:rsidRDefault="00921F5C" w:rsidP="00921F5C">
      <w:r>
        <w:t>CREATE SEQUENCE SEQ_INVENTORY_ID START WITH 1 INCREMENT BY 1;</w:t>
      </w:r>
    </w:p>
    <w:p w14:paraId="1252628B" w14:textId="77777777" w:rsidR="00921F5C" w:rsidRDefault="00921F5C" w:rsidP="00921F5C"/>
    <w:p w14:paraId="7D9B2604" w14:textId="77777777" w:rsidR="00921F5C" w:rsidRDefault="00921F5C" w:rsidP="00921F5C">
      <w:r>
        <w:t>INSERT INTO Inventory VALUES (NEXT VALUE FOR SEQ_INVENTORY_ID,'2019-08-10','AVAILABLE','1</w:t>
      </w:r>
      <w:proofErr w:type="gramStart"/>
      <w:r>
        <w:t>',null</w:t>
      </w:r>
      <w:proofErr w:type="gramEnd"/>
      <w:r>
        <w:t>)</w:t>
      </w:r>
    </w:p>
    <w:p w14:paraId="440E5825" w14:textId="77777777" w:rsidR="00921F5C" w:rsidRDefault="00921F5C" w:rsidP="00921F5C">
      <w:r>
        <w:t>INSERT INTO Inventory VALUES (NEXT VALUE FOR SEQ_INVENTORY_ID,'2019-09-02','AVAILABLE','2</w:t>
      </w:r>
      <w:proofErr w:type="gramStart"/>
      <w:r>
        <w:t>',null</w:t>
      </w:r>
      <w:proofErr w:type="gramEnd"/>
      <w:r>
        <w:t>)</w:t>
      </w:r>
    </w:p>
    <w:p w14:paraId="75586478" w14:textId="77777777" w:rsidR="00921F5C" w:rsidRDefault="00921F5C" w:rsidP="00921F5C">
      <w:r>
        <w:t>INSERT INTO Inventory VALUES (NEXT VALUE FOR SEQ_INVENTORY_ID,'2019-08-05','SOLD','3','5')</w:t>
      </w:r>
    </w:p>
    <w:p w14:paraId="5B135869" w14:textId="77777777" w:rsidR="00921F5C" w:rsidRDefault="00921F5C" w:rsidP="00921F5C">
      <w:r>
        <w:t>INSERT INTO Inventory VALUES (NEXT VALUE FOR SEQ_INVENTORY_ID,'2019-09-14','SOLD','4','3')</w:t>
      </w:r>
    </w:p>
    <w:p w14:paraId="1033A810" w14:textId="77777777" w:rsidR="00921F5C" w:rsidRDefault="00921F5C" w:rsidP="00921F5C">
      <w:r>
        <w:t>INSERT INTO Inventory VALUES (NEXT VALUE FOR SEQ_INVENTORY_ID,'2019-08-29','AVAILABLE','5</w:t>
      </w:r>
      <w:proofErr w:type="gramStart"/>
      <w:r>
        <w:t>',null</w:t>
      </w:r>
      <w:proofErr w:type="gramEnd"/>
      <w:r>
        <w:t>)</w:t>
      </w:r>
    </w:p>
    <w:p w14:paraId="28C32137" w14:textId="77777777" w:rsidR="00921F5C" w:rsidRDefault="00921F5C" w:rsidP="00921F5C">
      <w:r>
        <w:t>INSERT INTO Inventory VALUES (NEXT VALUE FOR SEQ_INVENTORY_ID,'2019-09-15','SOLD','6','1')</w:t>
      </w:r>
    </w:p>
    <w:p w14:paraId="60DE05AF" w14:textId="4E3B036E" w:rsidR="00921F5C" w:rsidRDefault="00921F5C" w:rsidP="00921F5C"/>
    <w:p w14:paraId="362633B0" w14:textId="77777777" w:rsidR="008173BD" w:rsidRDefault="008173BD" w:rsidP="008173BD"/>
    <w:p w14:paraId="7299AC18" w14:textId="77777777" w:rsidR="008173BD" w:rsidRDefault="008173BD" w:rsidP="008173BD">
      <w:r>
        <w:t>--update employee</w:t>
      </w:r>
    </w:p>
    <w:p w14:paraId="0C6C07AA" w14:textId="77777777" w:rsidR="008173BD" w:rsidRDefault="008173BD" w:rsidP="008173BD"/>
    <w:p w14:paraId="276EAA73" w14:textId="77777777" w:rsidR="008173BD" w:rsidRDefault="008173BD" w:rsidP="008173BD">
      <w:r>
        <w:t>UPDATE Employee</w:t>
      </w:r>
    </w:p>
    <w:p w14:paraId="5B8DBF43" w14:textId="77777777" w:rsidR="008173BD" w:rsidRDefault="008173BD" w:rsidP="008173BD">
      <w:r>
        <w:t xml:space="preserve">SET </w:t>
      </w:r>
      <w:proofErr w:type="spellStart"/>
      <w:r>
        <w:t>employee_address</w:t>
      </w:r>
      <w:proofErr w:type="spellEnd"/>
      <w:r>
        <w:t xml:space="preserve"> = '&lt;?xml version="1.0"?&gt;</w:t>
      </w:r>
    </w:p>
    <w:p w14:paraId="67EF6419" w14:textId="77777777" w:rsidR="008173BD" w:rsidRDefault="008173BD" w:rsidP="008173BD">
      <w:r>
        <w:t>&lt;Address&gt;</w:t>
      </w:r>
    </w:p>
    <w:p w14:paraId="65E00F76" w14:textId="77777777" w:rsidR="008173BD" w:rsidRDefault="008173BD" w:rsidP="008173BD">
      <w:r>
        <w:tab/>
        <w:t>&lt;Street&gt;Grafton&lt;/Street&gt;</w:t>
      </w:r>
    </w:p>
    <w:p w14:paraId="5FBE0FC9" w14:textId="77777777" w:rsidR="008173BD" w:rsidRDefault="008173BD" w:rsidP="008173BD">
      <w:r>
        <w:tab/>
        <w:t>&lt;Building&gt;Paradise&lt;/Building&gt;</w:t>
      </w:r>
    </w:p>
    <w:p w14:paraId="19707DC5" w14:textId="77777777" w:rsidR="008173BD" w:rsidRDefault="008173BD" w:rsidP="008173BD">
      <w:r>
        <w:tab/>
        <w:t>&lt;</w:t>
      </w:r>
      <w:proofErr w:type="spellStart"/>
      <w:r>
        <w:t>RoomNo</w:t>
      </w:r>
      <w:proofErr w:type="spellEnd"/>
      <w:r>
        <w:t>&gt;256&lt;/</w:t>
      </w:r>
      <w:proofErr w:type="spellStart"/>
      <w:r>
        <w:t>RoomNo</w:t>
      </w:r>
      <w:proofErr w:type="spellEnd"/>
      <w:r>
        <w:t>&gt;</w:t>
      </w:r>
    </w:p>
    <w:p w14:paraId="0B95A9B0" w14:textId="77777777" w:rsidR="008173BD" w:rsidRDefault="008173BD" w:rsidP="008173BD">
      <w:r>
        <w:lastRenderedPageBreak/>
        <w:tab/>
        <w:t>&lt;County&gt;Dublin&lt;/County&gt;</w:t>
      </w:r>
    </w:p>
    <w:p w14:paraId="079B847B" w14:textId="77777777" w:rsidR="008173BD" w:rsidRDefault="008173BD" w:rsidP="008173BD">
      <w:r>
        <w:tab/>
        <w:t>&lt;</w:t>
      </w:r>
      <w:proofErr w:type="spellStart"/>
      <w:r>
        <w:t>AreaCode</w:t>
      </w:r>
      <w:proofErr w:type="spellEnd"/>
      <w:r>
        <w:t>&gt;RR82&lt;/</w:t>
      </w:r>
      <w:proofErr w:type="spellStart"/>
      <w:r>
        <w:t>AreaCode</w:t>
      </w:r>
      <w:proofErr w:type="spellEnd"/>
      <w:r>
        <w:t>&gt;</w:t>
      </w:r>
    </w:p>
    <w:p w14:paraId="7436175B" w14:textId="77777777" w:rsidR="008173BD" w:rsidRDefault="008173BD" w:rsidP="008173BD">
      <w:r>
        <w:t>&lt;/Address&gt;'</w:t>
      </w:r>
    </w:p>
    <w:p w14:paraId="5A2AF27F" w14:textId="77777777" w:rsidR="008173BD" w:rsidRDefault="008173BD" w:rsidP="008173BD">
      <w:r>
        <w:t xml:space="preserve">WHERE </w:t>
      </w:r>
      <w:proofErr w:type="spellStart"/>
      <w:r>
        <w:t>employee_id</w:t>
      </w:r>
      <w:proofErr w:type="spellEnd"/>
      <w:r>
        <w:t xml:space="preserve"> = 'OVDE1000';</w:t>
      </w:r>
    </w:p>
    <w:p w14:paraId="3CA5D677" w14:textId="77777777" w:rsidR="008173BD" w:rsidRDefault="008173BD" w:rsidP="008173BD"/>
    <w:p w14:paraId="41217563" w14:textId="77777777" w:rsidR="008173BD" w:rsidRDefault="008173BD" w:rsidP="008173BD">
      <w:r>
        <w:t>UPDATE Employee</w:t>
      </w:r>
    </w:p>
    <w:p w14:paraId="3BA12EDB" w14:textId="77777777" w:rsidR="008173BD" w:rsidRDefault="008173BD" w:rsidP="008173BD">
      <w:r>
        <w:t xml:space="preserve">SET </w:t>
      </w:r>
      <w:proofErr w:type="spellStart"/>
      <w:r>
        <w:t>employee_address</w:t>
      </w:r>
      <w:proofErr w:type="spellEnd"/>
      <w:r>
        <w:t xml:space="preserve"> = '&lt;?xml version="1.0"?&gt;</w:t>
      </w:r>
    </w:p>
    <w:p w14:paraId="318F63DF" w14:textId="77777777" w:rsidR="008173BD" w:rsidRDefault="008173BD" w:rsidP="008173BD">
      <w:r>
        <w:t>&lt;Address&gt;</w:t>
      </w:r>
    </w:p>
    <w:p w14:paraId="64F73375" w14:textId="77777777" w:rsidR="008173BD" w:rsidRDefault="008173BD" w:rsidP="008173BD">
      <w:r>
        <w:tab/>
        <w:t>&lt;Street&gt;North Portland&lt;/Street&gt;</w:t>
      </w:r>
    </w:p>
    <w:p w14:paraId="7A7DFA59" w14:textId="77777777" w:rsidR="008173BD" w:rsidRDefault="008173BD" w:rsidP="008173BD">
      <w:r>
        <w:tab/>
        <w:t>&lt;Building&gt;Portland Villa&lt;/Building&gt;</w:t>
      </w:r>
    </w:p>
    <w:p w14:paraId="4DFA2948" w14:textId="77777777" w:rsidR="008173BD" w:rsidRDefault="008173BD" w:rsidP="008173BD">
      <w:r>
        <w:tab/>
        <w:t>&lt;</w:t>
      </w:r>
      <w:proofErr w:type="spellStart"/>
      <w:r>
        <w:t>RoomNo</w:t>
      </w:r>
      <w:proofErr w:type="spellEnd"/>
      <w:r>
        <w:t>&gt;10&lt;/</w:t>
      </w:r>
      <w:proofErr w:type="spellStart"/>
      <w:r>
        <w:t>RoomNo</w:t>
      </w:r>
      <w:proofErr w:type="spellEnd"/>
      <w:r>
        <w:t>&gt;</w:t>
      </w:r>
    </w:p>
    <w:p w14:paraId="110EA03A" w14:textId="77777777" w:rsidR="008173BD" w:rsidRDefault="008173BD" w:rsidP="008173BD">
      <w:r>
        <w:tab/>
        <w:t>&lt;County&gt;Dublin&lt;/County&gt;</w:t>
      </w:r>
    </w:p>
    <w:p w14:paraId="79258837" w14:textId="77777777" w:rsidR="008173BD" w:rsidRDefault="008173BD" w:rsidP="008173BD">
      <w:r>
        <w:tab/>
        <w:t>&lt;</w:t>
      </w:r>
      <w:proofErr w:type="spellStart"/>
      <w:r>
        <w:t>AreaCode</w:t>
      </w:r>
      <w:proofErr w:type="spellEnd"/>
      <w:r>
        <w:t>&gt;AR30&lt;/</w:t>
      </w:r>
      <w:proofErr w:type="spellStart"/>
      <w:r>
        <w:t>AreaCode</w:t>
      </w:r>
      <w:proofErr w:type="spellEnd"/>
      <w:r>
        <w:t>&gt;</w:t>
      </w:r>
    </w:p>
    <w:p w14:paraId="2FE79A32" w14:textId="77777777" w:rsidR="008173BD" w:rsidRDefault="008173BD" w:rsidP="008173BD">
      <w:r>
        <w:t>&lt;/Address&gt;'</w:t>
      </w:r>
    </w:p>
    <w:p w14:paraId="63133F83" w14:textId="77777777" w:rsidR="008173BD" w:rsidRDefault="008173BD" w:rsidP="008173BD">
      <w:r>
        <w:t xml:space="preserve">WHERE </w:t>
      </w:r>
      <w:proofErr w:type="spellStart"/>
      <w:r>
        <w:t>employee_id</w:t>
      </w:r>
      <w:proofErr w:type="spellEnd"/>
      <w:r>
        <w:t xml:space="preserve"> = 'OVDE1001';</w:t>
      </w:r>
    </w:p>
    <w:p w14:paraId="74786C23" w14:textId="77777777" w:rsidR="008173BD" w:rsidRDefault="008173BD" w:rsidP="008173BD"/>
    <w:p w14:paraId="4AD97BF7" w14:textId="77777777" w:rsidR="008173BD" w:rsidRDefault="008173BD" w:rsidP="008173BD">
      <w:r>
        <w:t>UPDATE Employee</w:t>
      </w:r>
    </w:p>
    <w:p w14:paraId="1475994F" w14:textId="77777777" w:rsidR="008173BD" w:rsidRDefault="008173BD" w:rsidP="008173BD">
      <w:r>
        <w:t xml:space="preserve">SET </w:t>
      </w:r>
      <w:proofErr w:type="spellStart"/>
      <w:r>
        <w:t>employee_address</w:t>
      </w:r>
      <w:proofErr w:type="spellEnd"/>
      <w:r>
        <w:t xml:space="preserve"> = '&lt;?xml version="1.0"?&gt;</w:t>
      </w:r>
    </w:p>
    <w:p w14:paraId="7E8738B9" w14:textId="77777777" w:rsidR="008173BD" w:rsidRDefault="008173BD" w:rsidP="008173BD">
      <w:r>
        <w:t>&lt;Address&gt;</w:t>
      </w:r>
    </w:p>
    <w:p w14:paraId="249806EC" w14:textId="77777777" w:rsidR="008173BD" w:rsidRDefault="008173BD" w:rsidP="008173BD">
      <w:r>
        <w:tab/>
        <w:t>&lt;Street&gt;Downtown&lt;/Street&gt;</w:t>
      </w:r>
    </w:p>
    <w:p w14:paraId="774E4CFE" w14:textId="77777777" w:rsidR="008173BD" w:rsidRDefault="008173BD" w:rsidP="008173BD">
      <w:r>
        <w:tab/>
        <w:t>&lt;Building&gt;Downtown Court&lt;/Building&gt;</w:t>
      </w:r>
    </w:p>
    <w:p w14:paraId="11ECB47F" w14:textId="77777777" w:rsidR="008173BD" w:rsidRDefault="008173BD" w:rsidP="008173BD">
      <w:r>
        <w:tab/>
        <w:t>&lt;</w:t>
      </w:r>
      <w:proofErr w:type="spellStart"/>
      <w:r>
        <w:t>RoomNo</w:t>
      </w:r>
      <w:proofErr w:type="spellEnd"/>
      <w:r>
        <w:t>&gt;119&lt;/</w:t>
      </w:r>
      <w:proofErr w:type="spellStart"/>
      <w:r>
        <w:t>RoomNo</w:t>
      </w:r>
      <w:proofErr w:type="spellEnd"/>
      <w:r>
        <w:t>&gt;</w:t>
      </w:r>
    </w:p>
    <w:p w14:paraId="40D5284E" w14:textId="77777777" w:rsidR="008173BD" w:rsidRDefault="008173BD" w:rsidP="008173BD">
      <w:r>
        <w:tab/>
        <w:t>&lt;County&gt;</w:t>
      </w:r>
      <w:proofErr w:type="spellStart"/>
      <w:r>
        <w:t>Carlow</w:t>
      </w:r>
      <w:proofErr w:type="spellEnd"/>
      <w:r>
        <w:t>&lt;/County&gt;</w:t>
      </w:r>
    </w:p>
    <w:p w14:paraId="4C780CB4" w14:textId="77777777" w:rsidR="008173BD" w:rsidRDefault="008173BD" w:rsidP="008173BD">
      <w:r>
        <w:tab/>
        <w:t>&lt;</w:t>
      </w:r>
      <w:proofErr w:type="spellStart"/>
      <w:r>
        <w:t>AreaCode</w:t>
      </w:r>
      <w:proofErr w:type="spellEnd"/>
      <w:r>
        <w:t>&gt;CW02&lt;/</w:t>
      </w:r>
      <w:proofErr w:type="spellStart"/>
      <w:r>
        <w:t>AreaCode</w:t>
      </w:r>
      <w:proofErr w:type="spellEnd"/>
      <w:r>
        <w:t>&gt;</w:t>
      </w:r>
    </w:p>
    <w:p w14:paraId="348C4376" w14:textId="77777777" w:rsidR="008173BD" w:rsidRDefault="008173BD" w:rsidP="008173BD">
      <w:r>
        <w:t>&lt;/Address&gt;'</w:t>
      </w:r>
    </w:p>
    <w:p w14:paraId="0404D931" w14:textId="77777777" w:rsidR="008173BD" w:rsidRDefault="008173BD" w:rsidP="008173BD">
      <w:r>
        <w:t xml:space="preserve">WHERE </w:t>
      </w:r>
      <w:proofErr w:type="spellStart"/>
      <w:r>
        <w:t>employee_id</w:t>
      </w:r>
      <w:proofErr w:type="spellEnd"/>
      <w:r>
        <w:t xml:space="preserve"> = 'OVDE1002';</w:t>
      </w:r>
    </w:p>
    <w:p w14:paraId="490CDFAD" w14:textId="77777777" w:rsidR="008173BD" w:rsidRDefault="008173BD" w:rsidP="008173BD"/>
    <w:p w14:paraId="0DEDD681" w14:textId="77777777" w:rsidR="008173BD" w:rsidRDefault="008173BD" w:rsidP="008173BD">
      <w:r>
        <w:t>UPDATE Employee</w:t>
      </w:r>
    </w:p>
    <w:p w14:paraId="784AC07E" w14:textId="77777777" w:rsidR="008173BD" w:rsidRDefault="008173BD" w:rsidP="008173BD">
      <w:r>
        <w:lastRenderedPageBreak/>
        <w:t xml:space="preserve">SET </w:t>
      </w:r>
      <w:proofErr w:type="spellStart"/>
      <w:r>
        <w:t>employee_address</w:t>
      </w:r>
      <w:proofErr w:type="spellEnd"/>
      <w:r>
        <w:t xml:space="preserve"> = '&lt;?xml version="1.0"?&gt;</w:t>
      </w:r>
    </w:p>
    <w:p w14:paraId="66C7935D" w14:textId="77777777" w:rsidR="008173BD" w:rsidRDefault="008173BD" w:rsidP="008173BD">
      <w:r>
        <w:t>&lt;Address&gt;</w:t>
      </w:r>
    </w:p>
    <w:p w14:paraId="116D3EB7" w14:textId="77777777" w:rsidR="008173BD" w:rsidRDefault="008173BD" w:rsidP="008173BD">
      <w:r>
        <w:tab/>
        <w:t>&lt;Street&gt;Rose Garden&lt;/Street&gt;</w:t>
      </w:r>
    </w:p>
    <w:p w14:paraId="270BA37C" w14:textId="77777777" w:rsidR="008173BD" w:rsidRDefault="008173BD" w:rsidP="008173BD">
      <w:r>
        <w:tab/>
        <w:t>&lt;Building&gt;Old Castle&lt;/Building&gt;</w:t>
      </w:r>
    </w:p>
    <w:p w14:paraId="048B9DF3" w14:textId="77777777" w:rsidR="008173BD" w:rsidRDefault="008173BD" w:rsidP="008173BD">
      <w:r>
        <w:tab/>
        <w:t>&lt;</w:t>
      </w:r>
      <w:proofErr w:type="spellStart"/>
      <w:r>
        <w:t>RoomNo</w:t>
      </w:r>
      <w:proofErr w:type="spellEnd"/>
      <w:r>
        <w:t>&gt;45&lt;/</w:t>
      </w:r>
      <w:proofErr w:type="spellStart"/>
      <w:r>
        <w:t>RoomNo</w:t>
      </w:r>
      <w:proofErr w:type="spellEnd"/>
      <w:r>
        <w:t>&gt;</w:t>
      </w:r>
    </w:p>
    <w:p w14:paraId="7B3714D8" w14:textId="77777777" w:rsidR="008173BD" w:rsidRDefault="008173BD" w:rsidP="008173BD">
      <w:r>
        <w:tab/>
        <w:t>&lt;County&gt;</w:t>
      </w:r>
      <w:proofErr w:type="spellStart"/>
      <w:r>
        <w:t>Wicklow</w:t>
      </w:r>
      <w:proofErr w:type="spellEnd"/>
      <w:r>
        <w:t>&lt;/County&gt;</w:t>
      </w:r>
    </w:p>
    <w:p w14:paraId="0B278AB3" w14:textId="77777777" w:rsidR="008173BD" w:rsidRDefault="008173BD" w:rsidP="008173BD">
      <w:r>
        <w:tab/>
        <w:t>&lt;</w:t>
      </w:r>
      <w:proofErr w:type="spellStart"/>
      <w:r>
        <w:t>AreaCode</w:t>
      </w:r>
      <w:proofErr w:type="spellEnd"/>
      <w:r>
        <w:t>&gt;WK11&lt;/</w:t>
      </w:r>
      <w:proofErr w:type="spellStart"/>
      <w:r>
        <w:t>AreaCode</w:t>
      </w:r>
      <w:proofErr w:type="spellEnd"/>
      <w:r>
        <w:t>&gt;</w:t>
      </w:r>
    </w:p>
    <w:p w14:paraId="07009B9F" w14:textId="77777777" w:rsidR="008173BD" w:rsidRDefault="008173BD" w:rsidP="008173BD">
      <w:r>
        <w:t>&lt;/Address&gt;'</w:t>
      </w:r>
    </w:p>
    <w:p w14:paraId="3D5EC4C8" w14:textId="77777777" w:rsidR="008173BD" w:rsidRDefault="008173BD" w:rsidP="008173BD">
      <w:r>
        <w:t xml:space="preserve">WHERE </w:t>
      </w:r>
      <w:proofErr w:type="spellStart"/>
      <w:r>
        <w:t>employee_id</w:t>
      </w:r>
      <w:proofErr w:type="spellEnd"/>
      <w:r>
        <w:t xml:space="preserve"> = 'OVDE1003';</w:t>
      </w:r>
    </w:p>
    <w:p w14:paraId="77AFF1F6" w14:textId="77777777" w:rsidR="008173BD" w:rsidRDefault="008173BD" w:rsidP="008173BD"/>
    <w:p w14:paraId="33E26B3F" w14:textId="77777777" w:rsidR="008173BD" w:rsidRDefault="008173BD" w:rsidP="008173BD">
      <w:r>
        <w:t>UPDATE Employee</w:t>
      </w:r>
    </w:p>
    <w:p w14:paraId="1039138D" w14:textId="77777777" w:rsidR="008173BD" w:rsidRDefault="008173BD" w:rsidP="008173BD">
      <w:r>
        <w:t xml:space="preserve">SET </w:t>
      </w:r>
      <w:proofErr w:type="spellStart"/>
      <w:r>
        <w:t>employee_address</w:t>
      </w:r>
      <w:proofErr w:type="spellEnd"/>
      <w:r>
        <w:t xml:space="preserve"> = '&lt;?xml version="1.0"?&gt;</w:t>
      </w:r>
    </w:p>
    <w:p w14:paraId="78AFBC85" w14:textId="77777777" w:rsidR="008173BD" w:rsidRDefault="008173BD" w:rsidP="008173BD">
      <w:r>
        <w:t>&lt;Address&gt;</w:t>
      </w:r>
    </w:p>
    <w:p w14:paraId="08E03248" w14:textId="77777777" w:rsidR="008173BD" w:rsidRDefault="008173BD" w:rsidP="008173BD">
      <w:r>
        <w:tab/>
        <w:t>&lt;Street&gt;River Lower&lt;/Street&gt;</w:t>
      </w:r>
    </w:p>
    <w:p w14:paraId="1BF5A04B" w14:textId="77777777" w:rsidR="008173BD" w:rsidRDefault="008173BD" w:rsidP="008173BD">
      <w:r>
        <w:tab/>
        <w:t>&lt;Building&gt;River Palace&lt;/Building&gt;</w:t>
      </w:r>
    </w:p>
    <w:p w14:paraId="39131033" w14:textId="77777777" w:rsidR="008173BD" w:rsidRDefault="008173BD" w:rsidP="008173BD">
      <w:r>
        <w:tab/>
        <w:t>&lt;</w:t>
      </w:r>
      <w:proofErr w:type="spellStart"/>
      <w:r>
        <w:t>RoomNo</w:t>
      </w:r>
      <w:proofErr w:type="spellEnd"/>
      <w:r>
        <w:t>&gt;15&lt;/</w:t>
      </w:r>
      <w:proofErr w:type="spellStart"/>
      <w:r>
        <w:t>RoomNo</w:t>
      </w:r>
      <w:proofErr w:type="spellEnd"/>
      <w:r>
        <w:t>&gt;</w:t>
      </w:r>
    </w:p>
    <w:p w14:paraId="2B613BC9" w14:textId="77777777" w:rsidR="008173BD" w:rsidRDefault="008173BD" w:rsidP="008173BD">
      <w:r>
        <w:tab/>
        <w:t>&lt;County&gt;Dublin&lt;/County&gt;</w:t>
      </w:r>
    </w:p>
    <w:p w14:paraId="4C3F5DE5" w14:textId="77777777" w:rsidR="008173BD" w:rsidRDefault="008173BD" w:rsidP="008173BD">
      <w:r>
        <w:tab/>
        <w:t>&lt;</w:t>
      </w:r>
      <w:proofErr w:type="spellStart"/>
      <w:r>
        <w:t>AreaCode</w:t>
      </w:r>
      <w:proofErr w:type="spellEnd"/>
      <w:r>
        <w:t>&gt;DB22&lt;/</w:t>
      </w:r>
      <w:proofErr w:type="spellStart"/>
      <w:r>
        <w:t>AreaCode</w:t>
      </w:r>
      <w:proofErr w:type="spellEnd"/>
      <w:r>
        <w:t>&gt;</w:t>
      </w:r>
    </w:p>
    <w:p w14:paraId="3601E5CC" w14:textId="77777777" w:rsidR="008173BD" w:rsidRDefault="008173BD" w:rsidP="008173BD">
      <w:r>
        <w:t>&lt;/Address&gt;'</w:t>
      </w:r>
    </w:p>
    <w:p w14:paraId="01D98127" w14:textId="77777777" w:rsidR="008173BD" w:rsidRDefault="008173BD" w:rsidP="008173BD">
      <w:r>
        <w:t xml:space="preserve">WHERE </w:t>
      </w:r>
      <w:proofErr w:type="spellStart"/>
      <w:r>
        <w:t>employee_id</w:t>
      </w:r>
      <w:proofErr w:type="spellEnd"/>
      <w:r>
        <w:t xml:space="preserve"> = 'OVDE1004';</w:t>
      </w:r>
    </w:p>
    <w:p w14:paraId="103C77EF" w14:textId="77777777" w:rsidR="008173BD" w:rsidRDefault="008173BD" w:rsidP="008173BD"/>
    <w:p w14:paraId="7AD1B93B" w14:textId="77777777" w:rsidR="008173BD" w:rsidRDefault="008173BD" w:rsidP="008173BD">
      <w:r>
        <w:t>UPDATE Employee</w:t>
      </w:r>
    </w:p>
    <w:p w14:paraId="5ABC001F" w14:textId="77777777" w:rsidR="008173BD" w:rsidRDefault="008173BD" w:rsidP="008173BD">
      <w:r>
        <w:t xml:space="preserve">SET </w:t>
      </w:r>
      <w:proofErr w:type="spellStart"/>
      <w:r>
        <w:t>employee_address</w:t>
      </w:r>
      <w:proofErr w:type="spellEnd"/>
      <w:r>
        <w:t xml:space="preserve"> = '&lt;?xml version="1.0"?&gt;</w:t>
      </w:r>
    </w:p>
    <w:p w14:paraId="795D907B" w14:textId="77777777" w:rsidR="008173BD" w:rsidRDefault="008173BD" w:rsidP="008173BD">
      <w:r>
        <w:t>&lt;Address&gt;</w:t>
      </w:r>
    </w:p>
    <w:p w14:paraId="157CBC1E" w14:textId="77777777" w:rsidR="008173BD" w:rsidRDefault="008173BD" w:rsidP="008173BD">
      <w:r>
        <w:tab/>
        <w:t>&lt;Street&gt;Old Garden&lt;/Street&gt;</w:t>
      </w:r>
    </w:p>
    <w:p w14:paraId="6D498112" w14:textId="77777777" w:rsidR="008173BD" w:rsidRDefault="008173BD" w:rsidP="008173BD">
      <w:r>
        <w:tab/>
        <w:t>&lt;Building&gt;Garden Tower&lt;/Building&gt;</w:t>
      </w:r>
    </w:p>
    <w:p w14:paraId="37E975E4" w14:textId="77777777" w:rsidR="008173BD" w:rsidRDefault="008173BD" w:rsidP="008173BD">
      <w:r>
        <w:tab/>
        <w:t>&lt;</w:t>
      </w:r>
      <w:proofErr w:type="spellStart"/>
      <w:r>
        <w:t>RoomNo</w:t>
      </w:r>
      <w:proofErr w:type="spellEnd"/>
      <w:r>
        <w:t>&gt;04&lt;/</w:t>
      </w:r>
      <w:proofErr w:type="spellStart"/>
      <w:r>
        <w:t>RoomNo</w:t>
      </w:r>
      <w:proofErr w:type="spellEnd"/>
      <w:r>
        <w:t>&gt;</w:t>
      </w:r>
    </w:p>
    <w:p w14:paraId="125C8A77" w14:textId="77777777" w:rsidR="008173BD" w:rsidRDefault="008173BD" w:rsidP="008173BD">
      <w:r>
        <w:tab/>
        <w:t>&lt;County&gt;Athlon&lt;/County&gt;</w:t>
      </w:r>
    </w:p>
    <w:p w14:paraId="0338BA85" w14:textId="77777777" w:rsidR="008173BD" w:rsidRDefault="008173BD" w:rsidP="008173BD">
      <w:r>
        <w:lastRenderedPageBreak/>
        <w:tab/>
        <w:t>&lt;</w:t>
      </w:r>
      <w:proofErr w:type="spellStart"/>
      <w:r>
        <w:t>AreaCode</w:t>
      </w:r>
      <w:proofErr w:type="spellEnd"/>
      <w:r>
        <w:t>&gt;AL77&lt;/</w:t>
      </w:r>
      <w:proofErr w:type="spellStart"/>
      <w:r>
        <w:t>AreaCode</w:t>
      </w:r>
      <w:proofErr w:type="spellEnd"/>
      <w:r>
        <w:t>&gt;</w:t>
      </w:r>
    </w:p>
    <w:p w14:paraId="32583824" w14:textId="77777777" w:rsidR="008173BD" w:rsidRDefault="008173BD" w:rsidP="008173BD">
      <w:r>
        <w:t>&lt;/Address&gt;'</w:t>
      </w:r>
    </w:p>
    <w:p w14:paraId="7D6E7CEA" w14:textId="77777777" w:rsidR="008173BD" w:rsidRDefault="008173BD" w:rsidP="008173BD">
      <w:r>
        <w:t xml:space="preserve">WHERE </w:t>
      </w:r>
      <w:proofErr w:type="spellStart"/>
      <w:r>
        <w:t>employee_id</w:t>
      </w:r>
      <w:proofErr w:type="spellEnd"/>
      <w:r>
        <w:t xml:space="preserve"> = 'OVDE1005';</w:t>
      </w:r>
    </w:p>
    <w:p w14:paraId="12BB2AED" w14:textId="77777777" w:rsidR="008173BD" w:rsidRDefault="008173BD" w:rsidP="008173BD"/>
    <w:p w14:paraId="316A7AC6" w14:textId="77777777" w:rsidR="008173BD" w:rsidRDefault="008173BD" w:rsidP="008173BD">
      <w:r>
        <w:t>UPDATE Employee</w:t>
      </w:r>
    </w:p>
    <w:p w14:paraId="5CF4CC01" w14:textId="77777777" w:rsidR="008173BD" w:rsidRDefault="008173BD" w:rsidP="008173BD">
      <w:r>
        <w:t xml:space="preserve">SET </w:t>
      </w:r>
      <w:proofErr w:type="spellStart"/>
      <w:r>
        <w:t>employee_address</w:t>
      </w:r>
      <w:proofErr w:type="spellEnd"/>
      <w:r>
        <w:t xml:space="preserve"> = '&lt;?xml version="1.0"?&gt;</w:t>
      </w:r>
    </w:p>
    <w:p w14:paraId="3643268B" w14:textId="77777777" w:rsidR="008173BD" w:rsidRDefault="008173BD" w:rsidP="008173BD">
      <w:r>
        <w:t>&lt;Address&gt;</w:t>
      </w:r>
    </w:p>
    <w:p w14:paraId="492A76B7" w14:textId="77777777" w:rsidR="008173BD" w:rsidRDefault="008173BD" w:rsidP="008173BD">
      <w:r>
        <w:tab/>
        <w:t>&lt;Street&gt;Upper Town&lt;/Street&gt;</w:t>
      </w:r>
    </w:p>
    <w:p w14:paraId="7D192A9C" w14:textId="77777777" w:rsidR="008173BD" w:rsidRDefault="008173BD" w:rsidP="008173BD">
      <w:r>
        <w:tab/>
        <w:t>&lt;Building&gt;Uptown Court&lt;/Building&gt;</w:t>
      </w:r>
    </w:p>
    <w:p w14:paraId="4984A499" w14:textId="77777777" w:rsidR="008173BD" w:rsidRDefault="008173BD" w:rsidP="008173BD">
      <w:r>
        <w:tab/>
        <w:t>&lt;</w:t>
      </w:r>
      <w:proofErr w:type="spellStart"/>
      <w:r>
        <w:t>RoomNo</w:t>
      </w:r>
      <w:proofErr w:type="spellEnd"/>
      <w:r>
        <w:t>&gt;02&lt;/</w:t>
      </w:r>
      <w:proofErr w:type="spellStart"/>
      <w:r>
        <w:t>RoomNo</w:t>
      </w:r>
      <w:proofErr w:type="spellEnd"/>
      <w:r>
        <w:t>&gt;</w:t>
      </w:r>
    </w:p>
    <w:p w14:paraId="00AB5A3A" w14:textId="77777777" w:rsidR="008173BD" w:rsidRDefault="008173BD" w:rsidP="008173BD">
      <w:r>
        <w:tab/>
        <w:t>&lt;County&gt;</w:t>
      </w:r>
      <w:proofErr w:type="spellStart"/>
      <w:r>
        <w:t>Carlow</w:t>
      </w:r>
      <w:proofErr w:type="spellEnd"/>
      <w:r>
        <w:t>&lt;/County&gt;</w:t>
      </w:r>
    </w:p>
    <w:p w14:paraId="48B111FA" w14:textId="77777777" w:rsidR="008173BD" w:rsidRDefault="008173BD" w:rsidP="008173BD">
      <w:r>
        <w:tab/>
        <w:t>&lt;</w:t>
      </w:r>
      <w:proofErr w:type="spellStart"/>
      <w:r>
        <w:t>AreaCode</w:t>
      </w:r>
      <w:proofErr w:type="spellEnd"/>
      <w:r>
        <w:t>&gt;CW11&lt;/</w:t>
      </w:r>
      <w:proofErr w:type="spellStart"/>
      <w:r>
        <w:t>AreaCode</w:t>
      </w:r>
      <w:proofErr w:type="spellEnd"/>
      <w:r>
        <w:t>&gt;</w:t>
      </w:r>
    </w:p>
    <w:p w14:paraId="4C0B726C" w14:textId="77777777" w:rsidR="008173BD" w:rsidRDefault="008173BD" w:rsidP="008173BD">
      <w:r>
        <w:t>&lt;/Address&gt;'</w:t>
      </w:r>
    </w:p>
    <w:p w14:paraId="6E316CED" w14:textId="77777777" w:rsidR="008173BD" w:rsidRDefault="008173BD" w:rsidP="008173BD">
      <w:r>
        <w:t xml:space="preserve">WHERE </w:t>
      </w:r>
      <w:proofErr w:type="spellStart"/>
      <w:r>
        <w:t>employee_id</w:t>
      </w:r>
      <w:proofErr w:type="spellEnd"/>
      <w:r>
        <w:t xml:space="preserve"> = 'OVDE1006';</w:t>
      </w:r>
    </w:p>
    <w:p w14:paraId="792CBC2D" w14:textId="77777777" w:rsidR="008173BD" w:rsidRDefault="008173BD" w:rsidP="008173BD"/>
    <w:p w14:paraId="443C02C2" w14:textId="77777777" w:rsidR="008173BD" w:rsidRDefault="008173BD" w:rsidP="008173BD">
      <w:r>
        <w:t>-- update customer</w:t>
      </w:r>
    </w:p>
    <w:p w14:paraId="4D42A26B" w14:textId="77777777" w:rsidR="008173BD" w:rsidRDefault="008173BD" w:rsidP="008173BD"/>
    <w:p w14:paraId="105DC9D3" w14:textId="77777777" w:rsidR="008173BD" w:rsidRDefault="008173BD" w:rsidP="008173BD">
      <w:r>
        <w:t>UPDATE Customer</w:t>
      </w:r>
    </w:p>
    <w:p w14:paraId="79146D27" w14:textId="77777777" w:rsidR="008173BD" w:rsidRDefault="008173BD" w:rsidP="008173BD">
      <w:r>
        <w:t xml:space="preserve">SET </w:t>
      </w:r>
      <w:proofErr w:type="spellStart"/>
      <w:r>
        <w:t>customer_address</w:t>
      </w:r>
      <w:proofErr w:type="spellEnd"/>
      <w:r>
        <w:t xml:space="preserve"> = '&lt;?xml version="1.0"?&gt;</w:t>
      </w:r>
    </w:p>
    <w:p w14:paraId="1FAC78A4" w14:textId="77777777" w:rsidR="008173BD" w:rsidRDefault="008173BD" w:rsidP="008173BD">
      <w:r>
        <w:t>&lt;Address&gt;</w:t>
      </w:r>
    </w:p>
    <w:p w14:paraId="369CEEA4" w14:textId="77777777" w:rsidR="008173BD" w:rsidRDefault="008173BD" w:rsidP="008173BD">
      <w:r>
        <w:tab/>
        <w:t>&lt;Street&gt;Balfe&lt;/Street&gt;</w:t>
      </w:r>
    </w:p>
    <w:p w14:paraId="3D7BD2DC" w14:textId="77777777" w:rsidR="008173BD" w:rsidRDefault="008173BD" w:rsidP="008173BD">
      <w:r>
        <w:tab/>
        <w:t>&lt;Building&gt;Paradise&lt;/Building&gt;</w:t>
      </w:r>
    </w:p>
    <w:p w14:paraId="52550E20" w14:textId="77777777" w:rsidR="008173BD" w:rsidRDefault="008173BD" w:rsidP="008173BD">
      <w:r>
        <w:tab/>
        <w:t>&lt;</w:t>
      </w:r>
      <w:proofErr w:type="spellStart"/>
      <w:r>
        <w:t>RoomNo</w:t>
      </w:r>
      <w:proofErr w:type="spellEnd"/>
      <w:r>
        <w:t>&gt;56&lt;/</w:t>
      </w:r>
      <w:proofErr w:type="spellStart"/>
      <w:r>
        <w:t>RoomNo</w:t>
      </w:r>
      <w:proofErr w:type="spellEnd"/>
      <w:r>
        <w:t>&gt;</w:t>
      </w:r>
    </w:p>
    <w:p w14:paraId="240BB10D" w14:textId="77777777" w:rsidR="008173BD" w:rsidRDefault="008173BD" w:rsidP="008173BD">
      <w:r>
        <w:tab/>
        <w:t>&lt;County&gt;Dublin&lt;/County&gt;</w:t>
      </w:r>
    </w:p>
    <w:p w14:paraId="6F9407E0" w14:textId="77777777" w:rsidR="008173BD" w:rsidRDefault="008173BD" w:rsidP="008173BD">
      <w:r>
        <w:tab/>
        <w:t>&lt;</w:t>
      </w:r>
      <w:proofErr w:type="spellStart"/>
      <w:r>
        <w:t>AreaCode</w:t>
      </w:r>
      <w:proofErr w:type="spellEnd"/>
      <w:r>
        <w:t>&gt;RR77&lt;/</w:t>
      </w:r>
      <w:proofErr w:type="spellStart"/>
      <w:r>
        <w:t>AreaCode</w:t>
      </w:r>
      <w:proofErr w:type="spellEnd"/>
      <w:r>
        <w:t>&gt;</w:t>
      </w:r>
    </w:p>
    <w:p w14:paraId="1CFF1982" w14:textId="77777777" w:rsidR="008173BD" w:rsidRDefault="008173BD" w:rsidP="008173BD">
      <w:r>
        <w:t>&lt;/Address&gt;'</w:t>
      </w:r>
    </w:p>
    <w:p w14:paraId="018250E5" w14:textId="77777777" w:rsidR="008173BD" w:rsidRDefault="008173BD" w:rsidP="008173BD">
      <w:r>
        <w:t xml:space="preserve">WHERE </w:t>
      </w:r>
      <w:proofErr w:type="spellStart"/>
      <w:r>
        <w:t>customer_id</w:t>
      </w:r>
      <w:proofErr w:type="spellEnd"/>
      <w:r>
        <w:t xml:space="preserve"> = 'OVDC1000000';</w:t>
      </w:r>
    </w:p>
    <w:p w14:paraId="7F660B4C" w14:textId="77777777" w:rsidR="008173BD" w:rsidRDefault="008173BD" w:rsidP="008173BD"/>
    <w:p w14:paraId="08CC65F7" w14:textId="77777777" w:rsidR="008173BD" w:rsidRDefault="008173BD" w:rsidP="008173BD">
      <w:r>
        <w:lastRenderedPageBreak/>
        <w:t>UPDATE Customer</w:t>
      </w:r>
    </w:p>
    <w:p w14:paraId="24705D6B" w14:textId="77777777" w:rsidR="008173BD" w:rsidRDefault="008173BD" w:rsidP="008173BD">
      <w:r>
        <w:t xml:space="preserve">SET </w:t>
      </w:r>
      <w:proofErr w:type="spellStart"/>
      <w:r>
        <w:t>customer_address</w:t>
      </w:r>
      <w:proofErr w:type="spellEnd"/>
      <w:r>
        <w:t xml:space="preserve"> = '&lt;?xml version="1.0"?&gt;</w:t>
      </w:r>
    </w:p>
    <w:p w14:paraId="05BC9D8D" w14:textId="77777777" w:rsidR="008173BD" w:rsidRDefault="008173BD" w:rsidP="008173BD">
      <w:r>
        <w:t>&lt;Address&gt;</w:t>
      </w:r>
    </w:p>
    <w:p w14:paraId="2FF4EF3C" w14:textId="77777777" w:rsidR="008173BD" w:rsidRDefault="008173BD" w:rsidP="008173BD">
      <w:r>
        <w:tab/>
        <w:t>&lt;Street&gt;Riverland&lt;/Street&gt;</w:t>
      </w:r>
    </w:p>
    <w:p w14:paraId="628A8F6F" w14:textId="77777777" w:rsidR="008173BD" w:rsidRDefault="008173BD" w:rsidP="008173BD">
      <w:r>
        <w:tab/>
        <w:t>&lt;Building&gt;River Villa&lt;/Building&gt;</w:t>
      </w:r>
    </w:p>
    <w:p w14:paraId="78AD8FD4" w14:textId="77777777" w:rsidR="008173BD" w:rsidRDefault="008173BD" w:rsidP="008173BD">
      <w:r>
        <w:tab/>
        <w:t>&lt;</w:t>
      </w:r>
      <w:proofErr w:type="spellStart"/>
      <w:r>
        <w:t>RoomNo</w:t>
      </w:r>
      <w:proofErr w:type="spellEnd"/>
      <w:r>
        <w:t>&gt;1&lt;/</w:t>
      </w:r>
      <w:proofErr w:type="spellStart"/>
      <w:r>
        <w:t>RoomNo</w:t>
      </w:r>
      <w:proofErr w:type="spellEnd"/>
      <w:r>
        <w:t>&gt;</w:t>
      </w:r>
    </w:p>
    <w:p w14:paraId="3573B78B" w14:textId="77777777" w:rsidR="008173BD" w:rsidRDefault="008173BD" w:rsidP="008173BD">
      <w:r>
        <w:tab/>
        <w:t>&lt;County&gt;Dublin&lt;/County&gt;</w:t>
      </w:r>
    </w:p>
    <w:p w14:paraId="33552F55" w14:textId="77777777" w:rsidR="008173BD" w:rsidRDefault="008173BD" w:rsidP="008173BD">
      <w:r>
        <w:tab/>
        <w:t>&lt;</w:t>
      </w:r>
      <w:proofErr w:type="spellStart"/>
      <w:r>
        <w:t>AreaCode</w:t>
      </w:r>
      <w:proofErr w:type="spellEnd"/>
      <w:r>
        <w:t>&gt;AR31&lt;/</w:t>
      </w:r>
      <w:proofErr w:type="spellStart"/>
      <w:r>
        <w:t>AreaCode</w:t>
      </w:r>
      <w:proofErr w:type="spellEnd"/>
      <w:r>
        <w:t>&gt;</w:t>
      </w:r>
    </w:p>
    <w:p w14:paraId="66058F91" w14:textId="77777777" w:rsidR="008173BD" w:rsidRDefault="008173BD" w:rsidP="008173BD">
      <w:r>
        <w:t>&lt;/Address&gt;'</w:t>
      </w:r>
    </w:p>
    <w:p w14:paraId="7E6196A6" w14:textId="77777777" w:rsidR="008173BD" w:rsidRDefault="008173BD" w:rsidP="008173BD">
      <w:r>
        <w:t xml:space="preserve">WHERE </w:t>
      </w:r>
      <w:proofErr w:type="spellStart"/>
      <w:r>
        <w:t>customer_id</w:t>
      </w:r>
      <w:proofErr w:type="spellEnd"/>
      <w:r>
        <w:t xml:space="preserve"> = 'OVDC1000001';</w:t>
      </w:r>
    </w:p>
    <w:p w14:paraId="00DD4A81" w14:textId="77777777" w:rsidR="008173BD" w:rsidRDefault="008173BD" w:rsidP="008173BD"/>
    <w:p w14:paraId="447FF56E" w14:textId="77777777" w:rsidR="008173BD" w:rsidRDefault="008173BD" w:rsidP="008173BD">
      <w:r>
        <w:t>UPDATE Customer</w:t>
      </w:r>
    </w:p>
    <w:p w14:paraId="7BF74A23" w14:textId="77777777" w:rsidR="008173BD" w:rsidRDefault="008173BD" w:rsidP="008173BD">
      <w:r>
        <w:t xml:space="preserve">SET </w:t>
      </w:r>
      <w:proofErr w:type="spellStart"/>
      <w:r>
        <w:t>customer_address</w:t>
      </w:r>
      <w:proofErr w:type="spellEnd"/>
      <w:r>
        <w:t xml:space="preserve"> = '&lt;?xml version="1.0"?&gt;</w:t>
      </w:r>
    </w:p>
    <w:p w14:paraId="58E40977" w14:textId="77777777" w:rsidR="008173BD" w:rsidRDefault="008173BD" w:rsidP="008173BD">
      <w:r>
        <w:t>&lt;Address&gt;</w:t>
      </w:r>
    </w:p>
    <w:p w14:paraId="3F4BF1AC" w14:textId="77777777" w:rsidR="008173BD" w:rsidRDefault="008173BD" w:rsidP="008173BD">
      <w:r>
        <w:tab/>
        <w:t>&lt;Street&gt;Townhall Street&lt;/Street&gt;</w:t>
      </w:r>
    </w:p>
    <w:p w14:paraId="5F832C59" w14:textId="77777777" w:rsidR="008173BD" w:rsidRDefault="008173BD" w:rsidP="008173BD">
      <w:r>
        <w:tab/>
        <w:t>&lt;Building&gt;Street Paradise&lt;/Building&gt;</w:t>
      </w:r>
    </w:p>
    <w:p w14:paraId="46493C81" w14:textId="77777777" w:rsidR="008173BD" w:rsidRDefault="008173BD" w:rsidP="008173BD">
      <w:r>
        <w:tab/>
        <w:t>&lt;</w:t>
      </w:r>
      <w:proofErr w:type="spellStart"/>
      <w:r>
        <w:t>RoomNo</w:t>
      </w:r>
      <w:proofErr w:type="spellEnd"/>
      <w:r>
        <w:t>&gt;11&lt;/</w:t>
      </w:r>
      <w:proofErr w:type="spellStart"/>
      <w:r>
        <w:t>RoomNo</w:t>
      </w:r>
      <w:proofErr w:type="spellEnd"/>
      <w:r>
        <w:t>&gt;</w:t>
      </w:r>
    </w:p>
    <w:p w14:paraId="02A30978" w14:textId="77777777" w:rsidR="008173BD" w:rsidRDefault="008173BD" w:rsidP="008173BD">
      <w:r>
        <w:tab/>
        <w:t>&lt;County&gt;</w:t>
      </w:r>
      <w:proofErr w:type="spellStart"/>
      <w:r>
        <w:t>Carlow</w:t>
      </w:r>
      <w:proofErr w:type="spellEnd"/>
      <w:r>
        <w:t>&lt;/County&gt;</w:t>
      </w:r>
    </w:p>
    <w:p w14:paraId="43AEE396" w14:textId="77777777" w:rsidR="008173BD" w:rsidRDefault="008173BD" w:rsidP="008173BD">
      <w:r>
        <w:tab/>
        <w:t>&lt;</w:t>
      </w:r>
      <w:proofErr w:type="spellStart"/>
      <w:r>
        <w:t>AreaCode</w:t>
      </w:r>
      <w:proofErr w:type="spellEnd"/>
      <w:r>
        <w:t>&gt;CW05&lt;/</w:t>
      </w:r>
      <w:proofErr w:type="spellStart"/>
      <w:r>
        <w:t>AreaCode</w:t>
      </w:r>
      <w:proofErr w:type="spellEnd"/>
      <w:r>
        <w:t>&gt;</w:t>
      </w:r>
    </w:p>
    <w:p w14:paraId="275DC4AB" w14:textId="77777777" w:rsidR="008173BD" w:rsidRDefault="008173BD" w:rsidP="008173BD">
      <w:r>
        <w:t>&lt;/Address&gt;'</w:t>
      </w:r>
    </w:p>
    <w:p w14:paraId="534E9010" w14:textId="77777777" w:rsidR="008173BD" w:rsidRDefault="008173BD" w:rsidP="008173BD">
      <w:r>
        <w:t xml:space="preserve">WHERE </w:t>
      </w:r>
      <w:proofErr w:type="spellStart"/>
      <w:r>
        <w:t>customer_id</w:t>
      </w:r>
      <w:proofErr w:type="spellEnd"/>
      <w:r>
        <w:t xml:space="preserve"> = 'OVDC1000002';</w:t>
      </w:r>
    </w:p>
    <w:p w14:paraId="07F99BA5" w14:textId="77777777" w:rsidR="008173BD" w:rsidRDefault="008173BD" w:rsidP="008173BD"/>
    <w:p w14:paraId="0DD4B6A7" w14:textId="77777777" w:rsidR="008173BD" w:rsidRDefault="008173BD" w:rsidP="008173BD">
      <w:r>
        <w:t>UPDATE Customer</w:t>
      </w:r>
    </w:p>
    <w:p w14:paraId="346FD081" w14:textId="77777777" w:rsidR="008173BD" w:rsidRDefault="008173BD" w:rsidP="008173BD">
      <w:r>
        <w:t xml:space="preserve">SET </w:t>
      </w:r>
      <w:proofErr w:type="spellStart"/>
      <w:r>
        <w:t>customer_address</w:t>
      </w:r>
      <w:proofErr w:type="spellEnd"/>
      <w:r>
        <w:t xml:space="preserve"> = '&lt;?xml version="1.0"?&gt;</w:t>
      </w:r>
    </w:p>
    <w:p w14:paraId="409EA24E" w14:textId="77777777" w:rsidR="008173BD" w:rsidRDefault="008173BD" w:rsidP="008173BD">
      <w:r>
        <w:t>&lt;Address&gt;</w:t>
      </w:r>
    </w:p>
    <w:p w14:paraId="20C56214" w14:textId="77777777" w:rsidR="008173BD" w:rsidRDefault="008173BD" w:rsidP="008173BD">
      <w:r>
        <w:tab/>
        <w:t>&lt;Street&gt;</w:t>
      </w:r>
      <w:proofErr w:type="spellStart"/>
      <w:r>
        <w:t>Folwer</w:t>
      </w:r>
      <w:proofErr w:type="spellEnd"/>
      <w:r>
        <w:t xml:space="preserve"> Garden&lt;/Street&gt;</w:t>
      </w:r>
    </w:p>
    <w:p w14:paraId="4F5067A4" w14:textId="77777777" w:rsidR="008173BD" w:rsidRDefault="008173BD" w:rsidP="008173BD">
      <w:r>
        <w:tab/>
        <w:t>&lt;Building&gt;Castle Building&lt;/Building&gt;</w:t>
      </w:r>
    </w:p>
    <w:p w14:paraId="5AA4D844" w14:textId="77777777" w:rsidR="008173BD" w:rsidRDefault="008173BD" w:rsidP="008173BD">
      <w:r>
        <w:tab/>
        <w:t>&lt;</w:t>
      </w:r>
      <w:proofErr w:type="spellStart"/>
      <w:r>
        <w:t>RoomNo</w:t>
      </w:r>
      <w:proofErr w:type="spellEnd"/>
      <w:r>
        <w:t>&gt;48&lt;/</w:t>
      </w:r>
      <w:proofErr w:type="spellStart"/>
      <w:r>
        <w:t>RoomNo</w:t>
      </w:r>
      <w:proofErr w:type="spellEnd"/>
      <w:r>
        <w:t>&gt;</w:t>
      </w:r>
    </w:p>
    <w:p w14:paraId="010992CE" w14:textId="77777777" w:rsidR="008173BD" w:rsidRDefault="008173BD" w:rsidP="008173BD">
      <w:r>
        <w:lastRenderedPageBreak/>
        <w:tab/>
        <w:t>&lt;County&gt;</w:t>
      </w:r>
      <w:proofErr w:type="spellStart"/>
      <w:r>
        <w:t>Wicklow</w:t>
      </w:r>
      <w:proofErr w:type="spellEnd"/>
      <w:r>
        <w:t>&lt;/County&gt;</w:t>
      </w:r>
    </w:p>
    <w:p w14:paraId="6751A41A" w14:textId="77777777" w:rsidR="008173BD" w:rsidRDefault="008173BD" w:rsidP="008173BD">
      <w:r>
        <w:tab/>
        <w:t>&lt;</w:t>
      </w:r>
      <w:proofErr w:type="spellStart"/>
      <w:r>
        <w:t>AreaCode</w:t>
      </w:r>
      <w:proofErr w:type="spellEnd"/>
      <w:r>
        <w:t>&gt;WK15&lt;/</w:t>
      </w:r>
      <w:proofErr w:type="spellStart"/>
      <w:r>
        <w:t>AreaCode</w:t>
      </w:r>
      <w:proofErr w:type="spellEnd"/>
      <w:r>
        <w:t>&gt;</w:t>
      </w:r>
    </w:p>
    <w:p w14:paraId="42116D49" w14:textId="77777777" w:rsidR="008173BD" w:rsidRDefault="008173BD" w:rsidP="008173BD">
      <w:r>
        <w:t>&lt;/Address&gt;'</w:t>
      </w:r>
    </w:p>
    <w:p w14:paraId="319A67C8" w14:textId="77777777" w:rsidR="008173BD" w:rsidRDefault="008173BD" w:rsidP="008173BD">
      <w:r>
        <w:t xml:space="preserve">WHERE </w:t>
      </w:r>
      <w:proofErr w:type="spellStart"/>
      <w:r>
        <w:t>customer_id</w:t>
      </w:r>
      <w:proofErr w:type="spellEnd"/>
      <w:r>
        <w:t xml:space="preserve"> = 'OVDC1000003';</w:t>
      </w:r>
    </w:p>
    <w:p w14:paraId="0B8C2A78" w14:textId="77777777" w:rsidR="008173BD" w:rsidRDefault="008173BD" w:rsidP="008173BD"/>
    <w:p w14:paraId="1B45E3A9" w14:textId="77777777" w:rsidR="008173BD" w:rsidRDefault="008173BD" w:rsidP="008173BD">
      <w:r>
        <w:t>UPDATE Customer</w:t>
      </w:r>
    </w:p>
    <w:p w14:paraId="633B885C" w14:textId="77777777" w:rsidR="008173BD" w:rsidRDefault="008173BD" w:rsidP="008173BD">
      <w:r>
        <w:t xml:space="preserve">SET </w:t>
      </w:r>
      <w:proofErr w:type="spellStart"/>
      <w:r>
        <w:t>customer_address</w:t>
      </w:r>
      <w:proofErr w:type="spellEnd"/>
      <w:r>
        <w:t xml:space="preserve"> = '&lt;?xml version="1.0"?&gt;</w:t>
      </w:r>
    </w:p>
    <w:p w14:paraId="7DEB1393" w14:textId="77777777" w:rsidR="008173BD" w:rsidRDefault="008173BD" w:rsidP="008173BD">
      <w:r>
        <w:t>&lt;Address&gt;</w:t>
      </w:r>
    </w:p>
    <w:p w14:paraId="3E5AECA8" w14:textId="77777777" w:rsidR="008173BD" w:rsidRDefault="008173BD" w:rsidP="008173BD">
      <w:r>
        <w:tab/>
        <w:t xml:space="preserve">&lt;Street&gt;River </w:t>
      </w:r>
      <w:proofErr w:type="spellStart"/>
      <w:r>
        <w:t>Liffy</w:t>
      </w:r>
      <w:proofErr w:type="spellEnd"/>
      <w:r>
        <w:t xml:space="preserve"> Rd.&lt;/Street&gt;</w:t>
      </w:r>
    </w:p>
    <w:p w14:paraId="4135C56B" w14:textId="77777777" w:rsidR="008173BD" w:rsidRDefault="008173BD" w:rsidP="008173BD">
      <w:r>
        <w:tab/>
        <w:t>&lt;Building&gt;River Palace&lt;/Building&gt;</w:t>
      </w:r>
    </w:p>
    <w:p w14:paraId="46E37249" w14:textId="77777777" w:rsidR="008173BD" w:rsidRDefault="008173BD" w:rsidP="008173BD">
      <w:r>
        <w:tab/>
        <w:t>&lt;</w:t>
      </w:r>
      <w:proofErr w:type="spellStart"/>
      <w:r>
        <w:t>RoomNo</w:t>
      </w:r>
      <w:proofErr w:type="spellEnd"/>
      <w:r>
        <w:t>&gt;15&lt;/</w:t>
      </w:r>
      <w:proofErr w:type="spellStart"/>
      <w:r>
        <w:t>RoomNo</w:t>
      </w:r>
      <w:proofErr w:type="spellEnd"/>
      <w:r>
        <w:t>&gt;</w:t>
      </w:r>
    </w:p>
    <w:p w14:paraId="1EA44140" w14:textId="77777777" w:rsidR="008173BD" w:rsidRDefault="008173BD" w:rsidP="008173BD">
      <w:r>
        <w:tab/>
        <w:t>&lt;County&gt;Dublin&lt;/County&gt;</w:t>
      </w:r>
    </w:p>
    <w:p w14:paraId="1E67E8DA" w14:textId="77777777" w:rsidR="008173BD" w:rsidRDefault="008173BD" w:rsidP="008173BD">
      <w:r>
        <w:tab/>
        <w:t>&lt;</w:t>
      </w:r>
      <w:proofErr w:type="spellStart"/>
      <w:r>
        <w:t>AreaCode</w:t>
      </w:r>
      <w:proofErr w:type="spellEnd"/>
      <w:r>
        <w:t>&gt;DB22&lt;/</w:t>
      </w:r>
      <w:proofErr w:type="spellStart"/>
      <w:r>
        <w:t>AreaCode</w:t>
      </w:r>
      <w:proofErr w:type="spellEnd"/>
      <w:r>
        <w:t>&gt;</w:t>
      </w:r>
    </w:p>
    <w:p w14:paraId="135CBA4E" w14:textId="77777777" w:rsidR="008173BD" w:rsidRDefault="008173BD" w:rsidP="008173BD">
      <w:r>
        <w:t>&lt;/Address&gt;'</w:t>
      </w:r>
    </w:p>
    <w:p w14:paraId="67640445" w14:textId="77777777" w:rsidR="008173BD" w:rsidRDefault="008173BD" w:rsidP="008173BD">
      <w:r>
        <w:t xml:space="preserve">WHERE </w:t>
      </w:r>
      <w:proofErr w:type="spellStart"/>
      <w:r>
        <w:t>customer_id</w:t>
      </w:r>
      <w:proofErr w:type="spellEnd"/>
      <w:r>
        <w:t xml:space="preserve"> = 'OVDC1000004';</w:t>
      </w:r>
    </w:p>
    <w:p w14:paraId="0304C547" w14:textId="77777777" w:rsidR="008173BD" w:rsidRDefault="008173BD" w:rsidP="008173BD"/>
    <w:p w14:paraId="6910F215" w14:textId="77777777" w:rsidR="008173BD" w:rsidRDefault="008173BD" w:rsidP="008173BD">
      <w:r>
        <w:t>UPDATE Customer</w:t>
      </w:r>
    </w:p>
    <w:p w14:paraId="4A23FFCC" w14:textId="77777777" w:rsidR="008173BD" w:rsidRDefault="008173BD" w:rsidP="008173BD">
      <w:r>
        <w:t xml:space="preserve">SET </w:t>
      </w:r>
      <w:proofErr w:type="spellStart"/>
      <w:r>
        <w:t>customer_address</w:t>
      </w:r>
      <w:proofErr w:type="spellEnd"/>
      <w:r>
        <w:t xml:space="preserve"> = '&lt;?xml version="1.0"?&gt;</w:t>
      </w:r>
    </w:p>
    <w:p w14:paraId="621922BA" w14:textId="77777777" w:rsidR="008173BD" w:rsidRDefault="008173BD" w:rsidP="008173BD">
      <w:r>
        <w:t>&lt;Address&gt;</w:t>
      </w:r>
    </w:p>
    <w:p w14:paraId="79562FCE" w14:textId="77777777" w:rsidR="008173BD" w:rsidRDefault="008173BD" w:rsidP="008173BD">
      <w:r>
        <w:tab/>
        <w:t>&lt;Street&gt;Old Garden&lt;/Street&gt;</w:t>
      </w:r>
    </w:p>
    <w:p w14:paraId="7A74E3CC" w14:textId="77777777" w:rsidR="008173BD" w:rsidRDefault="008173BD" w:rsidP="008173BD">
      <w:r>
        <w:tab/>
        <w:t>&lt;Building&gt;Garden Court&lt;/Building&gt;</w:t>
      </w:r>
    </w:p>
    <w:p w14:paraId="715413F3" w14:textId="77777777" w:rsidR="008173BD" w:rsidRDefault="008173BD" w:rsidP="008173BD">
      <w:r>
        <w:tab/>
        <w:t>&lt;</w:t>
      </w:r>
      <w:proofErr w:type="spellStart"/>
      <w:r>
        <w:t>RoomNo</w:t>
      </w:r>
      <w:proofErr w:type="spellEnd"/>
      <w:r>
        <w:t>&gt;06&lt;/</w:t>
      </w:r>
      <w:proofErr w:type="spellStart"/>
      <w:r>
        <w:t>RoomNo</w:t>
      </w:r>
      <w:proofErr w:type="spellEnd"/>
      <w:r>
        <w:t>&gt;</w:t>
      </w:r>
    </w:p>
    <w:p w14:paraId="418E4172" w14:textId="77777777" w:rsidR="008173BD" w:rsidRDefault="008173BD" w:rsidP="008173BD">
      <w:r>
        <w:tab/>
        <w:t>&lt;County&gt;Athlon&lt;/County&gt;</w:t>
      </w:r>
    </w:p>
    <w:p w14:paraId="0971891C" w14:textId="77777777" w:rsidR="008173BD" w:rsidRDefault="008173BD" w:rsidP="008173BD">
      <w:r>
        <w:tab/>
        <w:t>&lt;</w:t>
      </w:r>
      <w:proofErr w:type="spellStart"/>
      <w:r>
        <w:t>AreaCode</w:t>
      </w:r>
      <w:proofErr w:type="spellEnd"/>
      <w:r>
        <w:t>&gt;AL72&lt;/</w:t>
      </w:r>
      <w:proofErr w:type="spellStart"/>
      <w:r>
        <w:t>AreaCode</w:t>
      </w:r>
      <w:proofErr w:type="spellEnd"/>
      <w:r>
        <w:t>&gt;</w:t>
      </w:r>
    </w:p>
    <w:p w14:paraId="63A5B0B7" w14:textId="77777777" w:rsidR="008173BD" w:rsidRDefault="008173BD" w:rsidP="008173BD">
      <w:r>
        <w:t>&lt;/Address&gt;'</w:t>
      </w:r>
    </w:p>
    <w:p w14:paraId="66794980" w14:textId="77777777" w:rsidR="008173BD" w:rsidRDefault="008173BD" w:rsidP="008173BD">
      <w:r>
        <w:t xml:space="preserve">WHERE </w:t>
      </w:r>
      <w:proofErr w:type="spellStart"/>
      <w:r>
        <w:t>customer_id</w:t>
      </w:r>
      <w:proofErr w:type="spellEnd"/>
      <w:r>
        <w:t xml:space="preserve"> = 'OVDC1000005';</w:t>
      </w:r>
    </w:p>
    <w:p w14:paraId="5605985A" w14:textId="77777777" w:rsidR="008173BD" w:rsidRDefault="008173BD" w:rsidP="008173BD"/>
    <w:p w14:paraId="2FB2A145" w14:textId="77777777" w:rsidR="008173BD" w:rsidRDefault="008173BD" w:rsidP="008173BD">
      <w:r>
        <w:t xml:space="preserve">-- Car </w:t>
      </w:r>
      <w:proofErr w:type="spellStart"/>
      <w:r>
        <w:t>Varient</w:t>
      </w:r>
      <w:proofErr w:type="spellEnd"/>
    </w:p>
    <w:p w14:paraId="72E18F1B" w14:textId="77777777" w:rsidR="008173BD" w:rsidRDefault="008173BD" w:rsidP="008173BD"/>
    <w:p w14:paraId="523C041B" w14:textId="77777777" w:rsidR="008173BD" w:rsidRDefault="008173BD" w:rsidP="008173BD">
      <w:r>
        <w:t xml:space="preserve">UPDATE </w:t>
      </w:r>
      <w:proofErr w:type="spellStart"/>
      <w:r>
        <w:t>Car_Model</w:t>
      </w:r>
      <w:proofErr w:type="spellEnd"/>
    </w:p>
    <w:p w14:paraId="63765F0A" w14:textId="77777777" w:rsidR="008173BD" w:rsidRDefault="008173BD" w:rsidP="008173BD">
      <w:r>
        <w:t xml:space="preserve">SET </w:t>
      </w:r>
      <w:proofErr w:type="spellStart"/>
      <w:r>
        <w:t>car_model_variant</w:t>
      </w:r>
      <w:proofErr w:type="spellEnd"/>
      <w:r>
        <w:t xml:space="preserve"> = '&lt;?xml version="1.0"?&gt;</w:t>
      </w:r>
    </w:p>
    <w:p w14:paraId="4F28FDAA" w14:textId="77777777" w:rsidR="008173BD" w:rsidRDefault="008173BD" w:rsidP="008173BD">
      <w:r>
        <w:t>&lt;Variant&gt;</w:t>
      </w:r>
    </w:p>
    <w:p w14:paraId="72984656" w14:textId="77777777" w:rsidR="008173BD" w:rsidRDefault="008173BD" w:rsidP="008173BD">
      <w:r>
        <w:t>&lt;Color&gt;Red&lt;/Color&gt;</w:t>
      </w:r>
    </w:p>
    <w:p w14:paraId="56CF3A71" w14:textId="77777777" w:rsidR="008173BD" w:rsidRDefault="008173BD" w:rsidP="008173BD">
      <w:r>
        <w:t>&lt;</w:t>
      </w:r>
      <w:proofErr w:type="spellStart"/>
      <w:r>
        <w:t>EngineNo</w:t>
      </w:r>
      <w:proofErr w:type="spellEnd"/>
      <w:r>
        <w:t>&gt;F488&lt;/</w:t>
      </w:r>
      <w:proofErr w:type="spellStart"/>
      <w:r>
        <w:t>EngineNo</w:t>
      </w:r>
      <w:proofErr w:type="spellEnd"/>
      <w:r>
        <w:t>&gt;</w:t>
      </w:r>
    </w:p>
    <w:p w14:paraId="6701DBC9" w14:textId="77777777" w:rsidR="008173BD" w:rsidRDefault="008173BD" w:rsidP="008173BD">
      <w:r>
        <w:t>&lt;Fuel&gt;Diesel&lt;/Fuel&gt;</w:t>
      </w:r>
    </w:p>
    <w:p w14:paraId="4D59ACF3" w14:textId="77777777" w:rsidR="008173BD" w:rsidRDefault="008173BD" w:rsidP="008173BD">
      <w:r>
        <w:t>&lt;Power&gt;301&lt;/Power&gt;</w:t>
      </w:r>
    </w:p>
    <w:p w14:paraId="044CB495" w14:textId="77777777" w:rsidR="008173BD" w:rsidRDefault="008173BD" w:rsidP="008173BD">
      <w:r>
        <w:t>&lt;</w:t>
      </w:r>
      <w:proofErr w:type="spellStart"/>
      <w:r>
        <w:t>ZeroToSixty</w:t>
      </w:r>
      <w:proofErr w:type="spellEnd"/>
      <w:r>
        <w:t>&gt;4.3&lt;/</w:t>
      </w:r>
      <w:proofErr w:type="spellStart"/>
      <w:r>
        <w:t>ZeroToSixty</w:t>
      </w:r>
      <w:proofErr w:type="spellEnd"/>
      <w:r>
        <w:t>&gt;</w:t>
      </w:r>
    </w:p>
    <w:p w14:paraId="0DB8647D" w14:textId="77777777" w:rsidR="008173BD" w:rsidRDefault="008173BD" w:rsidP="008173BD">
      <w:r>
        <w:t>&lt;</w:t>
      </w:r>
      <w:proofErr w:type="spellStart"/>
      <w:r>
        <w:t>SeatingCapacity</w:t>
      </w:r>
      <w:proofErr w:type="spellEnd"/>
      <w:r>
        <w:t>&gt;4&lt;/</w:t>
      </w:r>
      <w:proofErr w:type="spellStart"/>
      <w:r>
        <w:t>SeatingCapacity</w:t>
      </w:r>
      <w:proofErr w:type="spellEnd"/>
      <w:r>
        <w:t>&gt;</w:t>
      </w:r>
    </w:p>
    <w:p w14:paraId="75F3D743" w14:textId="77777777" w:rsidR="008173BD" w:rsidRDefault="008173BD" w:rsidP="008173BD">
      <w:r>
        <w:t>&lt;Airbags&gt;Yes&lt;/Airbags&gt;</w:t>
      </w:r>
    </w:p>
    <w:p w14:paraId="26962CF6" w14:textId="77777777" w:rsidR="008173BD" w:rsidRDefault="008173BD" w:rsidP="008173BD">
      <w:r>
        <w:t>&lt;/Variant&gt;'</w:t>
      </w:r>
    </w:p>
    <w:p w14:paraId="6A47AA83" w14:textId="77777777" w:rsidR="008173BD" w:rsidRDefault="008173BD" w:rsidP="008173BD">
      <w:r>
        <w:t xml:space="preserve">WHERE </w:t>
      </w:r>
      <w:proofErr w:type="spellStart"/>
      <w:r>
        <w:t>car_model_id</w:t>
      </w:r>
      <w:proofErr w:type="spellEnd"/>
      <w:r>
        <w:t xml:space="preserve"> = 1;</w:t>
      </w:r>
    </w:p>
    <w:p w14:paraId="5A6558ED" w14:textId="77777777" w:rsidR="008173BD" w:rsidRDefault="008173BD" w:rsidP="008173BD"/>
    <w:p w14:paraId="7D11672B" w14:textId="77777777" w:rsidR="008173BD" w:rsidRDefault="008173BD" w:rsidP="008173BD">
      <w:r>
        <w:t xml:space="preserve">UPDATE </w:t>
      </w:r>
      <w:proofErr w:type="spellStart"/>
      <w:r>
        <w:t>Car_Model</w:t>
      </w:r>
      <w:proofErr w:type="spellEnd"/>
    </w:p>
    <w:p w14:paraId="1FAFCC1E" w14:textId="77777777" w:rsidR="008173BD" w:rsidRDefault="008173BD" w:rsidP="008173BD">
      <w:r>
        <w:t xml:space="preserve">SET </w:t>
      </w:r>
      <w:proofErr w:type="spellStart"/>
      <w:r>
        <w:t>car_model_variant</w:t>
      </w:r>
      <w:proofErr w:type="spellEnd"/>
      <w:r>
        <w:t xml:space="preserve"> = '&lt;?xml version="1.0"?&gt;</w:t>
      </w:r>
    </w:p>
    <w:p w14:paraId="3636592A" w14:textId="77777777" w:rsidR="008173BD" w:rsidRDefault="008173BD" w:rsidP="008173BD">
      <w:r>
        <w:t>&lt;Variant&gt;</w:t>
      </w:r>
    </w:p>
    <w:p w14:paraId="5E0777EC" w14:textId="77777777" w:rsidR="008173BD" w:rsidRDefault="008173BD" w:rsidP="008173BD">
      <w:r>
        <w:t>&lt;Color&gt;White&lt;/Color&gt;</w:t>
      </w:r>
    </w:p>
    <w:p w14:paraId="5F908681" w14:textId="77777777" w:rsidR="008173BD" w:rsidRDefault="008173BD" w:rsidP="008173BD">
      <w:r>
        <w:t>&lt;</w:t>
      </w:r>
      <w:proofErr w:type="spellStart"/>
      <w:r>
        <w:t>EngineNo</w:t>
      </w:r>
      <w:proofErr w:type="spellEnd"/>
      <w:r>
        <w:t>&gt;M100&lt;/</w:t>
      </w:r>
      <w:proofErr w:type="spellStart"/>
      <w:r>
        <w:t>EngineNo</w:t>
      </w:r>
      <w:proofErr w:type="spellEnd"/>
      <w:r>
        <w:t>&gt;</w:t>
      </w:r>
    </w:p>
    <w:p w14:paraId="4684E0AC" w14:textId="77777777" w:rsidR="008173BD" w:rsidRDefault="008173BD" w:rsidP="008173BD">
      <w:r>
        <w:t>&lt;Fuel&gt;Diesel&lt;/Fuel&gt;</w:t>
      </w:r>
    </w:p>
    <w:p w14:paraId="72AC1035" w14:textId="77777777" w:rsidR="008173BD" w:rsidRDefault="008173BD" w:rsidP="008173BD">
      <w:r>
        <w:t>&lt;Power&gt;300&lt;/Power&gt;</w:t>
      </w:r>
    </w:p>
    <w:p w14:paraId="4DF6A668" w14:textId="77777777" w:rsidR="008173BD" w:rsidRDefault="008173BD" w:rsidP="008173BD">
      <w:r>
        <w:t>&lt;</w:t>
      </w:r>
      <w:proofErr w:type="spellStart"/>
      <w:r>
        <w:t>ZeroToSixty</w:t>
      </w:r>
      <w:proofErr w:type="spellEnd"/>
      <w:r>
        <w:t>&gt;4.9&lt;/</w:t>
      </w:r>
      <w:proofErr w:type="spellStart"/>
      <w:r>
        <w:t>ZeroToSixty</w:t>
      </w:r>
      <w:proofErr w:type="spellEnd"/>
      <w:r>
        <w:t>&gt;</w:t>
      </w:r>
    </w:p>
    <w:p w14:paraId="0A5AC604" w14:textId="77777777" w:rsidR="008173BD" w:rsidRDefault="008173BD" w:rsidP="008173BD">
      <w:r>
        <w:t>&lt;</w:t>
      </w:r>
      <w:proofErr w:type="spellStart"/>
      <w:r>
        <w:t>SeatingCapacity</w:t>
      </w:r>
      <w:proofErr w:type="spellEnd"/>
      <w:r>
        <w:t>&gt;6&lt;/</w:t>
      </w:r>
      <w:proofErr w:type="spellStart"/>
      <w:r>
        <w:t>SeatingCapacity</w:t>
      </w:r>
      <w:proofErr w:type="spellEnd"/>
      <w:r>
        <w:t>&gt;</w:t>
      </w:r>
    </w:p>
    <w:p w14:paraId="576B3FF3" w14:textId="77777777" w:rsidR="008173BD" w:rsidRDefault="008173BD" w:rsidP="008173BD">
      <w:r>
        <w:t>&lt;Airbags&gt;Yes&lt;/Airbags&gt;</w:t>
      </w:r>
    </w:p>
    <w:p w14:paraId="48812578" w14:textId="77777777" w:rsidR="008173BD" w:rsidRDefault="008173BD" w:rsidP="008173BD">
      <w:r>
        <w:t>&lt;/Variant&gt;'</w:t>
      </w:r>
    </w:p>
    <w:p w14:paraId="1D873E6B" w14:textId="77777777" w:rsidR="008173BD" w:rsidRDefault="008173BD" w:rsidP="008173BD">
      <w:r>
        <w:t xml:space="preserve">WHERE </w:t>
      </w:r>
      <w:proofErr w:type="spellStart"/>
      <w:r>
        <w:t>car_model_id</w:t>
      </w:r>
      <w:proofErr w:type="spellEnd"/>
      <w:r>
        <w:t xml:space="preserve"> = 2;</w:t>
      </w:r>
    </w:p>
    <w:p w14:paraId="68724FD5" w14:textId="77777777" w:rsidR="008173BD" w:rsidRDefault="008173BD" w:rsidP="008173BD"/>
    <w:p w14:paraId="046D8ABB" w14:textId="77777777" w:rsidR="008173BD" w:rsidRDefault="008173BD" w:rsidP="008173BD">
      <w:r>
        <w:t xml:space="preserve">UPDATE </w:t>
      </w:r>
      <w:proofErr w:type="spellStart"/>
      <w:r>
        <w:t>Car_Model</w:t>
      </w:r>
      <w:proofErr w:type="spellEnd"/>
    </w:p>
    <w:p w14:paraId="796FCE12" w14:textId="77777777" w:rsidR="008173BD" w:rsidRDefault="008173BD" w:rsidP="008173BD">
      <w:r>
        <w:lastRenderedPageBreak/>
        <w:t xml:space="preserve">SET </w:t>
      </w:r>
      <w:proofErr w:type="spellStart"/>
      <w:r>
        <w:t>car_model_variant</w:t>
      </w:r>
      <w:proofErr w:type="spellEnd"/>
      <w:r>
        <w:t xml:space="preserve"> = '&lt;?xml version="1.0"?&gt;</w:t>
      </w:r>
    </w:p>
    <w:p w14:paraId="514173D6" w14:textId="77777777" w:rsidR="008173BD" w:rsidRDefault="008173BD" w:rsidP="008173BD">
      <w:r>
        <w:t>&lt;Variant&gt;</w:t>
      </w:r>
    </w:p>
    <w:p w14:paraId="5705B6C7" w14:textId="77777777" w:rsidR="008173BD" w:rsidRDefault="008173BD" w:rsidP="008173BD">
      <w:r>
        <w:t>&lt;Color&gt;Blue&lt;/Color&gt;</w:t>
      </w:r>
    </w:p>
    <w:p w14:paraId="1141C890" w14:textId="77777777" w:rsidR="008173BD" w:rsidRDefault="008173BD" w:rsidP="008173BD">
      <w:r>
        <w:t>&lt;</w:t>
      </w:r>
      <w:proofErr w:type="spellStart"/>
      <w:r>
        <w:t>EngineNo</w:t>
      </w:r>
      <w:proofErr w:type="spellEnd"/>
      <w:r>
        <w:t>&gt;S190&lt;/</w:t>
      </w:r>
      <w:proofErr w:type="spellStart"/>
      <w:r>
        <w:t>EngineNo</w:t>
      </w:r>
      <w:proofErr w:type="spellEnd"/>
      <w:r>
        <w:t>&gt;</w:t>
      </w:r>
    </w:p>
    <w:p w14:paraId="23B7EEBE" w14:textId="77777777" w:rsidR="008173BD" w:rsidRDefault="008173BD" w:rsidP="008173BD">
      <w:r>
        <w:t>&lt;Fuel&gt;Petrol&lt;/Fuel&gt;</w:t>
      </w:r>
    </w:p>
    <w:p w14:paraId="624EABDD" w14:textId="77777777" w:rsidR="008173BD" w:rsidRDefault="008173BD" w:rsidP="008173BD">
      <w:r>
        <w:t>&lt;Power&gt;290&lt;/Power&gt;</w:t>
      </w:r>
    </w:p>
    <w:p w14:paraId="7F242A01" w14:textId="77777777" w:rsidR="008173BD" w:rsidRDefault="008173BD" w:rsidP="008173BD">
      <w:r>
        <w:t>&lt;</w:t>
      </w:r>
      <w:proofErr w:type="spellStart"/>
      <w:r>
        <w:t>ZeroToSixty</w:t>
      </w:r>
      <w:proofErr w:type="spellEnd"/>
      <w:r>
        <w:t>&gt;5.3&lt;/</w:t>
      </w:r>
      <w:proofErr w:type="spellStart"/>
      <w:r>
        <w:t>ZeroToSixty</w:t>
      </w:r>
      <w:proofErr w:type="spellEnd"/>
      <w:r>
        <w:t>&gt;</w:t>
      </w:r>
    </w:p>
    <w:p w14:paraId="296C57B5" w14:textId="77777777" w:rsidR="008173BD" w:rsidRDefault="008173BD" w:rsidP="008173BD">
      <w:r>
        <w:t>&lt;</w:t>
      </w:r>
      <w:proofErr w:type="spellStart"/>
      <w:r>
        <w:t>SeatingCapacity</w:t>
      </w:r>
      <w:proofErr w:type="spellEnd"/>
      <w:r>
        <w:t>&gt;2&lt;/</w:t>
      </w:r>
      <w:proofErr w:type="spellStart"/>
      <w:r>
        <w:t>SeatingCapacity</w:t>
      </w:r>
      <w:proofErr w:type="spellEnd"/>
      <w:r>
        <w:t>&gt;</w:t>
      </w:r>
    </w:p>
    <w:p w14:paraId="3C6D9199" w14:textId="77777777" w:rsidR="008173BD" w:rsidRDefault="008173BD" w:rsidP="008173BD">
      <w:r>
        <w:t>&lt;Airbags&gt;Yes&lt;/Airbags&gt;</w:t>
      </w:r>
    </w:p>
    <w:p w14:paraId="52776210" w14:textId="77777777" w:rsidR="008173BD" w:rsidRDefault="008173BD" w:rsidP="008173BD">
      <w:r>
        <w:t>&lt;/Variant&gt;'</w:t>
      </w:r>
    </w:p>
    <w:p w14:paraId="48F9E497" w14:textId="77777777" w:rsidR="008173BD" w:rsidRDefault="008173BD" w:rsidP="008173BD">
      <w:r>
        <w:t xml:space="preserve">WHERE </w:t>
      </w:r>
      <w:proofErr w:type="spellStart"/>
      <w:r>
        <w:t>car_model_id</w:t>
      </w:r>
      <w:proofErr w:type="spellEnd"/>
      <w:r>
        <w:t xml:space="preserve"> = 3;</w:t>
      </w:r>
    </w:p>
    <w:p w14:paraId="35C35A76" w14:textId="77777777" w:rsidR="008173BD" w:rsidRDefault="008173BD" w:rsidP="008173BD"/>
    <w:p w14:paraId="22722009" w14:textId="77777777" w:rsidR="008173BD" w:rsidRDefault="008173BD" w:rsidP="008173BD">
      <w:r>
        <w:t xml:space="preserve">UPDATE </w:t>
      </w:r>
      <w:proofErr w:type="spellStart"/>
      <w:r>
        <w:t>Car_Model</w:t>
      </w:r>
      <w:proofErr w:type="spellEnd"/>
    </w:p>
    <w:p w14:paraId="0F43B178" w14:textId="77777777" w:rsidR="008173BD" w:rsidRDefault="008173BD" w:rsidP="008173BD">
      <w:r>
        <w:t xml:space="preserve">SET </w:t>
      </w:r>
      <w:proofErr w:type="spellStart"/>
      <w:r>
        <w:t>car_model_variant</w:t>
      </w:r>
      <w:proofErr w:type="spellEnd"/>
      <w:r>
        <w:t xml:space="preserve"> = '&lt;?xml version="1.0"?&gt;</w:t>
      </w:r>
    </w:p>
    <w:p w14:paraId="32FC04EA" w14:textId="77777777" w:rsidR="008173BD" w:rsidRDefault="008173BD" w:rsidP="008173BD">
      <w:r>
        <w:t>&lt;Variant&gt;</w:t>
      </w:r>
    </w:p>
    <w:p w14:paraId="095540F4" w14:textId="77777777" w:rsidR="008173BD" w:rsidRDefault="008173BD" w:rsidP="008173BD">
      <w:r>
        <w:t>&lt;Color&gt;Ash&lt;/Color&gt;</w:t>
      </w:r>
    </w:p>
    <w:p w14:paraId="26A9901B" w14:textId="77777777" w:rsidR="008173BD" w:rsidRDefault="008173BD" w:rsidP="008173BD">
      <w:r>
        <w:t>&lt;</w:t>
      </w:r>
      <w:proofErr w:type="spellStart"/>
      <w:r>
        <w:t>EngineNo</w:t>
      </w:r>
      <w:proofErr w:type="spellEnd"/>
      <w:r>
        <w:t>&gt;FX100&lt;/</w:t>
      </w:r>
      <w:proofErr w:type="spellStart"/>
      <w:r>
        <w:t>EngineNo</w:t>
      </w:r>
      <w:proofErr w:type="spellEnd"/>
      <w:r>
        <w:t>&gt;</w:t>
      </w:r>
    </w:p>
    <w:p w14:paraId="520A2FE1" w14:textId="77777777" w:rsidR="008173BD" w:rsidRDefault="008173BD" w:rsidP="008173BD">
      <w:r>
        <w:t>&lt;Fuel&gt;Diesel&lt;/Fuel&gt;</w:t>
      </w:r>
    </w:p>
    <w:p w14:paraId="6BDB9CEF" w14:textId="77777777" w:rsidR="008173BD" w:rsidRDefault="008173BD" w:rsidP="008173BD">
      <w:r>
        <w:t>&lt;Power&gt;295&lt;/Power&gt;</w:t>
      </w:r>
    </w:p>
    <w:p w14:paraId="632060A0" w14:textId="77777777" w:rsidR="008173BD" w:rsidRDefault="008173BD" w:rsidP="008173BD">
      <w:r>
        <w:t>&lt;</w:t>
      </w:r>
      <w:proofErr w:type="spellStart"/>
      <w:r>
        <w:t>ZeroToSixty</w:t>
      </w:r>
      <w:proofErr w:type="spellEnd"/>
      <w:r>
        <w:t>&gt;5.6&lt;/</w:t>
      </w:r>
      <w:proofErr w:type="spellStart"/>
      <w:r>
        <w:t>ZeroToSixty</w:t>
      </w:r>
      <w:proofErr w:type="spellEnd"/>
      <w:r>
        <w:t>&gt;</w:t>
      </w:r>
    </w:p>
    <w:p w14:paraId="6C27D83A" w14:textId="77777777" w:rsidR="008173BD" w:rsidRDefault="008173BD" w:rsidP="008173BD">
      <w:r>
        <w:t>&lt;</w:t>
      </w:r>
      <w:proofErr w:type="spellStart"/>
      <w:r>
        <w:t>SeatingCapacity</w:t>
      </w:r>
      <w:proofErr w:type="spellEnd"/>
      <w:r>
        <w:t>&gt;4&lt;/</w:t>
      </w:r>
      <w:proofErr w:type="spellStart"/>
      <w:r>
        <w:t>SeatingCapacity</w:t>
      </w:r>
      <w:proofErr w:type="spellEnd"/>
      <w:r>
        <w:t>&gt;</w:t>
      </w:r>
    </w:p>
    <w:p w14:paraId="4F9F1DCF" w14:textId="77777777" w:rsidR="008173BD" w:rsidRDefault="008173BD" w:rsidP="008173BD">
      <w:r>
        <w:t>&lt;Airbags&gt;Yes&lt;/Airbags&gt;</w:t>
      </w:r>
    </w:p>
    <w:p w14:paraId="2647680A" w14:textId="77777777" w:rsidR="008173BD" w:rsidRDefault="008173BD" w:rsidP="008173BD">
      <w:r>
        <w:t>&lt;/Variant&gt;'</w:t>
      </w:r>
    </w:p>
    <w:p w14:paraId="1C6F194F" w14:textId="77777777" w:rsidR="008173BD" w:rsidRDefault="008173BD" w:rsidP="008173BD">
      <w:r>
        <w:t xml:space="preserve">WHERE </w:t>
      </w:r>
      <w:proofErr w:type="spellStart"/>
      <w:r>
        <w:t>car_model_id</w:t>
      </w:r>
      <w:proofErr w:type="spellEnd"/>
      <w:r>
        <w:t xml:space="preserve"> = 4;</w:t>
      </w:r>
    </w:p>
    <w:p w14:paraId="6D2A9EB9" w14:textId="77777777" w:rsidR="008173BD" w:rsidRDefault="008173BD" w:rsidP="008173BD"/>
    <w:p w14:paraId="171813CC" w14:textId="77777777" w:rsidR="008173BD" w:rsidRDefault="008173BD" w:rsidP="008173BD">
      <w:r>
        <w:t xml:space="preserve">UPDATE </w:t>
      </w:r>
      <w:proofErr w:type="spellStart"/>
      <w:r>
        <w:t>Car_Model</w:t>
      </w:r>
      <w:proofErr w:type="spellEnd"/>
    </w:p>
    <w:p w14:paraId="11BC44DD" w14:textId="77777777" w:rsidR="008173BD" w:rsidRDefault="008173BD" w:rsidP="008173BD">
      <w:r>
        <w:t xml:space="preserve">SET </w:t>
      </w:r>
      <w:proofErr w:type="spellStart"/>
      <w:r>
        <w:t>car_model_variant</w:t>
      </w:r>
      <w:proofErr w:type="spellEnd"/>
      <w:r>
        <w:t xml:space="preserve"> = '&lt;?xml version="1.0"?&gt;</w:t>
      </w:r>
    </w:p>
    <w:p w14:paraId="7EAA9E42" w14:textId="77777777" w:rsidR="008173BD" w:rsidRDefault="008173BD" w:rsidP="008173BD">
      <w:r>
        <w:t>&lt;Variant&gt;</w:t>
      </w:r>
    </w:p>
    <w:p w14:paraId="72865138" w14:textId="77777777" w:rsidR="008173BD" w:rsidRDefault="008173BD" w:rsidP="008173BD">
      <w:r>
        <w:lastRenderedPageBreak/>
        <w:t>&lt;Color&gt;Gray&lt;/Color&gt;</w:t>
      </w:r>
    </w:p>
    <w:p w14:paraId="25E6CC4E" w14:textId="77777777" w:rsidR="008173BD" w:rsidRDefault="008173BD" w:rsidP="008173BD">
      <w:r>
        <w:t>&lt;</w:t>
      </w:r>
      <w:proofErr w:type="spellStart"/>
      <w:r>
        <w:t>EngineNo</w:t>
      </w:r>
      <w:proofErr w:type="spellEnd"/>
      <w:r>
        <w:t>&gt;F488&lt;/</w:t>
      </w:r>
      <w:proofErr w:type="spellStart"/>
      <w:r>
        <w:t>EngineNo</w:t>
      </w:r>
      <w:proofErr w:type="spellEnd"/>
      <w:r>
        <w:t>&gt;</w:t>
      </w:r>
    </w:p>
    <w:p w14:paraId="223882A9" w14:textId="77777777" w:rsidR="008173BD" w:rsidRDefault="008173BD" w:rsidP="008173BD">
      <w:r>
        <w:t>&lt;Fuel&gt;Petrol&lt;/Fuel&gt;</w:t>
      </w:r>
    </w:p>
    <w:p w14:paraId="6CF95B51" w14:textId="77777777" w:rsidR="008173BD" w:rsidRDefault="008173BD" w:rsidP="008173BD">
      <w:r>
        <w:t>&lt;Power&gt;278&lt;/Power&gt;</w:t>
      </w:r>
    </w:p>
    <w:p w14:paraId="35312F08" w14:textId="77777777" w:rsidR="008173BD" w:rsidRDefault="008173BD" w:rsidP="008173BD">
      <w:r>
        <w:t>&lt;</w:t>
      </w:r>
      <w:proofErr w:type="spellStart"/>
      <w:r>
        <w:t>ZeroToSixty</w:t>
      </w:r>
      <w:proofErr w:type="spellEnd"/>
      <w:r>
        <w:t>&gt;6.5&lt;/</w:t>
      </w:r>
      <w:proofErr w:type="spellStart"/>
      <w:r>
        <w:t>ZeroToSixty</w:t>
      </w:r>
      <w:proofErr w:type="spellEnd"/>
      <w:r>
        <w:t>&gt;</w:t>
      </w:r>
    </w:p>
    <w:p w14:paraId="3AE62271" w14:textId="77777777" w:rsidR="008173BD" w:rsidRDefault="008173BD" w:rsidP="008173BD">
      <w:r>
        <w:t>&lt;</w:t>
      </w:r>
      <w:proofErr w:type="spellStart"/>
      <w:r>
        <w:t>SeatingCapacity</w:t>
      </w:r>
      <w:proofErr w:type="spellEnd"/>
      <w:r>
        <w:t>&gt;4&lt;/</w:t>
      </w:r>
      <w:proofErr w:type="spellStart"/>
      <w:r>
        <w:t>SeatingCapacity</w:t>
      </w:r>
      <w:proofErr w:type="spellEnd"/>
      <w:r>
        <w:t>&gt;</w:t>
      </w:r>
    </w:p>
    <w:p w14:paraId="29C42F68" w14:textId="77777777" w:rsidR="008173BD" w:rsidRDefault="008173BD" w:rsidP="008173BD">
      <w:r>
        <w:t>&lt;Airbags&gt;No&lt;/Airbags&gt;</w:t>
      </w:r>
    </w:p>
    <w:p w14:paraId="665B60E7" w14:textId="77777777" w:rsidR="008173BD" w:rsidRDefault="008173BD" w:rsidP="008173BD">
      <w:r>
        <w:t>&lt;/Variant&gt;'</w:t>
      </w:r>
    </w:p>
    <w:p w14:paraId="5AA159A1" w14:textId="77777777" w:rsidR="008173BD" w:rsidRDefault="008173BD" w:rsidP="008173BD">
      <w:r>
        <w:t xml:space="preserve">WHERE </w:t>
      </w:r>
      <w:proofErr w:type="spellStart"/>
      <w:r>
        <w:t>car_model_id</w:t>
      </w:r>
      <w:proofErr w:type="spellEnd"/>
      <w:r>
        <w:t xml:space="preserve"> = 5;</w:t>
      </w:r>
    </w:p>
    <w:p w14:paraId="7AF85BE9" w14:textId="77777777" w:rsidR="008173BD" w:rsidRDefault="008173BD" w:rsidP="008173BD"/>
    <w:p w14:paraId="24EB0576" w14:textId="77777777" w:rsidR="008173BD" w:rsidRDefault="008173BD" w:rsidP="008173BD">
      <w:r>
        <w:t xml:space="preserve">UPDATE </w:t>
      </w:r>
      <w:proofErr w:type="spellStart"/>
      <w:r>
        <w:t>Car_Model</w:t>
      </w:r>
      <w:proofErr w:type="spellEnd"/>
    </w:p>
    <w:p w14:paraId="673D579B" w14:textId="77777777" w:rsidR="008173BD" w:rsidRDefault="008173BD" w:rsidP="008173BD">
      <w:r>
        <w:t xml:space="preserve">SET </w:t>
      </w:r>
      <w:proofErr w:type="spellStart"/>
      <w:r>
        <w:t>car_model_variant</w:t>
      </w:r>
      <w:proofErr w:type="spellEnd"/>
      <w:r>
        <w:t xml:space="preserve"> = '&lt;?xml version="1.0"?&gt;</w:t>
      </w:r>
    </w:p>
    <w:p w14:paraId="3756CA0C" w14:textId="77777777" w:rsidR="008173BD" w:rsidRDefault="008173BD" w:rsidP="008173BD">
      <w:r>
        <w:t>&lt;Variant&gt;</w:t>
      </w:r>
    </w:p>
    <w:p w14:paraId="1792080D" w14:textId="77777777" w:rsidR="008173BD" w:rsidRDefault="008173BD" w:rsidP="008173BD">
      <w:r>
        <w:t>&lt;Color&gt;White&lt;/Color&gt;</w:t>
      </w:r>
    </w:p>
    <w:p w14:paraId="584B9E75" w14:textId="77777777" w:rsidR="008173BD" w:rsidRDefault="008173BD" w:rsidP="008173BD">
      <w:r>
        <w:t>&lt;</w:t>
      </w:r>
      <w:proofErr w:type="spellStart"/>
      <w:r>
        <w:t>EngineNo</w:t>
      </w:r>
      <w:proofErr w:type="spellEnd"/>
      <w:r>
        <w:t>&gt;MX23&lt;/</w:t>
      </w:r>
      <w:proofErr w:type="spellStart"/>
      <w:r>
        <w:t>EngineNo</w:t>
      </w:r>
      <w:proofErr w:type="spellEnd"/>
      <w:r>
        <w:t>&gt;</w:t>
      </w:r>
    </w:p>
    <w:p w14:paraId="680AD022" w14:textId="77777777" w:rsidR="008173BD" w:rsidRDefault="008173BD" w:rsidP="008173BD">
      <w:r>
        <w:t>&lt;Fuel&gt;Petrol&lt;/Fuel&gt;</w:t>
      </w:r>
    </w:p>
    <w:p w14:paraId="01DF9C32" w14:textId="77777777" w:rsidR="008173BD" w:rsidRDefault="008173BD" w:rsidP="008173BD">
      <w:r>
        <w:t>&lt;Power&gt;201&lt;/Power&gt;</w:t>
      </w:r>
    </w:p>
    <w:p w14:paraId="7A77D698" w14:textId="77777777" w:rsidR="008173BD" w:rsidRDefault="008173BD" w:rsidP="008173BD">
      <w:r>
        <w:t>&lt;</w:t>
      </w:r>
      <w:proofErr w:type="spellStart"/>
      <w:r>
        <w:t>ZeroToSixty</w:t>
      </w:r>
      <w:proofErr w:type="spellEnd"/>
      <w:r>
        <w:t>&gt;7.6&lt;/</w:t>
      </w:r>
      <w:proofErr w:type="spellStart"/>
      <w:r>
        <w:t>ZeroToSixty</w:t>
      </w:r>
      <w:proofErr w:type="spellEnd"/>
      <w:r>
        <w:t>&gt;</w:t>
      </w:r>
    </w:p>
    <w:p w14:paraId="62707A68" w14:textId="77777777" w:rsidR="008173BD" w:rsidRDefault="008173BD" w:rsidP="008173BD">
      <w:r>
        <w:t>&lt;</w:t>
      </w:r>
      <w:proofErr w:type="spellStart"/>
      <w:r>
        <w:t>SeatingCapacity</w:t>
      </w:r>
      <w:proofErr w:type="spellEnd"/>
      <w:r>
        <w:t>&gt;4&lt;/</w:t>
      </w:r>
      <w:proofErr w:type="spellStart"/>
      <w:r>
        <w:t>SeatingCapacity</w:t>
      </w:r>
      <w:proofErr w:type="spellEnd"/>
      <w:r>
        <w:t>&gt;</w:t>
      </w:r>
    </w:p>
    <w:p w14:paraId="1014DC00" w14:textId="77777777" w:rsidR="008173BD" w:rsidRDefault="008173BD" w:rsidP="008173BD">
      <w:r>
        <w:t>&lt;Airbags&gt;Yes&lt;/Airbags&gt;</w:t>
      </w:r>
    </w:p>
    <w:p w14:paraId="0B4894EA" w14:textId="77777777" w:rsidR="008173BD" w:rsidRDefault="008173BD" w:rsidP="008173BD">
      <w:r>
        <w:t>&lt;/Variant&gt;'</w:t>
      </w:r>
    </w:p>
    <w:p w14:paraId="7A858F39" w14:textId="77777777" w:rsidR="008173BD" w:rsidRDefault="008173BD" w:rsidP="008173BD">
      <w:r>
        <w:t xml:space="preserve">WHERE </w:t>
      </w:r>
      <w:proofErr w:type="spellStart"/>
      <w:r>
        <w:t>car_model_id</w:t>
      </w:r>
      <w:proofErr w:type="spellEnd"/>
      <w:r>
        <w:t xml:space="preserve"> = 6;</w:t>
      </w:r>
    </w:p>
    <w:p w14:paraId="70D48314" w14:textId="77777777" w:rsidR="008173BD" w:rsidRDefault="008173BD" w:rsidP="008173BD"/>
    <w:p w14:paraId="23B57C65" w14:textId="77777777" w:rsidR="008173BD" w:rsidRDefault="008173BD" w:rsidP="008173BD">
      <w:r>
        <w:t>------------------------------</w:t>
      </w:r>
    </w:p>
    <w:p w14:paraId="0471F85A" w14:textId="77777777" w:rsidR="008173BD" w:rsidRDefault="008173BD" w:rsidP="008173BD"/>
    <w:p w14:paraId="23513704" w14:textId="77777777" w:rsidR="008173BD" w:rsidRDefault="008173BD" w:rsidP="008173BD">
      <w:r>
        <w:t xml:space="preserve">UPDATE </w:t>
      </w:r>
      <w:proofErr w:type="spellStart"/>
      <w:r>
        <w:t>Car_Model</w:t>
      </w:r>
      <w:proofErr w:type="spellEnd"/>
    </w:p>
    <w:p w14:paraId="7DB84F45" w14:textId="77777777" w:rsidR="008173BD" w:rsidRDefault="008173BD" w:rsidP="008173BD">
      <w:r>
        <w:t xml:space="preserve">SET </w:t>
      </w:r>
      <w:proofErr w:type="spellStart"/>
      <w:r>
        <w:t>car_model_variant</w:t>
      </w:r>
      <w:proofErr w:type="spellEnd"/>
      <w:r>
        <w:t xml:space="preserve"> = '&lt;?xml version="1.0"?&gt;</w:t>
      </w:r>
    </w:p>
    <w:p w14:paraId="22C5FA76" w14:textId="77777777" w:rsidR="008173BD" w:rsidRDefault="008173BD" w:rsidP="008173BD">
      <w:r>
        <w:t>&lt;Variant&gt;</w:t>
      </w:r>
    </w:p>
    <w:p w14:paraId="20264607" w14:textId="77777777" w:rsidR="008173BD" w:rsidRDefault="008173BD" w:rsidP="008173BD">
      <w:r>
        <w:lastRenderedPageBreak/>
        <w:t>&lt;Color&gt;Red&lt;/Color&gt;</w:t>
      </w:r>
    </w:p>
    <w:p w14:paraId="7759471E" w14:textId="77777777" w:rsidR="008173BD" w:rsidRDefault="008173BD" w:rsidP="008173BD">
      <w:r>
        <w:t>&lt;</w:t>
      </w:r>
      <w:proofErr w:type="spellStart"/>
      <w:r>
        <w:t>EngineNo</w:t>
      </w:r>
      <w:proofErr w:type="spellEnd"/>
      <w:r>
        <w:t>&gt;RX8&lt;/</w:t>
      </w:r>
      <w:proofErr w:type="spellStart"/>
      <w:r>
        <w:t>EngineNo</w:t>
      </w:r>
      <w:proofErr w:type="spellEnd"/>
      <w:r>
        <w:t>&gt;</w:t>
      </w:r>
    </w:p>
    <w:p w14:paraId="370A3C2A" w14:textId="77777777" w:rsidR="008173BD" w:rsidRDefault="008173BD" w:rsidP="008173BD">
      <w:r>
        <w:t>&lt;Fuel&gt;Diesel&lt;/Fuel&gt;</w:t>
      </w:r>
    </w:p>
    <w:p w14:paraId="1EB2F140" w14:textId="77777777" w:rsidR="008173BD" w:rsidRDefault="008173BD" w:rsidP="008173BD">
      <w:r>
        <w:t>&lt;Power&gt;301&lt;/Power&gt;</w:t>
      </w:r>
    </w:p>
    <w:p w14:paraId="51DDDD7F" w14:textId="77777777" w:rsidR="008173BD" w:rsidRDefault="008173BD" w:rsidP="008173BD">
      <w:r>
        <w:t>&lt;</w:t>
      </w:r>
      <w:proofErr w:type="spellStart"/>
      <w:r>
        <w:t>ZeroToSixty</w:t>
      </w:r>
      <w:proofErr w:type="spellEnd"/>
      <w:r>
        <w:t>&gt;4.3&lt;/</w:t>
      </w:r>
      <w:proofErr w:type="spellStart"/>
      <w:r>
        <w:t>ZeroToSixty</w:t>
      </w:r>
      <w:proofErr w:type="spellEnd"/>
      <w:r>
        <w:t>&gt;</w:t>
      </w:r>
    </w:p>
    <w:p w14:paraId="47872249" w14:textId="77777777" w:rsidR="008173BD" w:rsidRDefault="008173BD" w:rsidP="008173BD">
      <w:r>
        <w:t>&lt;</w:t>
      </w:r>
      <w:proofErr w:type="spellStart"/>
      <w:r>
        <w:t>SeatingCapacity</w:t>
      </w:r>
      <w:proofErr w:type="spellEnd"/>
      <w:r>
        <w:t>&gt;2&lt;/</w:t>
      </w:r>
      <w:proofErr w:type="spellStart"/>
      <w:r>
        <w:t>SeatingCapacity</w:t>
      </w:r>
      <w:proofErr w:type="spellEnd"/>
      <w:r>
        <w:t>&gt;</w:t>
      </w:r>
    </w:p>
    <w:p w14:paraId="263B197F" w14:textId="77777777" w:rsidR="008173BD" w:rsidRDefault="008173BD" w:rsidP="008173BD">
      <w:r>
        <w:t>&lt;Airbags&gt;Yes&lt;/Airbags&gt;</w:t>
      </w:r>
    </w:p>
    <w:p w14:paraId="444DE1D9" w14:textId="77777777" w:rsidR="008173BD" w:rsidRDefault="008173BD" w:rsidP="008173BD">
      <w:r>
        <w:t>&lt;/Variant&gt;'</w:t>
      </w:r>
    </w:p>
    <w:p w14:paraId="7ADE0AF5" w14:textId="77777777" w:rsidR="008173BD" w:rsidRDefault="008173BD" w:rsidP="008173BD">
      <w:r>
        <w:t xml:space="preserve">WHERE </w:t>
      </w:r>
      <w:proofErr w:type="spellStart"/>
      <w:r>
        <w:t>car_model_id</w:t>
      </w:r>
      <w:proofErr w:type="spellEnd"/>
      <w:r>
        <w:t xml:space="preserve"> = 7;</w:t>
      </w:r>
    </w:p>
    <w:p w14:paraId="335763FF" w14:textId="77777777" w:rsidR="008173BD" w:rsidRDefault="008173BD" w:rsidP="008173BD"/>
    <w:p w14:paraId="3AA40561" w14:textId="77777777" w:rsidR="008173BD" w:rsidRDefault="008173BD" w:rsidP="008173BD">
      <w:r>
        <w:t xml:space="preserve">UPDATE </w:t>
      </w:r>
      <w:proofErr w:type="spellStart"/>
      <w:r>
        <w:t>Car_Model</w:t>
      </w:r>
      <w:proofErr w:type="spellEnd"/>
    </w:p>
    <w:p w14:paraId="416F289D" w14:textId="77777777" w:rsidR="008173BD" w:rsidRDefault="008173BD" w:rsidP="008173BD">
      <w:r>
        <w:t xml:space="preserve">SET </w:t>
      </w:r>
      <w:proofErr w:type="spellStart"/>
      <w:r>
        <w:t>car_model_variant</w:t>
      </w:r>
      <w:proofErr w:type="spellEnd"/>
      <w:r>
        <w:t xml:space="preserve"> = '&lt;?xml version="1.0"?&gt;</w:t>
      </w:r>
    </w:p>
    <w:p w14:paraId="6075E8B9" w14:textId="77777777" w:rsidR="008173BD" w:rsidRDefault="008173BD" w:rsidP="008173BD">
      <w:r>
        <w:t>&lt;Variant&gt;</w:t>
      </w:r>
    </w:p>
    <w:p w14:paraId="266DEB4F" w14:textId="77777777" w:rsidR="008173BD" w:rsidRDefault="008173BD" w:rsidP="008173BD">
      <w:r>
        <w:t>&lt;Color&gt;White&lt;/Color&gt;</w:t>
      </w:r>
    </w:p>
    <w:p w14:paraId="61E8F0F7" w14:textId="77777777" w:rsidR="008173BD" w:rsidRDefault="008173BD" w:rsidP="008173BD">
      <w:r>
        <w:t>&lt;</w:t>
      </w:r>
      <w:proofErr w:type="spellStart"/>
      <w:r>
        <w:t>EngineNo</w:t>
      </w:r>
      <w:proofErr w:type="spellEnd"/>
      <w:r>
        <w:t>&gt;M123&lt;/</w:t>
      </w:r>
      <w:proofErr w:type="spellStart"/>
      <w:r>
        <w:t>EngineNo</w:t>
      </w:r>
      <w:proofErr w:type="spellEnd"/>
      <w:r>
        <w:t>&gt;</w:t>
      </w:r>
    </w:p>
    <w:p w14:paraId="40712792" w14:textId="77777777" w:rsidR="008173BD" w:rsidRDefault="008173BD" w:rsidP="008173BD">
      <w:r>
        <w:t>&lt;Fuel&gt;Diesel&lt;/Fuel&gt;</w:t>
      </w:r>
    </w:p>
    <w:p w14:paraId="5007DED6" w14:textId="77777777" w:rsidR="008173BD" w:rsidRDefault="008173BD" w:rsidP="008173BD">
      <w:r>
        <w:t>&lt;Power&gt;301&lt;/Power&gt;</w:t>
      </w:r>
    </w:p>
    <w:p w14:paraId="58FC8691" w14:textId="77777777" w:rsidR="008173BD" w:rsidRDefault="008173BD" w:rsidP="008173BD">
      <w:r>
        <w:t>&lt;</w:t>
      </w:r>
      <w:proofErr w:type="spellStart"/>
      <w:r>
        <w:t>ZeroToSixty</w:t>
      </w:r>
      <w:proofErr w:type="spellEnd"/>
      <w:r>
        <w:t>&gt;4.6&lt;/</w:t>
      </w:r>
      <w:proofErr w:type="spellStart"/>
      <w:r>
        <w:t>ZeroToSixty</w:t>
      </w:r>
      <w:proofErr w:type="spellEnd"/>
      <w:r>
        <w:t>&gt;</w:t>
      </w:r>
    </w:p>
    <w:p w14:paraId="6AC345CF" w14:textId="77777777" w:rsidR="008173BD" w:rsidRDefault="008173BD" w:rsidP="008173BD">
      <w:r>
        <w:t>&lt;</w:t>
      </w:r>
      <w:proofErr w:type="spellStart"/>
      <w:r>
        <w:t>SeatingCapacity</w:t>
      </w:r>
      <w:proofErr w:type="spellEnd"/>
      <w:r>
        <w:t>&gt;6&lt;/</w:t>
      </w:r>
      <w:proofErr w:type="spellStart"/>
      <w:r>
        <w:t>SeatingCapacity</w:t>
      </w:r>
      <w:proofErr w:type="spellEnd"/>
      <w:r>
        <w:t>&gt;</w:t>
      </w:r>
    </w:p>
    <w:p w14:paraId="605A0DEF" w14:textId="77777777" w:rsidR="008173BD" w:rsidRDefault="008173BD" w:rsidP="008173BD">
      <w:r>
        <w:t>&lt;Airbags&gt;Yes&lt;/Airbags&gt;</w:t>
      </w:r>
    </w:p>
    <w:p w14:paraId="79D56DB3" w14:textId="77777777" w:rsidR="008173BD" w:rsidRDefault="008173BD" w:rsidP="008173BD">
      <w:r>
        <w:t>&lt;/Variant&gt;'</w:t>
      </w:r>
    </w:p>
    <w:p w14:paraId="0BDE711A" w14:textId="77777777" w:rsidR="008173BD" w:rsidRDefault="008173BD" w:rsidP="008173BD">
      <w:r>
        <w:t xml:space="preserve">WHERE </w:t>
      </w:r>
      <w:proofErr w:type="spellStart"/>
      <w:r>
        <w:t>car_model_id</w:t>
      </w:r>
      <w:proofErr w:type="spellEnd"/>
      <w:r>
        <w:t xml:space="preserve"> = 8;</w:t>
      </w:r>
    </w:p>
    <w:p w14:paraId="6FA5BCB2" w14:textId="77777777" w:rsidR="008173BD" w:rsidRDefault="008173BD" w:rsidP="008173BD"/>
    <w:p w14:paraId="4444F917" w14:textId="77777777" w:rsidR="008173BD" w:rsidRDefault="008173BD" w:rsidP="008173BD">
      <w:r>
        <w:t xml:space="preserve">UPDATE </w:t>
      </w:r>
      <w:proofErr w:type="spellStart"/>
      <w:r>
        <w:t>Car_Model</w:t>
      </w:r>
      <w:proofErr w:type="spellEnd"/>
    </w:p>
    <w:p w14:paraId="2514CE16" w14:textId="77777777" w:rsidR="008173BD" w:rsidRDefault="008173BD" w:rsidP="008173BD">
      <w:r>
        <w:t xml:space="preserve">SET </w:t>
      </w:r>
      <w:proofErr w:type="spellStart"/>
      <w:r>
        <w:t>car_model_variant</w:t>
      </w:r>
      <w:proofErr w:type="spellEnd"/>
      <w:r>
        <w:t xml:space="preserve"> = '&lt;?xml version="1.0"?&gt;</w:t>
      </w:r>
    </w:p>
    <w:p w14:paraId="2A32D698" w14:textId="77777777" w:rsidR="008173BD" w:rsidRDefault="008173BD" w:rsidP="008173BD">
      <w:r>
        <w:t>&lt;Variant&gt;</w:t>
      </w:r>
    </w:p>
    <w:p w14:paraId="7B5F4C53" w14:textId="77777777" w:rsidR="008173BD" w:rsidRDefault="008173BD" w:rsidP="008173BD">
      <w:r>
        <w:t>&lt;Color&gt;White&lt;/Color&gt;</w:t>
      </w:r>
    </w:p>
    <w:p w14:paraId="11FFF475" w14:textId="77777777" w:rsidR="008173BD" w:rsidRDefault="008173BD" w:rsidP="008173BD">
      <w:r>
        <w:t>&lt;</w:t>
      </w:r>
      <w:proofErr w:type="spellStart"/>
      <w:r>
        <w:t>EngineNo</w:t>
      </w:r>
      <w:proofErr w:type="spellEnd"/>
      <w:r>
        <w:t>&gt;F488&lt;/</w:t>
      </w:r>
      <w:proofErr w:type="spellStart"/>
      <w:r>
        <w:t>EngineNo</w:t>
      </w:r>
      <w:proofErr w:type="spellEnd"/>
      <w:r>
        <w:t>&gt;</w:t>
      </w:r>
    </w:p>
    <w:p w14:paraId="2351D9FD" w14:textId="77777777" w:rsidR="008173BD" w:rsidRDefault="008173BD" w:rsidP="008173BD">
      <w:r>
        <w:lastRenderedPageBreak/>
        <w:t>&lt;Fuel&gt;Petrol&lt;/Fuel&gt;</w:t>
      </w:r>
    </w:p>
    <w:p w14:paraId="16247C34" w14:textId="77777777" w:rsidR="008173BD" w:rsidRDefault="008173BD" w:rsidP="008173BD">
      <w:r>
        <w:t>&lt;Power&gt;290&lt;/Power&gt;</w:t>
      </w:r>
    </w:p>
    <w:p w14:paraId="10BDA0B3" w14:textId="77777777" w:rsidR="008173BD" w:rsidRDefault="008173BD" w:rsidP="008173BD">
      <w:r>
        <w:t>&lt;</w:t>
      </w:r>
      <w:proofErr w:type="spellStart"/>
      <w:r>
        <w:t>ZeroToSixty</w:t>
      </w:r>
      <w:proofErr w:type="spellEnd"/>
      <w:r>
        <w:t>&gt;4.9&lt;/</w:t>
      </w:r>
      <w:proofErr w:type="spellStart"/>
      <w:r>
        <w:t>ZeroToSixty</w:t>
      </w:r>
      <w:proofErr w:type="spellEnd"/>
      <w:r>
        <w:t>&gt;</w:t>
      </w:r>
    </w:p>
    <w:p w14:paraId="55CAA348" w14:textId="77777777" w:rsidR="008173BD" w:rsidRDefault="008173BD" w:rsidP="008173BD">
      <w:r>
        <w:t>&lt;</w:t>
      </w:r>
      <w:proofErr w:type="spellStart"/>
      <w:r>
        <w:t>SeatingCapacity</w:t>
      </w:r>
      <w:proofErr w:type="spellEnd"/>
      <w:r>
        <w:t>&gt;4&lt;/</w:t>
      </w:r>
      <w:proofErr w:type="spellStart"/>
      <w:r>
        <w:t>SeatingCapacity</w:t>
      </w:r>
      <w:proofErr w:type="spellEnd"/>
      <w:r>
        <w:t>&gt;</w:t>
      </w:r>
    </w:p>
    <w:p w14:paraId="59E6DA18" w14:textId="77777777" w:rsidR="008173BD" w:rsidRDefault="008173BD" w:rsidP="008173BD">
      <w:r>
        <w:t>&lt;Airbags&gt;Yes&lt;/Airbags&gt;</w:t>
      </w:r>
    </w:p>
    <w:p w14:paraId="0849BBDD" w14:textId="77777777" w:rsidR="008173BD" w:rsidRDefault="008173BD" w:rsidP="008173BD">
      <w:r>
        <w:t>&lt;/Variant&gt;'</w:t>
      </w:r>
    </w:p>
    <w:p w14:paraId="0FB8CB67" w14:textId="77777777" w:rsidR="008173BD" w:rsidRDefault="008173BD" w:rsidP="008173BD">
      <w:r>
        <w:t xml:space="preserve">WHERE </w:t>
      </w:r>
      <w:proofErr w:type="spellStart"/>
      <w:r>
        <w:t>car_model_id</w:t>
      </w:r>
      <w:proofErr w:type="spellEnd"/>
      <w:r>
        <w:t xml:space="preserve"> = 9;</w:t>
      </w:r>
    </w:p>
    <w:p w14:paraId="3F5FF826" w14:textId="77777777" w:rsidR="008173BD" w:rsidRDefault="008173BD" w:rsidP="008173BD"/>
    <w:p w14:paraId="5FBF9974" w14:textId="77777777" w:rsidR="008173BD" w:rsidRDefault="008173BD" w:rsidP="008173BD">
      <w:r>
        <w:t xml:space="preserve">UPDATE </w:t>
      </w:r>
      <w:proofErr w:type="spellStart"/>
      <w:r>
        <w:t>Car_Model</w:t>
      </w:r>
      <w:proofErr w:type="spellEnd"/>
    </w:p>
    <w:p w14:paraId="546ED433" w14:textId="77777777" w:rsidR="008173BD" w:rsidRDefault="008173BD" w:rsidP="008173BD">
      <w:r>
        <w:t xml:space="preserve">SET </w:t>
      </w:r>
      <w:proofErr w:type="spellStart"/>
      <w:r>
        <w:t>car_model_variant</w:t>
      </w:r>
      <w:proofErr w:type="spellEnd"/>
      <w:r>
        <w:t xml:space="preserve"> = '&lt;?xml version="1.0"?&gt;</w:t>
      </w:r>
    </w:p>
    <w:p w14:paraId="3ACF994C" w14:textId="77777777" w:rsidR="008173BD" w:rsidRDefault="008173BD" w:rsidP="008173BD">
      <w:r>
        <w:t>&lt;Variant&gt;</w:t>
      </w:r>
    </w:p>
    <w:p w14:paraId="4938BA3F" w14:textId="77777777" w:rsidR="008173BD" w:rsidRDefault="008173BD" w:rsidP="008173BD">
      <w:r>
        <w:t>&lt;Color&gt;White&lt;/Color&gt;</w:t>
      </w:r>
    </w:p>
    <w:p w14:paraId="204DE139" w14:textId="77777777" w:rsidR="008173BD" w:rsidRDefault="008173BD" w:rsidP="008173BD">
      <w:r>
        <w:t>&lt;</w:t>
      </w:r>
      <w:proofErr w:type="spellStart"/>
      <w:r>
        <w:t>EngineNo</w:t>
      </w:r>
      <w:proofErr w:type="spellEnd"/>
      <w:r>
        <w:t>&gt;M123&lt;/</w:t>
      </w:r>
      <w:proofErr w:type="spellStart"/>
      <w:r>
        <w:t>EngineNo</w:t>
      </w:r>
      <w:proofErr w:type="spellEnd"/>
      <w:r>
        <w:t>&gt;</w:t>
      </w:r>
    </w:p>
    <w:p w14:paraId="66C6157B" w14:textId="77777777" w:rsidR="008173BD" w:rsidRDefault="008173BD" w:rsidP="008173BD">
      <w:r>
        <w:t>&lt;Fuel&gt;Diesel&lt;/Fuel&gt;</w:t>
      </w:r>
    </w:p>
    <w:p w14:paraId="5832FE5A" w14:textId="77777777" w:rsidR="008173BD" w:rsidRDefault="008173BD" w:rsidP="008173BD">
      <w:r>
        <w:t>&lt;Power&gt;276&lt;/Power&gt;</w:t>
      </w:r>
    </w:p>
    <w:p w14:paraId="3754A766" w14:textId="77777777" w:rsidR="008173BD" w:rsidRDefault="008173BD" w:rsidP="008173BD">
      <w:r>
        <w:t>&lt;</w:t>
      </w:r>
      <w:proofErr w:type="spellStart"/>
      <w:r>
        <w:t>ZeroToSixty</w:t>
      </w:r>
      <w:proofErr w:type="spellEnd"/>
      <w:r>
        <w:t>&gt;5.8&lt;/</w:t>
      </w:r>
      <w:proofErr w:type="spellStart"/>
      <w:r>
        <w:t>ZeroToSixty</w:t>
      </w:r>
      <w:proofErr w:type="spellEnd"/>
      <w:r>
        <w:t>&gt;</w:t>
      </w:r>
    </w:p>
    <w:p w14:paraId="45A6D2B0" w14:textId="77777777" w:rsidR="008173BD" w:rsidRDefault="008173BD" w:rsidP="008173BD">
      <w:r>
        <w:t>&lt;</w:t>
      </w:r>
      <w:proofErr w:type="spellStart"/>
      <w:r>
        <w:t>SeatingCapacity</w:t>
      </w:r>
      <w:proofErr w:type="spellEnd"/>
      <w:r>
        <w:t>&gt;4&lt;/</w:t>
      </w:r>
      <w:proofErr w:type="spellStart"/>
      <w:r>
        <w:t>SeatingCapacity</w:t>
      </w:r>
      <w:proofErr w:type="spellEnd"/>
      <w:r>
        <w:t>&gt;</w:t>
      </w:r>
    </w:p>
    <w:p w14:paraId="2BED9397" w14:textId="77777777" w:rsidR="008173BD" w:rsidRDefault="008173BD" w:rsidP="008173BD">
      <w:r>
        <w:t>&lt;Airbags&gt;Yes&lt;/Airbags&gt;</w:t>
      </w:r>
    </w:p>
    <w:p w14:paraId="5443BFAD" w14:textId="77777777" w:rsidR="008173BD" w:rsidRDefault="008173BD" w:rsidP="008173BD">
      <w:r>
        <w:t>&lt;/Variant&gt;'</w:t>
      </w:r>
    </w:p>
    <w:p w14:paraId="461D360D" w14:textId="77777777" w:rsidR="008173BD" w:rsidRDefault="008173BD" w:rsidP="008173BD">
      <w:r>
        <w:t xml:space="preserve">WHERE </w:t>
      </w:r>
      <w:proofErr w:type="spellStart"/>
      <w:r>
        <w:t>car_model_id</w:t>
      </w:r>
      <w:proofErr w:type="spellEnd"/>
      <w:r>
        <w:t xml:space="preserve"> = 10;</w:t>
      </w:r>
    </w:p>
    <w:p w14:paraId="69AF6145" w14:textId="77777777" w:rsidR="008173BD" w:rsidRDefault="008173BD" w:rsidP="008173BD"/>
    <w:p w14:paraId="08337806" w14:textId="77777777" w:rsidR="008173BD" w:rsidRDefault="008173BD" w:rsidP="008173BD">
      <w:r>
        <w:t xml:space="preserve">UPDATE </w:t>
      </w:r>
      <w:proofErr w:type="spellStart"/>
      <w:r>
        <w:t>Car_Model</w:t>
      </w:r>
      <w:proofErr w:type="spellEnd"/>
    </w:p>
    <w:p w14:paraId="39903D7F" w14:textId="77777777" w:rsidR="008173BD" w:rsidRDefault="008173BD" w:rsidP="008173BD">
      <w:r>
        <w:t xml:space="preserve">SET </w:t>
      </w:r>
      <w:proofErr w:type="spellStart"/>
      <w:r>
        <w:t>car_model_variant</w:t>
      </w:r>
      <w:proofErr w:type="spellEnd"/>
      <w:r>
        <w:t xml:space="preserve"> = '&lt;?xml version="1.0"?&gt;</w:t>
      </w:r>
    </w:p>
    <w:p w14:paraId="6D93F744" w14:textId="77777777" w:rsidR="008173BD" w:rsidRDefault="008173BD" w:rsidP="008173BD">
      <w:r>
        <w:t>&lt;Variant&gt;</w:t>
      </w:r>
    </w:p>
    <w:p w14:paraId="6081EC81" w14:textId="77777777" w:rsidR="008173BD" w:rsidRDefault="008173BD" w:rsidP="008173BD">
      <w:r>
        <w:t>&lt;Color&gt;Green&lt;/Color&gt;</w:t>
      </w:r>
    </w:p>
    <w:p w14:paraId="735AF3FE" w14:textId="77777777" w:rsidR="008173BD" w:rsidRDefault="008173BD" w:rsidP="008173BD">
      <w:r>
        <w:t>&lt;</w:t>
      </w:r>
      <w:proofErr w:type="spellStart"/>
      <w:r>
        <w:t>EngineNo</w:t>
      </w:r>
      <w:proofErr w:type="spellEnd"/>
      <w:r>
        <w:t>&gt;R888&lt;/</w:t>
      </w:r>
      <w:proofErr w:type="spellStart"/>
      <w:r>
        <w:t>EngineNo</w:t>
      </w:r>
      <w:proofErr w:type="spellEnd"/>
      <w:r>
        <w:t>&gt;</w:t>
      </w:r>
    </w:p>
    <w:p w14:paraId="034F3D08" w14:textId="77777777" w:rsidR="008173BD" w:rsidRDefault="008173BD" w:rsidP="008173BD">
      <w:r>
        <w:t>&lt;Fuel&gt;Diesel&lt;/Fuel&gt;</w:t>
      </w:r>
    </w:p>
    <w:p w14:paraId="11E502CC" w14:textId="77777777" w:rsidR="008173BD" w:rsidRDefault="008173BD" w:rsidP="008173BD">
      <w:r>
        <w:t>&lt;Power&gt;175&lt;/Power&gt;</w:t>
      </w:r>
    </w:p>
    <w:p w14:paraId="19A90A01" w14:textId="77777777" w:rsidR="008173BD" w:rsidRDefault="008173BD" w:rsidP="008173BD">
      <w:r>
        <w:lastRenderedPageBreak/>
        <w:t>&lt;</w:t>
      </w:r>
      <w:proofErr w:type="spellStart"/>
      <w:r>
        <w:t>ZeroToSixty</w:t>
      </w:r>
      <w:proofErr w:type="spellEnd"/>
      <w:r>
        <w:t>&gt;8.3&lt;/</w:t>
      </w:r>
      <w:proofErr w:type="spellStart"/>
      <w:r>
        <w:t>ZeroToSixty</w:t>
      </w:r>
      <w:proofErr w:type="spellEnd"/>
      <w:r>
        <w:t>&gt;</w:t>
      </w:r>
    </w:p>
    <w:p w14:paraId="04F19432" w14:textId="77777777" w:rsidR="008173BD" w:rsidRDefault="008173BD" w:rsidP="008173BD">
      <w:r>
        <w:t>&lt;</w:t>
      </w:r>
      <w:proofErr w:type="spellStart"/>
      <w:r>
        <w:t>SeatingCapacity</w:t>
      </w:r>
      <w:proofErr w:type="spellEnd"/>
      <w:r>
        <w:t>&gt;4&lt;/</w:t>
      </w:r>
      <w:proofErr w:type="spellStart"/>
      <w:r>
        <w:t>SeatingCapacity</w:t>
      </w:r>
      <w:proofErr w:type="spellEnd"/>
      <w:r>
        <w:t>&gt;</w:t>
      </w:r>
    </w:p>
    <w:p w14:paraId="42CEEEBF" w14:textId="77777777" w:rsidR="008173BD" w:rsidRDefault="008173BD" w:rsidP="008173BD">
      <w:r>
        <w:t>&lt;Airbags&gt;No&lt;/Airbags&gt;</w:t>
      </w:r>
    </w:p>
    <w:p w14:paraId="17A9F227" w14:textId="77777777" w:rsidR="008173BD" w:rsidRDefault="008173BD" w:rsidP="008173BD">
      <w:r>
        <w:t>&lt;/Variant&gt;'</w:t>
      </w:r>
    </w:p>
    <w:p w14:paraId="6DBB70B2" w14:textId="77777777" w:rsidR="008173BD" w:rsidRDefault="008173BD" w:rsidP="008173BD">
      <w:r>
        <w:t xml:space="preserve">WHERE </w:t>
      </w:r>
      <w:proofErr w:type="spellStart"/>
      <w:r>
        <w:t>car_model_id</w:t>
      </w:r>
      <w:proofErr w:type="spellEnd"/>
      <w:r>
        <w:t xml:space="preserve"> = 11;</w:t>
      </w:r>
    </w:p>
    <w:p w14:paraId="4ADF5526" w14:textId="77777777" w:rsidR="008173BD" w:rsidRDefault="008173BD" w:rsidP="008173BD"/>
    <w:p w14:paraId="74D26FA3" w14:textId="77777777" w:rsidR="008173BD" w:rsidRDefault="008173BD" w:rsidP="008173BD">
      <w:r>
        <w:t xml:space="preserve">UPDATE </w:t>
      </w:r>
      <w:proofErr w:type="spellStart"/>
      <w:r>
        <w:t>Car_Model</w:t>
      </w:r>
      <w:proofErr w:type="spellEnd"/>
    </w:p>
    <w:p w14:paraId="4811C271" w14:textId="77777777" w:rsidR="008173BD" w:rsidRDefault="008173BD" w:rsidP="008173BD">
      <w:r>
        <w:t xml:space="preserve">SET </w:t>
      </w:r>
      <w:proofErr w:type="spellStart"/>
      <w:r>
        <w:t>car_model_variant</w:t>
      </w:r>
      <w:proofErr w:type="spellEnd"/>
      <w:r>
        <w:t xml:space="preserve"> = '&lt;?xml version="1.0"?&gt;</w:t>
      </w:r>
    </w:p>
    <w:p w14:paraId="6C5D3733" w14:textId="77777777" w:rsidR="008173BD" w:rsidRDefault="008173BD" w:rsidP="008173BD">
      <w:r>
        <w:t>&lt;Variant&gt;</w:t>
      </w:r>
    </w:p>
    <w:p w14:paraId="4F1B8AAD" w14:textId="77777777" w:rsidR="008173BD" w:rsidRDefault="008173BD" w:rsidP="008173BD">
      <w:r>
        <w:t>&lt;Color&gt;Blue&lt;/Color&gt;</w:t>
      </w:r>
    </w:p>
    <w:p w14:paraId="6EA3DF18" w14:textId="77777777" w:rsidR="008173BD" w:rsidRDefault="008173BD" w:rsidP="008173BD">
      <w:r>
        <w:t>&lt;</w:t>
      </w:r>
      <w:proofErr w:type="spellStart"/>
      <w:r>
        <w:t>EngineNo</w:t>
      </w:r>
      <w:proofErr w:type="spellEnd"/>
      <w:r>
        <w:t>&gt;M192&lt;/</w:t>
      </w:r>
      <w:proofErr w:type="spellStart"/>
      <w:r>
        <w:t>EngineNo</w:t>
      </w:r>
      <w:proofErr w:type="spellEnd"/>
      <w:r>
        <w:t>&gt;</w:t>
      </w:r>
    </w:p>
    <w:p w14:paraId="1FB28A2A" w14:textId="77777777" w:rsidR="008173BD" w:rsidRDefault="008173BD" w:rsidP="008173BD">
      <w:r>
        <w:t>&lt;Fuel&gt;Petrol&lt;/Fuel&gt;</w:t>
      </w:r>
    </w:p>
    <w:p w14:paraId="1F6B3D35" w14:textId="77777777" w:rsidR="008173BD" w:rsidRDefault="008173BD" w:rsidP="008173BD">
      <w:r>
        <w:t>&lt;Power&gt;205&lt;/Power&gt;</w:t>
      </w:r>
    </w:p>
    <w:p w14:paraId="7017ECD3" w14:textId="77777777" w:rsidR="008173BD" w:rsidRDefault="008173BD" w:rsidP="008173BD">
      <w:r>
        <w:t>&lt;</w:t>
      </w:r>
      <w:proofErr w:type="spellStart"/>
      <w:r>
        <w:t>ZeroToSixty</w:t>
      </w:r>
      <w:proofErr w:type="spellEnd"/>
      <w:r>
        <w:t>&gt;5.8&lt;/</w:t>
      </w:r>
      <w:proofErr w:type="spellStart"/>
      <w:r>
        <w:t>ZeroToSixty</w:t>
      </w:r>
      <w:proofErr w:type="spellEnd"/>
      <w:r>
        <w:t>&gt;</w:t>
      </w:r>
    </w:p>
    <w:p w14:paraId="60E53AEF" w14:textId="77777777" w:rsidR="008173BD" w:rsidRDefault="008173BD" w:rsidP="008173BD">
      <w:r>
        <w:t>&lt;</w:t>
      </w:r>
      <w:proofErr w:type="spellStart"/>
      <w:r>
        <w:t>SeatingCapacity</w:t>
      </w:r>
      <w:proofErr w:type="spellEnd"/>
      <w:r>
        <w:t>&gt;4&lt;/</w:t>
      </w:r>
      <w:proofErr w:type="spellStart"/>
      <w:r>
        <w:t>SeatingCapacity</w:t>
      </w:r>
      <w:proofErr w:type="spellEnd"/>
      <w:r>
        <w:t>&gt;</w:t>
      </w:r>
    </w:p>
    <w:p w14:paraId="5512CC66" w14:textId="77777777" w:rsidR="008173BD" w:rsidRDefault="008173BD" w:rsidP="008173BD">
      <w:r>
        <w:t>&lt;Airbags&gt;Yes&lt;/Airbags&gt;</w:t>
      </w:r>
    </w:p>
    <w:p w14:paraId="4D383C45" w14:textId="77777777" w:rsidR="008173BD" w:rsidRDefault="008173BD" w:rsidP="008173BD">
      <w:r>
        <w:t>&lt;/Variant&gt;'</w:t>
      </w:r>
    </w:p>
    <w:p w14:paraId="016D0D65" w14:textId="77777777" w:rsidR="008173BD" w:rsidRDefault="008173BD" w:rsidP="008173BD">
      <w:r>
        <w:t xml:space="preserve">WHERE </w:t>
      </w:r>
      <w:proofErr w:type="spellStart"/>
      <w:r>
        <w:t>car_model_id</w:t>
      </w:r>
      <w:proofErr w:type="spellEnd"/>
      <w:r>
        <w:t xml:space="preserve"> = 12;</w:t>
      </w:r>
    </w:p>
    <w:p w14:paraId="4FA78580" w14:textId="77777777" w:rsidR="008173BD" w:rsidRDefault="008173BD" w:rsidP="008173BD"/>
    <w:p w14:paraId="68B966FA" w14:textId="77777777" w:rsidR="008173BD" w:rsidRDefault="008173BD" w:rsidP="008173BD"/>
    <w:p w14:paraId="48FF7FAF" w14:textId="77777777" w:rsidR="008173BD" w:rsidRDefault="008173BD" w:rsidP="00921F5C"/>
    <w:p w14:paraId="21A66ABF" w14:textId="0859DBC2" w:rsidR="00921F5C" w:rsidRDefault="00921F5C" w:rsidP="00921F5C"/>
    <w:p w14:paraId="7A50680E" w14:textId="79B4E555" w:rsidR="00921F5C" w:rsidRDefault="00921F5C" w:rsidP="00921F5C"/>
    <w:p w14:paraId="2BCEDEA6" w14:textId="3A404804" w:rsidR="00921F5C" w:rsidRDefault="00921F5C" w:rsidP="00921F5C"/>
    <w:p w14:paraId="4F17A6C1" w14:textId="59652A21" w:rsidR="00921F5C" w:rsidRDefault="00921F5C" w:rsidP="00921F5C"/>
    <w:p w14:paraId="190E2309" w14:textId="4E62CB16" w:rsidR="00921F5C" w:rsidRDefault="00921F5C" w:rsidP="00921F5C"/>
    <w:p w14:paraId="38830DA9" w14:textId="16AFE50A" w:rsidR="00921F5C" w:rsidRDefault="00921F5C" w:rsidP="00921F5C"/>
    <w:p w14:paraId="74F25F89" w14:textId="1147FFBC" w:rsidR="00921F5C" w:rsidRDefault="00921F5C" w:rsidP="00921F5C"/>
    <w:p w14:paraId="2893259B" w14:textId="777DA427" w:rsidR="00A561FC" w:rsidRDefault="001A5A9C" w:rsidP="00A61F8D">
      <w:pPr>
        <w:pStyle w:val="Heading1"/>
        <w:jc w:val="center"/>
      </w:pPr>
      <w:r>
        <w:br w:type="page"/>
      </w:r>
      <w:bookmarkStart w:id="53" w:name="_Toc27506574"/>
      <w:r>
        <w:lastRenderedPageBreak/>
        <w:t xml:space="preserve">Appendix </w:t>
      </w:r>
      <w:r w:rsidR="00A61F8D">
        <w:t>3</w:t>
      </w:r>
      <w:bookmarkEnd w:id="53"/>
    </w:p>
    <w:p w14:paraId="30167CD5" w14:textId="77777777" w:rsidR="00A561FC" w:rsidRDefault="00A561FC" w:rsidP="00A561FC">
      <w:r>
        <w:t>--View 1</w:t>
      </w:r>
    </w:p>
    <w:p w14:paraId="69BFC2D4" w14:textId="77777777" w:rsidR="00A561FC" w:rsidRDefault="00A561FC" w:rsidP="00A561FC"/>
    <w:p w14:paraId="7CA23BD8" w14:textId="77777777" w:rsidR="00A561FC" w:rsidRDefault="00A561FC" w:rsidP="00A561FC">
      <w:r>
        <w:t xml:space="preserve">CREATE VIEW </w:t>
      </w:r>
      <w:proofErr w:type="spellStart"/>
      <w:r>
        <w:t>view_order_taken</w:t>
      </w:r>
      <w:proofErr w:type="spellEnd"/>
    </w:p>
    <w:p w14:paraId="76DEBED5" w14:textId="77777777" w:rsidR="00A561FC" w:rsidRDefault="00A561FC" w:rsidP="00A561FC">
      <w:r>
        <w:t>AS</w:t>
      </w:r>
    </w:p>
    <w:p w14:paraId="5A4BEAD6" w14:textId="77777777" w:rsidR="00A561FC" w:rsidRDefault="00A561FC" w:rsidP="00A561FC">
      <w:r>
        <w:t xml:space="preserve">SELECT </w:t>
      </w:r>
      <w:proofErr w:type="spellStart"/>
      <w:proofErr w:type="gramStart"/>
      <w:r>
        <w:t>e.employee</w:t>
      </w:r>
      <w:proofErr w:type="gramEnd"/>
      <w:r>
        <w:t>_id</w:t>
      </w:r>
      <w:proofErr w:type="spellEnd"/>
      <w:r>
        <w:t xml:space="preserve">, </w:t>
      </w:r>
      <w:proofErr w:type="spellStart"/>
      <w:r>
        <w:t>e.employee_name,e.employee_dob,count</w:t>
      </w:r>
      <w:proofErr w:type="spellEnd"/>
      <w:r>
        <w:t>(</w:t>
      </w:r>
      <w:proofErr w:type="spellStart"/>
      <w:r>
        <w:t>co.customer_order_id</w:t>
      </w:r>
      <w:proofErr w:type="spellEnd"/>
      <w:r>
        <w:t xml:space="preserve">) as </w:t>
      </w:r>
      <w:proofErr w:type="spellStart"/>
      <w:r>
        <w:t>ordertaken</w:t>
      </w:r>
      <w:proofErr w:type="spellEnd"/>
    </w:p>
    <w:p w14:paraId="2D7CFE84" w14:textId="77777777" w:rsidR="00A561FC" w:rsidRDefault="00A561FC" w:rsidP="00A561FC">
      <w:r>
        <w:t xml:space="preserve">FROM Employee e </w:t>
      </w:r>
    </w:p>
    <w:p w14:paraId="2F3CE193" w14:textId="77777777" w:rsidR="00A561FC" w:rsidRDefault="00A561FC" w:rsidP="00A561FC">
      <w:r>
        <w:t xml:space="preserve">INNER JOIN </w:t>
      </w:r>
      <w:proofErr w:type="spellStart"/>
      <w:r>
        <w:t>Customer_Order</w:t>
      </w:r>
      <w:proofErr w:type="spellEnd"/>
      <w:r>
        <w:t xml:space="preserve"> co</w:t>
      </w:r>
    </w:p>
    <w:p w14:paraId="4DA69327" w14:textId="77777777" w:rsidR="00A561FC" w:rsidRDefault="00A561FC" w:rsidP="00A561FC">
      <w:r>
        <w:t xml:space="preserve">ON </w:t>
      </w:r>
      <w:proofErr w:type="spellStart"/>
      <w:proofErr w:type="gramStart"/>
      <w:r>
        <w:t>e.employee</w:t>
      </w:r>
      <w:proofErr w:type="gramEnd"/>
      <w:r>
        <w:t>_id</w:t>
      </w:r>
      <w:proofErr w:type="spellEnd"/>
      <w:r>
        <w:t xml:space="preserve"> = </w:t>
      </w:r>
      <w:proofErr w:type="spellStart"/>
      <w:r>
        <w:t>co.employee_id</w:t>
      </w:r>
      <w:proofErr w:type="spellEnd"/>
    </w:p>
    <w:p w14:paraId="0A681557" w14:textId="77777777" w:rsidR="00A561FC" w:rsidRDefault="00A561FC" w:rsidP="00A561FC">
      <w:r>
        <w:t xml:space="preserve">group by </w:t>
      </w:r>
      <w:proofErr w:type="spellStart"/>
      <w:proofErr w:type="gramStart"/>
      <w:r>
        <w:t>e.employee</w:t>
      </w:r>
      <w:proofErr w:type="gramEnd"/>
      <w:r>
        <w:t>_id</w:t>
      </w:r>
      <w:proofErr w:type="spellEnd"/>
      <w:r>
        <w:t xml:space="preserve">, </w:t>
      </w:r>
      <w:proofErr w:type="spellStart"/>
      <w:r>
        <w:t>e.employee_name,e.employee_dob</w:t>
      </w:r>
      <w:proofErr w:type="spellEnd"/>
    </w:p>
    <w:p w14:paraId="0DD74E54" w14:textId="77777777" w:rsidR="00A561FC" w:rsidRDefault="00A561FC" w:rsidP="00A561FC"/>
    <w:p w14:paraId="17E4A564" w14:textId="77777777" w:rsidR="00A561FC" w:rsidRDefault="00A561FC" w:rsidP="00A561FC"/>
    <w:p w14:paraId="39A99BA2" w14:textId="77777777" w:rsidR="00A561FC" w:rsidRDefault="00A561FC" w:rsidP="00A561FC">
      <w:r>
        <w:t>--View 2</w:t>
      </w:r>
    </w:p>
    <w:p w14:paraId="3AC4796F" w14:textId="77777777" w:rsidR="00A561FC" w:rsidRDefault="00A561FC" w:rsidP="00A561FC"/>
    <w:p w14:paraId="1E735A2A" w14:textId="77777777" w:rsidR="00A561FC" w:rsidRDefault="00A561FC" w:rsidP="00A561FC">
      <w:r>
        <w:t xml:space="preserve">CREATE VIEW </w:t>
      </w:r>
      <w:proofErr w:type="spellStart"/>
      <w:r>
        <w:t>customer_order_track</w:t>
      </w:r>
      <w:proofErr w:type="spellEnd"/>
    </w:p>
    <w:p w14:paraId="4A56B1A2" w14:textId="77777777" w:rsidR="00A561FC" w:rsidRDefault="00A561FC" w:rsidP="00A561FC">
      <w:r>
        <w:t>As</w:t>
      </w:r>
    </w:p>
    <w:p w14:paraId="7AE96C6A" w14:textId="77777777" w:rsidR="00A561FC" w:rsidRDefault="00A561FC" w:rsidP="00A561FC">
      <w:r>
        <w:t xml:space="preserve">SELECT </w:t>
      </w:r>
      <w:proofErr w:type="gramStart"/>
      <w:r>
        <w:t>c.customer</w:t>
      </w:r>
      <w:proofErr w:type="gramEnd"/>
      <w:r>
        <w:t>_id,cm.car_model_name,m.manufacturer_name,co.customer_order_selling_price,mo.manufacturer_order_price,</w:t>
      </w:r>
    </w:p>
    <w:p w14:paraId="67F1132B" w14:textId="77777777" w:rsidR="00A561FC" w:rsidRDefault="00A561FC" w:rsidP="00A561FC">
      <w:r>
        <w:t xml:space="preserve"> (</w:t>
      </w:r>
      <w:proofErr w:type="spellStart"/>
      <w:proofErr w:type="gramStart"/>
      <w:r>
        <w:t>co.customer</w:t>
      </w:r>
      <w:proofErr w:type="gramEnd"/>
      <w:r>
        <w:t>_order_selling_price</w:t>
      </w:r>
      <w:proofErr w:type="spellEnd"/>
      <w:r>
        <w:t xml:space="preserve"> - </w:t>
      </w:r>
      <w:proofErr w:type="spellStart"/>
      <w:r>
        <w:t>mo.manufacturer_order_price</w:t>
      </w:r>
      <w:proofErr w:type="spellEnd"/>
      <w:r>
        <w:t xml:space="preserve">) as </w:t>
      </w:r>
      <w:proofErr w:type="spellStart"/>
      <w:r>
        <w:t>Profit_Earned</w:t>
      </w:r>
      <w:proofErr w:type="spellEnd"/>
    </w:p>
    <w:p w14:paraId="267951C8" w14:textId="77777777" w:rsidR="00A561FC" w:rsidRDefault="00A561FC" w:rsidP="00A561FC">
      <w:r>
        <w:t>from Customer c</w:t>
      </w:r>
    </w:p>
    <w:p w14:paraId="1743347C" w14:textId="77777777" w:rsidR="00A561FC" w:rsidRDefault="00A561FC" w:rsidP="00A561FC">
      <w:r>
        <w:t xml:space="preserve">inner join </w:t>
      </w:r>
      <w:proofErr w:type="spellStart"/>
      <w:r>
        <w:t>Customer_Order</w:t>
      </w:r>
      <w:proofErr w:type="spellEnd"/>
      <w:r>
        <w:t xml:space="preserve"> co </w:t>
      </w:r>
    </w:p>
    <w:p w14:paraId="08412FD3" w14:textId="77777777" w:rsidR="00A561FC" w:rsidRDefault="00A561FC" w:rsidP="00A561FC">
      <w:r>
        <w:t xml:space="preserve">ON </w:t>
      </w:r>
      <w:proofErr w:type="spellStart"/>
      <w:proofErr w:type="gramStart"/>
      <w:r>
        <w:t>c.customer</w:t>
      </w:r>
      <w:proofErr w:type="gramEnd"/>
      <w:r>
        <w:t>_id</w:t>
      </w:r>
      <w:proofErr w:type="spellEnd"/>
      <w:r>
        <w:t xml:space="preserve"> = </w:t>
      </w:r>
      <w:proofErr w:type="spellStart"/>
      <w:r>
        <w:t>co.customer_id</w:t>
      </w:r>
      <w:proofErr w:type="spellEnd"/>
    </w:p>
    <w:p w14:paraId="47D45CA9" w14:textId="77777777" w:rsidR="00A561FC" w:rsidRDefault="00A561FC" w:rsidP="00A561FC">
      <w:r>
        <w:t xml:space="preserve">inner join Inventory </w:t>
      </w:r>
      <w:proofErr w:type="spellStart"/>
      <w:r>
        <w:t>i</w:t>
      </w:r>
      <w:proofErr w:type="spellEnd"/>
    </w:p>
    <w:p w14:paraId="38F3A346" w14:textId="77777777" w:rsidR="00A561FC" w:rsidRDefault="00A561FC" w:rsidP="00A561FC">
      <w:r>
        <w:t xml:space="preserve">ON </w:t>
      </w:r>
      <w:proofErr w:type="spellStart"/>
      <w:proofErr w:type="gramStart"/>
      <w:r>
        <w:t>co.customer</w:t>
      </w:r>
      <w:proofErr w:type="gramEnd"/>
      <w:r>
        <w:t>_order_id</w:t>
      </w:r>
      <w:proofErr w:type="spellEnd"/>
      <w:r>
        <w:t>=</w:t>
      </w:r>
      <w:proofErr w:type="spellStart"/>
      <w:r>
        <w:t>i.customer_order_id</w:t>
      </w:r>
      <w:proofErr w:type="spellEnd"/>
    </w:p>
    <w:p w14:paraId="75CB9323" w14:textId="77777777" w:rsidR="00A561FC" w:rsidRDefault="00A561FC" w:rsidP="00A561FC">
      <w:r>
        <w:t xml:space="preserve">inner join </w:t>
      </w:r>
      <w:proofErr w:type="spellStart"/>
      <w:r>
        <w:t>manufacturer_order</w:t>
      </w:r>
      <w:proofErr w:type="spellEnd"/>
      <w:r>
        <w:t xml:space="preserve"> </w:t>
      </w:r>
      <w:proofErr w:type="spellStart"/>
      <w:r>
        <w:t>mo</w:t>
      </w:r>
      <w:proofErr w:type="spellEnd"/>
    </w:p>
    <w:p w14:paraId="1DD89656" w14:textId="77777777" w:rsidR="00A561FC" w:rsidRDefault="00A561FC" w:rsidP="00A561FC">
      <w:r>
        <w:t xml:space="preserve">ON </w:t>
      </w:r>
      <w:proofErr w:type="spellStart"/>
      <w:proofErr w:type="gramStart"/>
      <w:r>
        <w:t>i.manufacturer</w:t>
      </w:r>
      <w:proofErr w:type="gramEnd"/>
      <w:r>
        <w:t>_order_id</w:t>
      </w:r>
      <w:proofErr w:type="spellEnd"/>
      <w:r>
        <w:t xml:space="preserve">= </w:t>
      </w:r>
      <w:proofErr w:type="spellStart"/>
      <w:r>
        <w:t>mo.manufacturer_order_id</w:t>
      </w:r>
      <w:proofErr w:type="spellEnd"/>
    </w:p>
    <w:p w14:paraId="190C1505" w14:textId="77777777" w:rsidR="00A561FC" w:rsidRDefault="00A561FC" w:rsidP="00A561FC">
      <w:r>
        <w:lastRenderedPageBreak/>
        <w:t xml:space="preserve">inner join </w:t>
      </w:r>
      <w:proofErr w:type="spellStart"/>
      <w:r>
        <w:t>car_model</w:t>
      </w:r>
      <w:proofErr w:type="spellEnd"/>
      <w:r>
        <w:t xml:space="preserve"> cm</w:t>
      </w:r>
    </w:p>
    <w:p w14:paraId="7F8F27FF" w14:textId="77777777" w:rsidR="00A561FC" w:rsidRDefault="00A561FC" w:rsidP="00A561FC">
      <w:r>
        <w:t xml:space="preserve">ON </w:t>
      </w:r>
      <w:proofErr w:type="spellStart"/>
      <w:r>
        <w:t>cm.car_model_id</w:t>
      </w:r>
      <w:proofErr w:type="spellEnd"/>
      <w:r>
        <w:t xml:space="preserve">= </w:t>
      </w:r>
      <w:proofErr w:type="spellStart"/>
      <w:r>
        <w:t>mo.car_model_id</w:t>
      </w:r>
      <w:proofErr w:type="spellEnd"/>
    </w:p>
    <w:p w14:paraId="31FE50E8" w14:textId="77777777" w:rsidR="00A561FC" w:rsidRDefault="00A561FC" w:rsidP="00A561FC">
      <w:r>
        <w:t>inner join manufacturer m</w:t>
      </w:r>
    </w:p>
    <w:p w14:paraId="0472A415" w14:textId="77777777" w:rsidR="00A561FC" w:rsidRDefault="00A561FC" w:rsidP="00A561FC">
      <w:r>
        <w:t xml:space="preserve">ON </w:t>
      </w:r>
      <w:proofErr w:type="spellStart"/>
      <w:proofErr w:type="gramStart"/>
      <w:r>
        <w:t>m.manufacturer</w:t>
      </w:r>
      <w:proofErr w:type="gramEnd"/>
      <w:r>
        <w:t>_id</w:t>
      </w:r>
      <w:proofErr w:type="spellEnd"/>
      <w:r>
        <w:t>=</w:t>
      </w:r>
      <w:proofErr w:type="spellStart"/>
      <w:r>
        <w:t>cm.manufacturer_id</w:t>
      </w:r>
      <w:proofErr w:type="spellEnd"/>
    </w:p>
    <w:p w14:paraId="122A979B" w14:textId="0253259B" w:rsidR="008173BD" w:rsidRDefault="008173BD" w:rsidP="00A561FC"/>
    <w:p w14:paraId="4AD66441" w14:textId="77777777" w:rsidR="008173BD" w:rsidRDefault="008173BD">
      <w:r>
        <w:br w:type="page"/>
      </w:r>
    </w:p>
    <w:p w14:paraId="22B89382" w14:textId="6EBB2375" w:rsidR="008173BD" w:rsidRDefault="008173BD" w:rsidP="00C07AFE">
      <w:pPr>
        <w:pStyle w:val="Heading1"/>
        <w:jc w:val="center"/>
      </w:pPr>
      <w:bookmarkStart w:id="54" w:name="_Toc27506575"/>
      <w:r>
        <w:lastRenderedPageBreak/>
        <w:t xml:space="preserve">Appendix </w:t>
      </w:r>
      <w:r w:rsidR="00EA6719">
        <w:t>4</w:t>
      </w:r>
      <w:bookmarkEnd w:id="54"/>
    </w:p>
    <w:p w14:paraId="04A6DB24" w14:textId="77777777" w:rsidR="008173BD" w:rsidRDefault="008173BD" w:rsidP="008173BD"/>
    <w:p w14:paraId="1031A0D0" w14:textId="77777777" w:rsidR="008173BD" w:rsidRDefault="008173BD" w:rsidP="008173BD">
      <w:r>
        <w:t>-- 01- instead</w:t>
      </w:r>
    </w:p>
    <w:p w14:paraId="5AF30FE5" w14:textId="77777777" w:rsidR="008173BD" w:rsidRDefault="008173BD" w:rsidP="008173BD"/>
    <w:p w14:paraId="39B5B735" w14:textId="77777777" w:rsidR="008173BD" w:rsidRDefault="008173BD" w:rsidP="008173BD">
      <w:r>
        <w:t xml:space="preserve">CREATE TRIGGER </w:t>
      </w:r>
      <w:proofErr w:type="spellStart"/>
      <w:r>
        <w:t>triggerAddCustomerOrder</w:t>
      </w:r>
      <w:proofErr w:type="spellEnd"/>
    </w:p>
    <w:p w14:paraId="0B423F21" w14:textId="77777777" w:rsidR="008173BD" w:rsidRDefault="008173BD" w:rsidP="008173BD">
      <w:r>
        <w:t xml:space="preserve">ON </w:t>
      </w:r>
      <w:proofErr w:type="spellStart"/>
      <w:r>
        <w:t>Customer_Order</w:t>
      </w:r>
      <w:proofErr w:type="spellEnd"/>
    </w:p>
    <w:p w14:paraId="077C846C" w14:textId="77777777" w:rsidR="008173BD" w:rsidRDefault="008173BD" w:rsidP="008173BD">
      <w:r>
        <w:t>INSTEAD OF INSERT</w:t>
      </w:r>
    </w:p>
    <w:p w14:paraId="4EF0D5E3" w14:textId="77777777" w:rsidR="008173BD" w:rsidRDefault="008173BD" w:rsidP="008173BD">
      <w:r>
        <w:t>AS</w:t>
      </w:r>
    </w:p>
    <w:p w14:paraId="084A3737" w14:textId="77777777" w:rsidR="008173BD" w:rsidRDefault="008173BD" w:rsidP="008173BD">
      <w:r>
        <w:t>BEGIN</w:t>
      </w:r>
    </w:p>
    <w:p w14:paraId="2234F2FA" w14:textId="77777777" w:rsidR="008173BD" w:rsidRDefault="008173BD" w:rsidP="008173BD">
      <w:r>
        <w:t>DECLARE @</w:t>
      </w:r>
      <w:proofErr w:type="spellStart"/>
      <w:r>
        <w:t>order_time</w:t>
      </w:r>
      <w:proofErr w:type="spellEnd"/>
      <w:r>
        <w:t xml:space="preserve"> date</w:t>
      </w:r>
    </w:p>
    <w:p w14:paraId="645A2AEC" w14:textId="77777777" w:rsidR="008173BD" w:rsidRDefault="008173BD" w:rsidP="008173BD">
      <w:r>
        <w:t>DECLARE @</w:t>
      </w:r>
      <w:proofErr w:type="spellStart"/>
      <w:r>
        <w:t>customer_order_delivery_date</w:t>
      </w:r>
      <w:proofErr w:type="spellEnd"/>
      <w:r>
        <w:t xml:space="preserve"> date</w:t>
      </w:r>
    </w:p>
    <w:p w14:paraId="722D9239" w14:textId="77777777" w:rsidR="008173BD" w:rsidRDefault="008173BD" w:rsidP="008173BD">
      <w:r>
        <w:t>DECLARE @</w:t>
      </w:r>
      <w:proofErr w:type="spellStart"/>
      <w:r>
        <w:t>customer_order_selling_price</w:t>
      </w:r>
      <w:proofErr w:type="spellEnd"/>
      <w:r>
        <w:t xml:space="preserve"> int</w:t>
      </w:r>
    </w:p>
    <w:p w14:paraId="594F8386" w14:textId="77777777" w:rsidR="008173BD" w:rsidRDefault="008173BD" w:rsidP="008173BD">
      <w:r>
        <w:t>DECLARE @</w:t>
      </w:r>
      <w:proofErr w:type="spellStart"/>
      <w:r>
        <w:t>customer_order_date</w:t>
      </w:r>
      <w:proofErr w:type="spellEnd"/>
      <w:r>
        <w:t xml:space="preserve"> date</w:t>
      </w:r>
    </w:p>
    <w:p w14:paraId="5A759E65" w14:textId="77777777" w:rsidR="008173BD" w:rsidRDefault="008173BD" w:rsidP="008173BD">
      <w:r>
        <w:t>DECLARE @</w:t>
      </w:r>
      <w:proofErr w:type="spellStart"/>
      <w:r>
        <w:t>customer_id</w:t>
      </w:r>
      <w:proofErr w:type="spellEnd"/>
      <w:r>
        <w:t xml:space="preserve"> </w:t>
      </w:r>
      <w:proofErr w:type="gramStart"/>
      <w:r>
        <w:t>varchar(</w:t>
      </w:r>
      <w:proofErr w:type="gramEnd"/>
      <w:r>
        <w:t>50)</w:t>
      </w:r>
    </w:p>
    <w:p w14:paraId="6D4A660D" w14:textId="77777777" w:rsidR="008173BD" w:rsidRDefault="008173BD" w:rsidP="008173BD">
      <w:r>
        <w:t>DECLARE @</w:t>
      </w:r>
      <w:proofErr w:type="spellStart"/>
      <w:r>
        <w:t>employee_id</w:t>
      </w:r>
      <w:proofErr w:type="spellEnd"/>
      <w:r>
        <w:t xml:space="preserve"> </w:t>
      </w:r>
      <w:proofErr w:type="gramStart"/>
      <w:r>
        <w:t>varchar(</w:t>
      </w:r>
      <w:proofErr w:type="gramEnd"/>
      <w:r>
        <w:t>50)</w:t>
      </w:r>
    </w:p>
    <w:p w14:paraId="5A39E700" w14:textId="77777777" w:rsidR="008173BD" w:rsidRDefault="008173BD" w:rsidP="008173BD">
      <w:r>
        <w:t>DECLARE @</w:t>
      </w:r>
      <w:proofErr w:type="spellStart"/>
      <w:r>
        <w:t>cur_val</w:t>
      </w:r>
      <w:proofErr w:type="spellEnd"/>
      <w:r>
        <w:t xml:space="preserve"> int = NEXT VALUE FOR SEQ_CUSTOMER_ORDER_ID</w:t>
      </w:r>
    </w:p>
    <w:p w14:paraId="7A5FC297" w14:textId="77777777" w:rsidR="008173BD" w:rsidRDefault="008173BD" w:rsidP="008173BD"/>
    <w:p w14:paraId="46B901A8" w14:textId="77777777" w:rsidR="008173BD" w:rsidRDefault="008173BD" w:rsidP="008173BD">
      <w:r>
        <w:t>SELECT @</w:t>
      </w:r>
      <w:proofErr w:type="spellStart"/>
      <w:r>
        <w:t>order_time</w:t>
      </w:r>
      <w:proofErr w:type="spellEnd"/>
      <w:r>
        <w:t xml:space="preserve"> = </w:t>
      </w:r>
      <w:proofErr w:type="gramStart"/>
      <w:r>
        <w:t>GETDATE(</w:t>
      </w:r>
      <w:proofErr w:type="gramEnd"/>
      <w:r>
        <w:t xml:space="preserve">) </w:t>
      </w:r>
    </w:p>
    <w:p w14:paraId="42816BF6" w14:textId="77777777" w:rsidR="008173BD" w:rsidRDefault="008173BD" w:rsidP="008173BD">
      <w:r>
        <w:t>SELECT @</w:t>
      </w:r>
      <w:proofErr w:type="spellStart"/>
      <w:r>
        <w:t>customer_order_date</w:t>
      </w:r>
      <w:proofErr w:type="spellEnd"/>
      <w:r>
        <w:t xml:space="preserve"> =</w:t>
      </w:r>
      <w:proofErr w:type="spellStart"/>
      <w:proofErr w:type="gramStart"/>
      <w:r>
        <w:t>i.customer</w:t>
      </w:r>
      <w:proofErr w:type="gramEnd"/>
      <w:r>
        <w:t>_order_date</w:t>
      </w:r>
      <w:proofErr w:type="spellEnd"/>
      <w:r>
        <w:t xml:space="preserve"> FROM inserted </w:t>
      </w:r>
      <w:proofErr w:type="spellStart"/>
      <w:r>
        <w:t>i</w:t>
      </w:r>
      <w:proofErr w:type="spellEnd"/>
    </w:p>
    <w:p w14:paraId="7A17A5B7" w14:textId="77777777" w:rsidR="008173BD" w:rsidRDefault="008173BD" w:rsidP="008173BD">
      <w:r>
        <w:t>SELECT @</w:t>
      </w:r>
      <w:proofErr w:type="spellStart"/>
      <w:r>
        <w:t>customer_order_delivery_date</w:t>
      </w:r>
      <w:proofErr w:type="spellEnd"/>
      <w:r>
        <w:t>=</w:t>
      </w:r>
      <w:proofErr w:type="spellStart"/>
      <w:proofErr w:type="gramStart"/>
      <w:r>
        <w:t>i.customer</w:t>
      </w:r>
      <w:proofErr w:type="gramEnd"/>
      <w:r>
        <w:t>_order_delivery_date</w:t>
      </w:r>
      <w:proofErr w:type="spellEnd"/>
      <w:r>
        <w:t xml:space="preserve"> FROM inserted </w:t>
      </w:r>
      <w:proofErr w:type="spellStart"/>
      <w:r>
        <w:t>i</w:t>
      </w:r>
      <w:proofErr w:type="spellEnd"/>
    </w:p>
    <w:p w14:paraId="783D4627" w14:textId="77777777" w:rsidR="008173BD" w:rsidRDefault="008173BD" w:rsidP="008173BD">
      <w:r>
        <w:t>SELECT @</w:t>
      </w:r>
      <w:proofErr w:type="spellStart"/>
      <w:r>
        <w:t>customer_order_selling_price</w:t>
      </w:r>
      <w:proofErr w:type="spellEnd"/>
      <w:r>
        <w:t xml:space="preserve"> =</w:t>
      </w:r>
      <w:proofErr w:type="spellStart"/>
      <w:proofErr w:type="gramStart"/>
      <w:r>
        <w:t>i.customer</w:t>
      </w:r>
      <w:proofErr w:type="gramEnd"/>
      <w:r>
        <w:t>_order_selling_price</w:t>
      </w:r>
      <w:proofErr w:type="spellEnd"/>
      <w:r>
        <w:t xml:space="preserve"> FROM inserted </w:t>
      </w:r>
      <w:proofErr w:type="spellStart"/>
      <w:r>
        <w:t>i</w:t>
      </w:r>
      <w:proofErr w:type="spellEnd"/>
    </w:p>
    <w:p w14:paraId="61B93CED" w14:textId="77777777" w:rsidR="008173BD" w:rsidRDefault="008173BD" w:rsidP="008173BD">
      <w:r>
        <w:t>SELECT @</w:t>
      </w:r>
      <w:proofErr w:type="spellStart"/>
      <w:r>
        <w:t>customer_id</w:t>
      </w:r>
      <w:proofErr w:type="spellEnd"/>
      <w:r>
        <w:t xml:space="preserve"> = </w:t>
      </w:r>
      <w:proofErr w:type="spellStart"/>
      <w:proofErr w:type="gramStart"/>
      <w:r>
        <w:t>i.customer</w:t>
      </w:r>
      <w:proofErr w:type="gramEnd"/>
      <w:r>
        <w:t>_id</w:t>
      </w:r>
      <w:proofErr w:type="spellEnd"/>
      <w:r>
        <w:t xml:space="preserve"> FROM inserted </w:t>
      </w:r>
      <w:proofErr w:type="spellStart"/>
      <w:r>
        <w:t>i</w:t>
      </w:r>
      <w:proofErr w:type="spellEnd"/>
    </w:p>
    <w:p w14:paraId="1A634C8E" w14:textId="77777777" w:rsidR="008173BD" w:rsidRDefault="008173BD" w:rsidP="008173BD">
      <w:r>
        <w:t>SELECT @</w:t>
      </w:r>
      <w:proofErr w:type="spellStart"/>
      <w:r>
        <w:t>employee_id</w:t>
      </w:r>
      <w:proofErr w:type="spellEnd"/>
      <w:r>
        <w:t xml:space="preserve"> = </w:t>
      </w:r>
      <w:proofErr w:type="spellStart"/>
      <w:proofErr w:type="gramStart"/>
      <w:r>
        <w:t>i.employee</w:t>
      </w:r>
      <w:proofErr w:type="gramEnd"/>
      <w:r>
        <w:t>_id</w:t>
      </w:r>
      <w:proofErr w:type="spellEnd"/>
      <w:r>
        <w:t xml:space="preserve"> FROM inserted </w:t>
      </w:r>
      <w:proofErr w:type="spellStart"/>
      <w:r>
        <w:t>i</w:t>
      </w:r>
      <w:proofErr w:type="spellEnd"/>
    </w:p>
    <w:p w14:paraId="6E7CB21C" w14:textId="77777777" w:rsidR="008173BD" w:rsidRDefault="008173BD" w:rsidP="008173BD">
      <w:r>
        <w:t xml:space="preserve">IF EXISTS (SELECT </w:t>
      </w:r>
      <w:proofErr w:type="spellStart"/>
      <w:r>
        <w:t>customer_order_id</w:t>
      </w:r>
      <w:proofErr w:type="spellEnd"/>
      <w:r>
        <w:t xml:space="preserve"> FROM </w:t>
      </w:r>
      <w:proofErr w:type="spellStart"/>
      <w:r>
        <w:t>Customer_Order</w:t>
      </w:r>
      <w:proofErr w:type="spellEnd"/>
      <w:r>
        <w:t xml:space="preserve"> WHERE </w:t>
      </w:r>
      <w:proofErr w:type="spellStart"/>
      <w:r>
        <w:t>customer_order_id</w:t>
      </w:r>
      <w:proofErr w:type="spellEnd"/>
      <w:r>
        <w:t xml:space="preserve"> = @</w:t>
      </w:r>
      <w:proofErr w:type="spellStart"/>
      <w:r>
        <w:t>cur_val</w:t>
      </w:r>
      <w:proofErr w:type="spellEnd"/>
      <w:r>
        <w:t>)</w:t>
      </w:r>
    </w:p>
    <w:p w14:paraId="40C9C3CC" w14:textId="77777777" w:rsidR="008173BD" w:rsidRDefault="008173BD" w:rsidP="008173BD">
      <w:r>
        <w:tab/>
        <w:t>BEGIN</w:t>
      </w:r>
    </w:p>
    <w:p w14:paraId="17694B0B" w14:textId="77777777" w:rsidR="008173BD" w:rsidRDefault="008173BD" w:rsidP="008173BD">
      <w:r>
        <w:lastRenderedPageBreak/>
        <w:tab/>
      </w:r>
      <w:r>
        <w:tab/>
      </w:r>
      <w:proofErr w:type="gramStart"/>
      <w:r>
        <w:t>PRINT(</w:t>
      </w:r>
      <w:proofErr w:type="gramEnd"/>
      <w:r>
        <w:t xml:space="preserve">'Error, Order already exists') </w:t>
      </w:r>
    </w:p>
    <w:p w14:paraId="3D70A7FC" w14:textId="77777777" w:rsidR="008173BD" w:rsidRDefault="008173BD" w:rsidP="008173BD">
      <w:r>
        <w:tab/>
        <w:t>END</w:t>
      </w:r>
    </w:p>
    <w:p w14:paraId="25E930DC" w14:textId="77777777" w:rsidR="008173BD" w:rsidRDefault="008173BD" w:rsidP="008173BD">
      <w:r>
        <w:t>ELSE</w:t>
      </w:r>
    </w:p>
    <w:p w14:paraId="7E04383E" w14:textId="77777777" w:rsidR="008173BD" w:rsidRDefault="008173BD" w:rsidP="008173BD">
      <w:r>
        <w:tab/>
        <w:t>BEGIN</w:t>
      </w:r>
    </w:p>
    <w:p w14:paraId="02EE97F1" w14:textId="77777777" w:rsidR="008173BD" w:rsidRDefault="008173BD" w:rsidP="008173BD">
      <w:r>
        <w:tab/>
      </w:r>
      <w:r>
        <w:tab/>
        <w:t xml:space="preserve">INSERT INTO </w:t>
      </w:r>
      <w:proofErr w:type="spellStart"/>
      <w:r>
        <w:t>Customer_Order</w:t>
      </w:r>
      <w:proofErr w:type="spellEnd"/>
      <w:r>
        <w:t xml:space="preserve"> VALUES (@cur_</w:t>
      </w:r>
      <w:proofErr w:type="gramStart"/>
      <w:r>
        <w:t>val,@</w:t>
      </w:r>
      <w:proofErr w:type="gramEnd"/>
      <w:r>
        <w:t>customer_order_date,@customer_order_delivery_date,@customer_order_selling_price,@customer_id,@employee_id)</w:t>
      </w:r>
    </w:p>
    <w:p w14:paraId="16479DF1" w14:textId="77777777" w:rsidR="008173BD" w:rsidRDefault="008173BD" w:rsidP="008173BD">
      <w:r>
        <w:tab/>
      </w:r>
      <w:r>
        <w:tab/>
      </w:r>
      <w:proofErr w:type="gramStart"/>
      <w:r>
        <w:t>PRINT(</w:t>
      </w:r>
      <w:proofErr w:type="gramEnd"/>
      <w:r>
        <w:t xml:space="preserve">'Order Added') </w:t>
      </w:r>
    </w:p>
    <w:p w14:paraId="5482F288" w14:textId="77777777" w:rsidR="008173BD" w:rsidRDefault="008173BD" w:rsidP="008173BD">
      <w:r>
        <w:tab/>
      </w:r>
      <w:r>
        <w:tab/>
        <w:t xml:space="preserve">INSERT INTO </w:t>
      </w:r>
      <w:proofErr w:type="spellStart"/>
      <w:proofErr w:type="gramStart"/>
      <w:r>
        <w:t>dbo.Customer</w:t>
      </w:r>
      <w:proofErr w:type="gramEnd"/>
      <w:r>
        <w:t>_Order_Log</w:t>
      </w:r>
      <w:proofErr w:type="spellEnd"/>
      <w:r>
        <w:t xml:space="preserve"> VALUES (@</w:t>
      </w:r>
      <w:proofErr w:type="spellStart"/>
      <w:r>
        <w:t>cur_val</w:t>
      </w:r>
      <w:proofErr w:type="spellEnd"/>
      <w:r>
        <w:t>, @</w:t>
      </w:r>
      <w:proofErr w:type="spellStart"/>
      <w:r>
        <w:t>order_time</w:t>
      </w:r>
      <w:proofErr w:type="spellEnd"/>
      <w:r>
        <w:t>, @</w:t>
      </w:r>
      <w:proofErr w:type="spellStart"/>
      <w:r>
        <w:t>customer_id</w:t>
      </w:r>
      <w:proofErr w:type="spellEnd"/>
      <w:r>
        <w:t>, @employee_id,@</w:t>
      </w:r>
      <w:proofErr w:type="spellStart"/>
      <w:r>
        <w:t>customer_order_selling_price</w:t>
      </w:r>
      <w:proofErr w:type="spellEnd"/>
      <w:r>
        <w:t>)</w:t>
      </w:r>
      <w:r>
        <w:tab/>
      </w:r>
    </w:p>
    <w:p w14:paraId="3E9F1CEE" w14:textId="77777777" w:rsidR="008173BD" w:rsidRDefault="008173BD" w:rsidP="008173BD">
      <w:r>
        <w:tab/>
      </w:r>
      <w:r>
        <w:tab/>
      </w:r>
      <w:proofErr w:type="gramStart"/>
      <w:r>
        <w:t>PRINT(</w:t>
      </w:r>
      <w:proofErr w:type="gramEnd"/>
      <w:r>
        <w:t xml:space="preserve">'Order Added to Log Table') </w:t>
      </w:r>
    </w:p>
    <w:p w14:paraId="7925A1E9" w14:textId="77777777" w:rsidR="008173BD" w:rsidRDefault="008173BD" w:rsidP="008173BD">
      <w:r>
        <w:tab/>
        <w:t>END</w:t>
      </w:r>
    </w:p>
    <w:p w14:paraId="33C1647A" w14:textId="77777777" w:rsidR="008173BD" w:rsidRDefault="008173BD" w:rsidP="008173BD">
      <w:r>
        <w:t>END</w:t>
      </w:r>
    </w:p>
    <w:p w14:paraId="1D38677A" w14:textId="77777777" w:rsidR="008173BD" w:rsidRDefault="008173BD" w:rsidP="008173BD"/>
    <w:p w14:paraId="17E66DEB" w14:textId="77777777" w:rsidR="008173BD" w:rsidRDefault="008173BD" w:rsidP="008173BD">
      <w:r>
        <w:t xml:space="preserve">INSERT INTO </w:t>
      </w:r>
      <w:proofErr w:type="spellStart"/>
      <w:r>
        <w:t>Customer_Order</w:t>
      </w:r>
      <w:proofErr w:type="spellEnd"/>
      <w:r>
        <w:t xml:space="preserve"> </w:t>
      </w:r>
    </w:p>
    <w:p w14:paraId="7E13857E" w14:textId="77777777" w:rsidR="008173BD" w:rsidRDefault="008173BD" w:rsidP="008173BD">
      <w:r>
        <w:t>(</w:t>
      </w:r>
      <w:proofErr w:type="spellStart"/>
      <w:r>
        <w:t>customer_order_date</w:t>
      </w:r>
      <w:proofErr w:type="spellEnd"/>
      <w:r>
        <w:t xml:space="preserve">, </w:t>
      </w:r>
      <w:proofErr w:type="spellStart"/>
      <w:r>
        <w:t>customer_order_delivery_date</w:t>
      </w:r>
      <w:proofErr w:type="spellEnd"/>
      <w:r>
        <w:t xml:space="preserve">, </w:t>
      </w:r>
      <w:proofErr w:type="spellStart"/>
      <w:r>
        <w:t>customer_order_selling_price</w:t>
      </w:r>
      <w:proofErr w:type="spellEnd"/>
      <w:r>
        <w:t xml:space="preserve">, </w:t>
      </w:r>
      <w:proofErr w:type="spellStart"/>
      <w:r>
        <w:t>customer_id</w:t>
      </w:r>
      <w:proofErr w:type="spellEnd"/>
      <w:r>
        <w:t xml:space="preserve">, </w:t>
      </w:r>
      <w:proofErr w:type="spellStart"/>
      <w:r>
        <w:t>employee_id</w:t>
      </w:r>
      <w:proofErr w:type="spellEnd"/>
      <w:r>
        <w:t>)</w:t>
      </w:r>
    </w:p>
    <w:p w14:paraId="4DF52AA8" w14:textId="77777777" w:rsidR="008173BD" w:rsidRDefault="008173BD" w:rsidP="008173BD">
      <w:r>
        <w:t>VALUES ('2019-09-16','2019-09-27','85000','OVDC1000005','OVDE1003')</w:t>
      </w:r>
    </w:p>
    <w:p w14:paraId="517260D9" w14:textId="77777777" w:rsidR="008173BD" w:rsidRDefault="008173BD" w:rsidP="008173BD"/>
    <w:p w14:paraId="2BFA3B4D" w14:textId="77777777" w:rsidR="008173BD" w:rsidRDefault="008173BD" w:rsidP="008173BD">
      <w:r>
        <w:t>-- 02 After</w:t>
      </w:r>
    </w:p>
    <w:p w14:paraId="39C1C3FA" w14:textId="77777777" w:rsidR="008173BD" w:rsidRDefault="008173BD" w:rsidP="008173BD"/>
    <w:p w14:paraId="598820D7" w14:textId="77777777" w:rsidR="008173BD" w:rsidRDefault="008173BD" w:rsidP="008173BD"/>
    <w:p w14:paraId="5660BBD5" w14:textId="77777777" w:rsidR="008173BD" w:rsidRDefault="008173BD" w:rsidP="008173BD">
      <w:r>
        <w:t xml:space="preserve">CREATE TRIGGER </w:t>
      </w:r>
      <w:proofErr w:type="spellStart"/>
      <w:r>
        <w:t>TriggerAddIncentive</w:t>
      </w:r>
      <w:proofErr w:type="spellEnd"/>
    </w:p>
    <w:p w14:paraId="5812D184" w14:textId="77777777" w:rsidR="008173BD" w:rsidRDefault="008173BD" w:rsidP="008173BD">
      <w:r>
        <w:t>ON Incentive</w:t>
      </w:r>
    </w:p>
    <w:p w14:paraId="64FC8772" w14:textId="77777777" w:rsidR="008173BD" w:rsidRDefault="008173BD" w:rsidP="008173BD">
      <w:r>
        <w:t>AFTER INSERT</w:t>
      </w:r>
    </w:p>
    <w:p w14:paraId="46E52017" w14:textId="77777777" w:rsidR="008173BD" w:rsidRDefault="008173BD" w:rsidP="008173BD">
      <w:r>
        <w:t>AS</w:t>
      </w:r>
    </w:p>
    <w:p w14:paraId="5F0CFFF9" w14:textId="77777777" w:rsidR="008173BD" w:rsidRDefault="008173BD" w:rsidP="008173BD">
      <w:r>
        <w:t>BEGIN</w:t>
      </w:r>
    </w:p>
    <w:p w14:paraId="10C4E9B2" w14:textId="77777777" w:rsidR="008173BD" w:rsidRDefault="008173BD" w:rsidP="008173BD">
      <w:r>
        <w:t>DECLARE @</w:t>
      </w:r>
      <w:proofErr w:type="spellStart"/>
      <w:r>
        <w:t>incentive_id</w:t>
      </w:r>
      <w:proofErr w:type="spellEnd"/>
      <w:r>
        <w:t xml:space="preserve"> int</w:t>
      </w:r>
    </w:p>
    <w:p w14:paraId="6D461D44" w14:textId="77777777" w:rsidR="008173BD" w:rsidRDefault="008173BD" w:rsidP="008173BD">
      <w:r>
        <w:t>DECLARE @</w:t>
      </w:r>
      <w:proofErr w:type="spellStart"/>
      <w:r>
        <w:t>incentive_date</w:t>
      </w:r>
      <w:proofErr w:type="spellEnd"/>
      <w:r>
        <w:t xml:space="preserve"> date</w:t>
      </w:r>
    </w:p>
    <w:p w14:paraId="35DD9E1C" w14:textId="77777777" w:rsidR="008173BD" w:rsidRDefault="008173BD" w:rsidP="008173BD">
      <w:r>
        <w:t>DECLARE @</w:t>
      </w:r>
      <w:proofErr w:type="spellStart"/>
      <w:r>
        <w:t>employee_id</w:t>
      </w:r>
      <w:proofErr w:type="spellEnd"/>
      <w:r>
        <w:t xml:space="preserve"> </w:t>
      </w:r>
      <w:proofErr w:type="gramStart"/>
      <w:r>
        <w:t>varchar(</w:t>
      </w:r>
      <w:proofErr w:type="gramEnd"/>
      <w:r>
        <w:t>50)</w:t>
      </w:r>
    </w:p>
    <w:p w14:paraId="12075AF0" w14:textId="77777777" w:rsidR="008173BD" w:rsidRDefault="008173BD" w:rsidP="008173BD">
      <w:r>
        <w:lastRenderedPageBreak/>
        <w:t xml:space="preserve">DECLARE @salary int </w:t>
      </w:r>
    </w:p>
    <w:p w14:paraId="3F385698" w14:textId="77777777" w:rsidR="008173BD" w:rsidRDefault="008173BD" w:rsidP="008173BD"/>
    <w:p w14:paraId="6F5EE1E7" w14:textId="77777777" w:rsidR="008173BD" w:rsidRDefault="008173BD" w:rsidP="008173BD"/>
    <w:p w14:paraId="260D4F35" w14:textId="77777777" w:rsidR="008173BD" w:rsidRDefault="008173BD" w:rsidP="008173BD">
      <w:r>
        <w:t>SELECT @</w:t>
      </w:r>
      <w:proofErr w:type="spellStart"/>
      <w:r>
        <w:t>incentive_id</w:t>
      </w:r>
      <w:proofErr w:type="spellEnd"/>
      <w:r>
        <w:t xml:space="preserve"> = </w:t>
      </w:r>
      <w:proofErr w:type="spellStart"/>
      <w:proofErr w:type="gramStart"/>
      <w:r>
        <w:t>i.incentive</w:t>
      </w:r>
      <w:proofErr w:type="gramEnd"/>
      <w:r>
        <w:t>_id</w:t>
      </w:r>
      <w:proofErr w:type="spellEnd"/>
      <w:r>
        <w:t xml:space="preserve"> FROM inserted </w:t>
      </w:r>
      <w:proofErr w:type="spellStart"/>
      <w:r>
        <w:t>i</w:t>
      </w:r>
      <w:proofErr w:type="spellEnd"/>
    </w:p>
    <w:p w14:paraId="67A47A7F" w14:textId="77777777" w:rsidR="008173BD" w:rsidRDefault="008173BD" w:rsidP="008173BD">
      <w:r>
        <w:t>SELECT @</w:t>
      </w:r>
      <w:proofErr w:type="spellStart"/>
      <w:r>
        <w:t>incentive_date</w:t>
      </w:r>
      <w:proofErr w:type="spellEnd"/>
      <w:r>
        <w:t xml:space="preserve"> = </w:t>
      </w:r>
      <w:proofErr w:type="spellStart"/>
      <w:proofErr w:type="gramStart"/>
      <w:r>
        <w:t>i.incentive</w:t>
      </w:r>
      <w:proofErr w:type="gramEnd"/>
      <w:r>
        <w:t>_date</w:t>
      </w:r>
      <w:proofErr w:type="spellEnd"/>
      <w:r>
        <w:t xml:space="preserve"> FROM inserted </w:t>
      </w:r>
      <w:proofErr w:type="spellStart"/>
      <w:r>
        <w:t>i</w:t>
      </w:r>
      <w:proofErr w:type="spellEnd"/>
    </w:p>
    <w:p w14:paraId="2BFC369A" w14:textId="77777777" w:rsidR="008173BD" w:rsidRDefault="008173BD" w:rsidP="008173BD">
      <w:r>
        <w:t>SELECT @</w:t>
      </w:r>
      <w:proofErr w:type="spellStart"/>
      <w:r>
        <w:t>employee_id</w:t>
      </w:r>
      <w:proofErr w:type="spellEnd"/>
      <w:r>
        <w:t xml:space="preserve"> = </w:t>
      </w:r>
      <w:proofErr w:type="spellStart"/>
      <w:proofErr w:type="gramStart"/>
      <w:r>
        <w:t>i.employee</w:t>
      </w:r>
      <w:proofErr w:type="gramEnd"/>
      <w:r>
        <w:t>_id</w:t>
      </w:r>
      <w:proofErr w:type="spellEnd"/>
      <w:r>
        <w:t xml:space="preserve"> FROM inserted </w:t>
      </w:r>
      <w:proofErr w:type="spellStart"/>
      <w:r>
        <w:t>i</w:t>
      </w:r>
      <w:proofErr w:type="spellEnd"/>
    </w:p>
    <w:p w14:paraId="05C76AF8" w14:textId="77777777" w:rsidR="008173BD" w:rsidRDefault="008173BD" w:rsidP="008173BD"/>
    <w:p w14:paraId="4E5F6856" w14:textId="77777777" w:rsidR="008173BD" w:rsidRDefault="008173BD" w:rsidP="008173BD">
      <w:r>
        <w:t xml:space="preserve">SELECT @salary = (SELECT </w:t>
      </w:r>
      <w:proofErr w:type="spellStart"/>
      <w:r>
        <w:t>employee_salary</w:t>
      </w:r>
      <w:proofErr w:type="spellEnd"/>
      <w:r>
        <w:t xml:space="preserve"> FROM Employee WHERE </w:t>
      </w:r>
      <w:proofErr w:type="spellStart"/>
      <w:r>
        <w:t>employee_id</w:t>
      </w:r>
      <w:proofErr w:type="spellEnd"/>
      <w:r>
        <w:t xml:space="preserve"> = @</w:t>
      </w:r>
      <w:proofErr w:type="spellStart"/>
      <w:r>
        <w:t>employee_id</w:t>
      </w:r>
      <w:proofErr w:type="spellEnd"/>
      <w:r>
        <w:t>)</w:t>
      </w:r>
    </w:p>
    <w:p w14:paraId="3D328695" w14:textId="77777777" w:rsidR="008173BD" w:rsidRDefault="008173BD" w:rsidP="008173BD">
      <w:r>
        <w:t>PRINT(@salary)</w:t>
      </w:r>
    </w:p>
    <w:p w14:paraId="5661C5B7" w14:textId="77777777" w:rsidR="008173BD" w:rsidRDefault="008173BD" w:rsidP="008173BD"/>
    <w:p w14:paraId="7FEAD12C" w14:textId="77777777" w:rsidR="008173BD" w:rsidRDefault="008173BD" w:rsidP="008173BD">
      <w:r>
        <w:t>UPDATE Incentive</w:t>
      </w:r>
    </w:p>
    <w:p w14:paraId="6E678110" w14:textId="77777777" w:rsidR="008173BD" w:rsidRDefault="008173BD" w:rsidP="008173BD">
      <w:r>
        <w:t xml:space="preserve">SET </w:t>
      </w:r>
      <w:proofErr w:type="spellStart"/>
      <w:r>
        <w:t>incentive_amount</w:t>
      </w:r>
      <w:proofErr w:type="spellEnd"/>
      <w:r>
        <w:t xml:space="preserve"> = </w:t>
      </w:r>
      <w:proofErr w:type="spellStart"/>
      <w:proofErr w:type="gramStart"/>
      <w:r>
        <w:t>dbo.fn</w:t>
      </w:r>
      <w:proofErr w:type="gramEnd"/>
      <w:r>
        <w:t>_Calc_Incentive</w:t>
      </w:r>
      <w:proofErr w:type="spellEnd"/>
      <w:r>
        <w:t>(@salary)</w:t>
      </w:r>
    </w:p>
    <w:p w14:paraId="13CF3B3A" w14:textId="77777777" w:rsidR="008173BD" w:rsidRDefault="008173BD" w:rsidP="008173BD">
      <w:r>
        <w:t xml:space="preserve">WHERE </w:t>
      </w:r>
      <w:proofErr w:type="spellStart"/>
      <w:r>
        <w:t>incentive_id</w:t>
      </w:r>
      <w:proofErr w:type="spellEnd"/>
      <w:r>
        <w:t xml:space="preserve"> = @</w:t>
      </w:r>
      <w:proofErr w:type="spellStart"/>
      <w:r>
        <w:t>incentive_id</w:t>
      </w:r>
      <w:proofErr w:type="spellEnd"/>
      <w:r>
        <w:t xml:space="preserve"> </w:t>
      </w:r>
    </w:p>
    <w:p w14:paraId="101FCFA7" w14:textId="77777777" w:rsidR="008173BD" w:rsidRDefault="008173BD" w:rsidP="008173BD">
      <w:r>
        <w:t>PRINT ('Incentive Added')</w:t>
      </w:r>
    </w:p>
    <w:p w14:paraId="2F6DFA42" w14:textId="77777777" w:rsidR="008173BD" w:rsidRDefault="008173BD" w:rsidP="008173BD">
      <w:r>
        <w:t>END</w:t>
      </w:r>
    </w:p>
    <w:p w14:paraId="29267F7C" w14:textId="77777777" w:rsidR="008173BD" w:rsidRDefault="008173BD" w:rsidP="008173BD"/>
    <w:p w14:paraId="44F572CA" w14:textId="77777777" w:rsidR="008173BD" w:rsidRDefault="008173BD" w:rsidP="008173BD"/>
    <w:p w14:paraId="174198CF" w14:textId="77777777" w:rsidR="008173BD" w:rsidRDefault="008173BD" w:rsidP="008173BD">
      <w:r>
        <w:t>INSERT INTO Incentive (</w:t>
      </w:r>
      <w:proofErr w:type="spellStart"/>
      <w:r>
        <w:t>incentive_</w:t>
      </w:r>
      <w:proofErr w:type="gramStart"/>
      <w:r>
        <w:t>id,incentive</w:t>
      </w:r>
      <w:proofErr w:type="gramEnd"/>
      <w:r>
        <w:t>_date</w:t>
      </w:r>
      <w:proofErr w:type="spellEnd"/>
      <w:r>
        <w:t xml:space="preserve">, </w:t>
      </w:r>
      <w:proofErr w:type="spellStart"/>
      <w:r>
        <w:t>employee_id</w:t>
      </w:r>
      <w:proofErr w:type="spellEnd"/>
      <w:r>
        <w:t xml:space="preserve">) </w:t>
      </w:r>
    </w:p>
    <w:p w14:paraId="4A90067B" w14:textId="77777777" w:rsidR="008173BD" w:rsidRDefault="008173BD" w:rsidP="008173BD">
      <w:r>
        <w:t>VALUES (NEXT VALUE FOR SEQ_INCENTIVE_ID,'2019-10-29','OVDE1003')</w:t>
      </w:r>
    </w:p>
    <w:p w14:paraId="54E22285" w14:textId="71A59BE3" w:rsidR="00921F5C" w:rsidRDefault="008173BD" w:rsidP="008173BD">
      <w:r>
        <w:t>GO</w:t>
      </w:r>
    </w:p>
    <w:p w14:paraId="795A41FB" w14:textId="242ECFDA" w:rsidR="008173BD" w:rsidRDefault="008173BD" w:rsidP="008173BD"/>
    <w:p w14:paraId="4F72884D" w14:textId="2F88B2C3" w:rsidR="008173BD" w:rsidRPr="008173BD" w:rsidRDefault="008173BD" w:rsidP="008173BD"/>
    <w:sectPr w:rsidR="008173BD" w:rsidRPr="008173BD" w:rsidSect="00A06E32">
      <w:headerReference w:type="default" r:id="rId34"/>
      <w:footerReference w:type="default" r:id="rId35"/>
      <w:headerReference w:type="first" r:id="rId36"/>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7F007" w14:textId="77777777" w:rsidR="00544D11" w:rsidRDefault="00544D11" w:rsidP="008606AB">
      <w:r>
        <w:separator/>
      </w:r>
    </w:p>
  </w:endnote>
  <w:endnote w:type="continuationSeparator" w:id="0">
    <w:p w14:paraId="71692612" w14:textId="77777777" w:rsidR="00544D11" w:rsidRDefault="00544D11"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8805E" w14:textId="40C4CB86" w:rsidR="002F0069" w:rsidRPr="00E81B4B" w:rsidRDefault="002F0069" w:rsidP="00E81B4B">
    <w:pPr>
      <w:pStyle w:val="Footer"/>
    </w:pPr>
    <w:sdt>
      <w:sdtPr>
        <w:alias w:val="Title"/>
        <w:tag w:val=""/>
        <w:id w:val="-1461030722"/>
        <w:placeholder>
          <w:docPart w:val="6DDCAF0B3E122F41A8A35FD9AB35C038"/>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Advanced Databases (B9IS100)</w:t>
        </w:r>
      </w:sdtContent>
    </w:sdt>
    <w:r w:rsidRPr="00E81B4B">
      <w:t xml:space="preserve"> </w:t>
    </w:r>
    <w:r>
      <w:tab/>
    </w:r>
    <w:r>
      <w:tab/>
    </w:r>
    <w:sdt>
      <w:sdtPr>
        <w:id w:val="1328789105"/>
        <w:docPartObj>
          <w:docPartGallery w:val="Page Numbers (Bottom of Page)"/>
          <w:docPartUnique/>
        </w:docPartObj>
      </w:sdtPr>
      <w:sdtContent>
        <w:r w:rsidRPr="00AD010B">
          <w:rPr>
            <w:rStyle w:val="PageNumber"/>
            <w:noProof/>
            <w:highlight w:val="lightGray"/>
          </w:rPr>
          <mc:AlternateContent>
            <mc:Choice Requires="wps">
              <w:drawing>
                <wp:anchor distT="0" distB="0" distL="114300" distR="114300" simplePos="0" relativeHeight="251659264" behindDoc="1" locked="0" layoutInCell="1" allowOverlap="1" wp14:anchorId="047AA7D2" wp14:editId="7084C3BB">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2D2069B8"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" fillcolor="#d3d3d3" stroked="f" strokeweight="1pt">
                  <w10:wrap anchorx="page" anchory="page"/>
                </v:rec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BA8E1" w14:textId="77777777" w:rsidR="00544D11" w:rsidRDefault="00544D11" w:rsidP="008606AB">
      <w:r>
        <w:separator/>
      </w:r>
    </w:p>
  </w:footnote>
  <w:footnote w:type="continuationSeparator" w:id="0">
    <w:p w14:paraId="0A54B177" w14:textId="77777777" w:rsidR="00544D11" w:rsidRDefault="00544D11"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548AD" w14:textId="77777777" w:rsidR="002F0069" w:rsidRDefault="002F0069">
    <w:pPr>
      <w:pStyle w:val="Header"/>
    </w:pPr>
    <w:r>
      <w:rPr>
        <w:noProof/>
      </w:rPr>
      <mc:AlternateContent>
        <mc:Choice Requires="wps">
          <w:drawing>
            <wp:anchor distT="0" distB="0" distL="114300" distR="114300" simplePos="0" relativeHeight="251658239" behindDoc="1" locked="0" layoutInCell="1" allowOverlap="1" wp14:anchorId="5253332F" wp14:editId="5CDF7AE6">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B522D11"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&#13;&#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0C92" w14:textId="77777777" w:rsidR="002F0069" w:rsidRDefault="002F0069">
    <w:pPr>
      <w:pStyle w:val="Header"/>
    </w:pPr>
    <w:r>
      <w:rPr>
        <w:noProof/>
      </w:rPr>
      <mc:AlternateContent>
        <mc:Choice Requires="wps">
          <w:drawing>
            <wp:anchor distT="0" distB="0" distL="114300" distR="114300" simplePos="0" relativeHeight="251661312" behindDoc="1" locked="0" layoutInCell="1" allowOverlap="1" wp14:anchorId="3055CFBA" wp14:editId="670ED089">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0842CF9"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&#13;&#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AD3E8E"/>
    <w:multiLevelType w:val="hybridMultilevel"/>
    <w:tmpl w:val="C1BCC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7E0961"/>
    <w:multiLevelType w:val="hybridMultilevel"/>
    <w:tmpl w:val="DD0840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624B7A"/>
    <w:multiLevelType w:val="hybridMultilevel"/>
    <w:tmpl w:val="8E56F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D7165"/>
    <w:multiLevelType w:val="hybridMultilevel"/>
    <w:tmpl w:val="07CA1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873A14"/>
    <w:multiLevelType w:val="hybridMultilevel"/>
    <w:tmpl w:val="AD9E2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67B6E"/>
    <w:multiLevelType w:val="hybridMultilevel"/>
    <w:tmpl w:val="A19EA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6" w15:restartNumberingAfterBreak="0">
    <w:nsid w:val="6C0019FB"/>
    <w:multiLevelType w:val="hybridMultilevel"/>
    <w:tmpl w:val="79D2D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642F4"/>
    <w:multiLevelType w:val="hybridMultilevel"/>
    <w:tmpl w:val="BD1ED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6E6161"/>
    <w:multiLevelType w:val="hybridMultilevel"/>
    <w:tmpl w:val="366A0E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6F3332"/>
    <w:multiLevelType w:val="hybridMultilevel"/>
    <w:tmpl w:val="7AE295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7"/>
  </w:num>
  <w:num w:numId="3">
    <w:abstractNumId w:val="11"/>
  </w:num>
  <w:num w:numId="4">
    <w:abstractNumId w:val="13"/>
  </w:num>
  <w:num w:numId="5">
    <w:abstractNumId w:val="6"/>
  </w:num>
  <w:num w:numId="6">
    <w:abstractNumId w:val="8"/>
  </w:num>
  <w:num w:numId="7">
    <w:abstractNumId w:val="4"/>
  </w:num>
  <w:num w:numId="8">
    <w:abstractNumId w:val="12"/>
  </w:num>
  <w:num w:numId="9">
    <w:abstractNumId w:val="1"/>
  </w:num>
  <w:num w:numId="10">
    <w:abstractNumId w:val="15"/>
  </w:num>
  <w:num w:numId="11">
    <w:abstractNumId w:val="0"/>
  </w:num>
  <w:num w:numId="12">
    <w:abstractNumId w:val="9"/>
  </w:num>
  <w:num w:numId="13">
    <w:abstractNumId w:val="19"/>
  </w:num>
  <w:num w:numId="14">
    <w:abstractNumId w:val="14"/>
  </w:num>
  <w:num w:numId="15">
    <w:abstractNumId w:val="7"/>
  </w:num>
  <w:num w:numId="16">
    <w:abstractNumId w:val="3"/>
  </w:num>
  <w:num w:numId="17">
    <w:abstractNumId w:val="20"/>
  </w:num>
  <w:num w:numId="18">
    <w:abstractNumId w:val="16"/>
  </w:num>
  <w:num w:numId="19">
    <w:abstractNumId w:val="5"/>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EF2"/>
    <w:rsid w:val="00001F0F"/>
    <w:rsid w:val="000040C5"/>
    <w:rsid w:val="000125F9"/>
    <w:rsid w:val="0002791A"/>
    <w:rsid w:val="000344E7"/>
    <w:rsid w:val="0003687F"/>
    <w:rsid w:val="00046400"/>
    <w:rsid w:val="00054566"/>
    <w:rsid w:val="00055D83"/>
    <w:rsid w:val="000630AD"/>
    <w:rsid w:val="00070BA1"/>
    <w:rsid w:val="00087190"/>
    <w:rsid w:val="0009280B"/>
    <w:rsid w:val="00096703"/>
    <w:rsid w:val="000A3FAF"/>
    <w:rsid w:val="000A7ED5"/>
    <w:rsid w:val="000B7EF2"/>
    <w:rsid w:val="000C2600"/>
    <w:rsid w:val="000C5209"/>
    <w:rsid w:val="000D6B06"/>
    <w:rsid w:val="000E303B"/>
    <w:rsid w:val="000F0BD6"/>
    <w:rsid w:val="00107D63"/>
    <w:rsid w:val="00117DA8"/>
    <w:rsid w:val="001235A7"/>
    <w:rsid w:val="00125F23"/>
    <w:rsid w:val="001307F2"/>
    <w:rsid w:val="0013459B"/>
    <w:rsid w:val="00140A34"/>
    <w:rsid w:val="001455F8"/>
    <w:rsid w:val="00152DB2"/>
    <w:rsid w:val="001566F5"/>
    <w:rsid w:val="00157987"/>
    <w:rsid w:val="0017420B"/>
    <w:rsid w:val="00174727"/>
    <w:rsid w:val="00175111"/>
    <w:rsid w:val="001837AA"/>
    <w:rsid w:val="00194C1B"/>
    <w:rsid w:val="001A40BF"/>
    <w:rsid w:val="001A5A9C"/>
    <w:rsid w:val="001B5720"/>
    <w:rsid w:val="001D54D4"/>
    <w:rsid w:val="001E4407"/>
    <w:rsid w:val="001E7C59"/>
    <w:rsid w:val="001F3411"/>
    <w:rsid w:val="001F7482"/>
    <w:rsid w:val="002022DA"/>
    <w:rsid w:val="00203779"/>
    <w:rsid w:val="0021383C"/>
    <w:rsid w:val="002179D7"/>
    <w:rsid w:val="00224640"/>
    <w:rsid w:val="00227916"/>
    <w:rsid w:val="00233809"/>
    <w:rsid w:val="00240FC4"/>
    <w:rsid w:val="00247A33"/>
    <w:rsid w:val="002521CA"/>
    <w:rsid w:val="0026333C"/>
    <w:rsid w:val="002633DE"/>
    <w:rsid w:val="00265CF2"/>
    <w:rsid w:val="002868AC"/>
    <w:rsid w:val="002A2B55"/>
    <w:rsid w:val="002A7D27"/>
    <w:rsid w:val="002B33B2"/>
    <w:rsid w:val="002C7F03"/>
    <w:rsid w:val="002D73CA"/>
    <w:rsid w:val="002E1FAF"/>
    <w:rsid w:val="002E626B"/>
    <w:rsid w:val="002E7521"/>
    <w:rsid w:val="002F0069"/>
    <w:rsid w:val="002F7E60"/>
    <w:rsid w:val="003022AB"/>
    <w:rsid w:val="0030312F"/>
    <w:rsid w:val="00303D1B"/>
    <w:rsid w:val="0031219B"/>
    <w:rsid w:val="00326C14"/>
    <w:rsid w:val="0032707C"/>
    <w:rsid w:val="003515DC"/>
    <w:rsid w:val="003535FE"/>
    <w:rsid w:val="003574F2"/>
    <w:rsid w:val="003605F6"/>
    <w:rsid w:val="00386531"/>
    <w:rsid w:val="00394529"/>
    <w:rsid w:val="003A28B2"/>
    <w:rsid w:val="003A5FBB"/>
    <w:rsid w:val="003C21A3"/>
    <w:rsid w:val="003C6B7A"/>
    <w:rsid w:val="003C7D7A"/>
    <w:rsid w:val="003D3DA5"/>
    <w:rsid w:val="003D656E"/>
    <w:rsid w:val="003E0E0B"/>
    <w:rsid w:val="003F5631"/>
    <w:rsid w:val="00402137"/>
    <w:rsid w:val="0040498B"/>
    <w:rsid w:val="00404BBC"/>
    <w:rsid w:val="0041767E"/>
    <w:rsid w:val="0042033E"/>
    <w:rsid w:val="00423D96"/>
    <w:rsid w:val="00433663"/>
    <w:rsid w:val="004337E1"/>
    <w:rsid w:val="004473C7"/>
    <w:rsid w:val="004563A0"/>
    <w:rsid w:val="0045764A"/>
    <w:rsid w:val="0046798E"/>
    <w:rsid w:val="0048610F"/>
    <w:rsid w:val="00494E00"/>
    <w:rsid w:val="00497CD2"/>
    <w:rsid w:val="004A11A0"/>
    <w:rsid w:val="004A20D6"/>
    <w:rsid w:val="004A38EC"/>
    <w:rsid w:val="004A7B78"/>
    <w:rsid w:val="004D14EE"/>
    <w:rsid w:val="004D2F0E"/>
    <w:rsid w:val="004D6E68"/>
    <w:rsid w:val="004D7CF1"/>
    <w:rsid w:val="004E249F"/>
    <w:rsid w:val="004E39FD"/>
    <w:rsid w:val="004E65F3"/>
    <w:rsid w:val="004F260A"/>
    <w:rsid w:val="004F677B"/>
    <w:rsid w:val="00506281"/>
    <w:rsid w:val="005109F8"/>
    <w:rsid w:val="00521F7A"/>
    <w:rsid w:val="0052261B"/>
    <w:rsid w:val="00524BAE"/>
    <w:rsid w:val="00544D11"/>
    <w:rsid w:val="005477C4"/>
    <w:rsid w:val="00550CF2"/>
    <w:rsid w:val="00561627"/>
    <w:rsid w:val="00562DDC"/>
    <w:rsid w:val="00563311"/>
    <w:rsid w:val="00563D50"/>
    <w:rsid w:val="00577996"/>
    <w:rsid w:val="0058022C"/>
    <w:rsid w:val="005923BD"/>
    <w:rsid w:val="005979D4"/>
    <w:rsid w:val="005A2D60"/>
    <w:rsid w:val="005B0198"/>
    <w:rsid w:val="005B1B18"/>
    <w:rsid w:val="005B2E47"/>
    <w:rsid w:val="005B34DF"/>
    <w:rsid w:val="005B64C4"/>
    <w:rsid w:val="005C58D9"/>
    <w:rsid w:val="005D23B4"/>
    <w:rsid w:val="005D7EFC"/>
    <w:rsid w:val="005E0E4A"/>
    <w:rsid w:val="005E4BE2"/>
    <w:rsid w:val="005F0148"/>
    <w:rsid w:val="005F449A"/>
    <w:rsid w:val="00611CD3"/>
    <w:rsid w:val="00615616"/>
    <w:rsid w:val="006314AB"/>
    <w:rsid w:val="00631FA2"/>
    <w:rsid w:val="006327F9"/>
    <w:rsid w:val="00651CE6"/>
    <w:rsid w:val="006521C1"/>
    <w:rsid w:val="00653D8D"/>
    <w:rsid w:val="006543D9"/>
    <w:rsid w:val="00654740"/>
    <w:rsid w:val="006621E7"/>
    <w:rsid w:val="00664681"/>
    <w:rsid w:val="006665D1"/>
    <w:rsid w:val="00671403"/>
    <w:rsid w:val="00675BD2"/>
    <w:rsid w:val="00677DE3"/>
    <w:rsid w:val="00682422"/>
    <w:rsid w:val="006901F9"/>
    <w:rsid w:val="00692F0D"/>
    <w:rsid w:val="00696892"/>
    <w:rsid w:val="006B2AAD"/>
    <w:rsid w:val="006B57C3"/>
    <w:rsid w:val="006C08BD"/>
    <w:rsid w:val="006C2BAA"/>
    <w:rsid w:val="006C67DE"/>
    <w:rsid w:val="006C7730"/>
    <w:rsid w:val="006D0EA0"/>
    <w:rsid w:val="006D7DA8"/>
    <w:rsid w:val="006E1E2D"/>
    <w:rsid w:val="006E415A"/>
    <w:rsid w:val="006F544B"/>
    <w:rsid w:val="00703F18"/>
    <w:rsid w:val="00720DC0"/>
    <w:rsid w:val="00726625"/>
    <w:rsid w:val="0072763C"/>
    <w:rsid w:val="0074607A"/>
    <w:rsid w:val="00793A5F"/>
    <w:rsid w:val="007A03BB"/>
    <w:rsid w:val="007A5DFA"/>
    <w:rsid w:val="007B04B0"/>
    <w:rsid w:val="007B32B8"/>
    <w:rsid w:val="007B6A42"/>
    <w:rsid w:val="007D5A3F"/>
    <w:rsid w:val="007D6641"/>
    <w:rsid w:val="007E60BC"/>
    <w:rsid w:val="007F53BD"/>
    <w:rsid w:val="00800D7C"/>
    <w:rsid w:val="0080749A"/>
    <w:rsid w:val="00807E33"/>
    <w:rsid w:val="00815620"/>
    <w:rsid w:val="008173BD"/>
    <w:rsid w:val="008210C7"/>
    <w:rsid w:val="00823FDC"/>
    <w:rsid w:val="008406E1"/>
    <w:rsid w:val="008514BE"/>
    <w:rsid w:val="008548FC"/>
    <w:rsid w:val="008606AB"/>
    <w:rsid w:val="00860C71"/>
    <w:rsid w:val="008728A3"/>
    <w:rsid w:val="0087357D"/>
    <w:rsid w:val="00893B96"/>
    <w:rsid w:val="008A0D41"/>
    <w:rsid w:val="008A58B0"/>
    <w:rsid w:val="008B0105"/>
    <w:rsid w:val="008B0935"/>
    <w:rsid w:val="008B45FA"/>
    <w:rsid w:val="008D187A"/>
    <w:rsid w:val="008D25F7"/>
    <w:rsid w:val="008E4121"/>
    <w:rsid w:val="008E45D9"/>
    <w:rsid w:val="008E7BF0"/>
    <w:rsid w:val="008F031C"/>
    <w:rsid w:val="008F1B7F"/>
    <w:rsid w:val="008F4289"/>
    <w:rsid w:val="009054DF"/>
    <w:rsid w:val="00905AD2"/>
    <w:rsid w:val="009122E1"/>
    <w:rsid w:val="00921F5C"/>
    <w:rsid w:val="00926E4A"/>
    <w:rsid w:val="00932BE2"/>
    <w:rsid w:val="00933A56"/>
    <w:rsid w:val="00943598"/>
    <w:rsid w:val="00950B0F"/>
    <w:rsid w:val="00956260"/>
    <w:rsid w:val="0096371A"/>
    <w:rsid w:val="00964C41"/>
    <w:rsid w:val="00971C70"/>
    <w:rsid w:val="00973535"/>
    <w:rsid w:val="009738AF"/>
    <w:rsid w:val="0098733A"/>
    <w:rsid w:val="009A5E7C"/>
    <w:rsid w:val="009B4A55"/>
    <w:rsid w:val="009C5CED"/>
    <w:rsid w:val="009C67A3"/>
    <w:rsid w:val="009E516F"/>
    <w:rsid w:val="009E53FC"/>
    <w:rsid w:val="009F1335"/>
    <w:rsid w:val="009F6597"/>
    <w:rsid w:val="00A0684D"/>
    <w:rsid w:val="00A06E32"/>
    <w:rsid w:val="00A21FAF"/>
    <w:rsid w:val="00A23CBA"/>
    <w:rsid w:val="00A2553D"/>
    <w:rsid w:val="00A32524"/>
    <w:rsid w:val="00A40E52"/>
    <w:rsid w:val="00A51F3B"/>
    <w:rsid w:val="00A561FC"/>
    <w:rsid w:val="00A56F9F"/>
    <w:rsid w:val="00A61F8D"/>
    <w:rsid w:val="00A64DAB"/>
    <w:rsid w:val="00A777EF"/>
    <w:rsid w:val="00A91398"/>
    <w:rsid w:val="00A943A8"/>
    <w:rsid w:val="00AB2C0B"/>
    <w:rsid w:val="00AB45CE"/>
    <w:rsid w:val="00AB60FA"/>
    <w:rsid w:val="00AD010B"/>
    <w:rsid w:val="00AD3E1D"/>
    <w:rsid w:val="00AF4CC7"/>
    <w:rsid w:val="00B029FD"/>
    <w:rsid w:val="00B124E3"/>
    <w:rsid w:val="00B209BB"/>
    <w:rsid w:val="00B26DBD"/>
    <w:rsid w:val="00B27075"/>
    <w:rsid w:val="00B30030"/>
    <w:rsid w:val="00B36B80"/>
    <w:rsid w:val="00B4286F"/>
    <w:rsid w:val="00B438E7"/>
    <w:rsid w:val="00B47650"/>
    <w:rsid w:val="00B5279B"/>
    <w:rsid w:val="00B54E99"/>
    <w:rsid w:val="00B55F4B"/>
    <w:rsid w:val="00B608FD"/>
    <w:rsid w:val="00B61645"/>
    <w:rsid w:val="00B679CA"/>
    <w:rsid w:val="00B71E3C"/>
    <w:rsid w:val="00B726D8"/>
    <w:rsid w:val="00B81AAE"/>
    <w:rsid w:val="00B8480F"/>
    <w:rsid w:val="00B9660E"/>
    <w:rsid w:val="00BA15AE"/>
    <w:rsid w:val="00BA4561"/>
    <w:rsid w:val="00BA6645"/>
    <w:rsid w:val="00BA68F4"/>
    <w:rsid w:val="00BB4A78"/>
    <w:rsid w:val="00BB76A1"/>
    <w:rsid w:val="00BC0104"/>
    <w:rsid w:val="00BC2510"/>
    <w:rsid w:val="00BC31C3"/>
    <w:rsid w:val="00BC5A4F"/>
    <w:rsid w:val="00BD1D13"/>
    <w:rsid w:val="00BD35EB"/>
    <w:rsid w:val="00BD4D37"/>
    <w:rsid w:val="00BD5861"/>
    <w:rsid w:val="00BD6E50"/>
    <w:rsid w:val="00BE169D"/>
    <w:rsid w:val="00BE4014"/>
    <w:rsid w:val="00BF05BE"/>
    <w:rsid w:val="00C00393"/>
    <w:rsid w:val="00C01A78"/>
    <w:rsid w:val="00C07AFE"/>
    <w:rsid w:val="00C13772"/>
    <w:rsid w:val="00C16233"/>
    <w:rsid w:val="00C219B6"/>
    <w:rsid w:val="00C24C9C"/>
    <w:rsid w:val="00C310CF"/>
    <w:rsid w:val="00C31B26"/>
    <w:rsid w:val="00C501CE"/>
    <w:rsid w:val="00C54984"/>
    <w:rsid w:val="00C54EA2"/>
    <w:rsid w:val="00C5543E"/>
    <w:rsid w:val="00C6208F"/>
    <w:rsid w:val="00C66E5F"/>
    <w:rsid w:val="00C77695"/>
    <w:rsid w:val="00C842AE"/>
    <w:rsid w:val="00C86254"/>
    <w:rsid w:val="00C9101A"/>
    <w:rsid w:val="00C96E5D"/>
    <w:rsid w:val="00CB26BC"/>
    <w:rsid w:val="00CB4934"/>
    <w:rsid w:val="00CB6083"/>
    <w:rsid w:val="00CC0EDB"/>
    <w:rsid w:val="00CD01D6"/>
    <w:rsid w:val="00CD0E77"/>
    <w:rsid w:val="00CD3A5D"/>
    <w:rsid w:val="00CD5E68"/>
    <w:rsid w:val="00CE6152"/>
    <w:rsid w:val="00CF38AB"/>
    <w:rsid w:val="00D021F6"/>
    <w:rsid w:val="00D05B00"/>
    <w:rsid w:val="00D1183B"/>
    <w:rsid w:val="00D119EA"/>
    <w:rsid w:val="00D1649E"/>
    <w:rsid w:val="00D27F37"/>
    <w:rsid w:val="00D359E1"/>
    <w:rsid w:val="00D440F3"/>
    <w:rsid w:val="00D509EE"/>
    <w:rsid w:val="00D54778"/>
    <w:rsid w:val="00D62A50"/>
    <w:rsid w:val="00D6410D"/>
    <w:rsid w:val="00D660E5"/>
    <w:rsid w:val="00D6625D"/>
    <w:rsid w:val="00D7476A"/>
    <w:rsid w:val="00D817B5"/>
    <w:rsid w:val="00D8227D"/>
    <w:rsid w:val="00D917B8"/>
    <w:rsid w:val="00DA090E"/>
    <w:rsid w:val="00DA2236"/>
    <w:rsid w:val="00DE2209"/>
    <w:rsid w:val="00DF799F"/>
    <w:rsid w:val="00E043B4"/>
    <w:rsid w:val="00E0547A"/>
    <w:rsid w:val="00E05519"/>
    <w:rsid w:val="00E077AB"/>
    <w:rsid w:val="00E1066E"/>
    <w:rsid w:val="00E123F2"/>
    <w:rsid w:val="00E15BD0"/>
    <w:rsid w:val="00E201BA"/>
    <w:rsid w:val="00E20E57"/>
    <w:rsid w:val="00E2194C"/>
    <w:rsid w:val="00E22A51"/>
    <w:rsid w:val="00E25ADD"/>
    <w:rsid w:val="00E434D6"/>
    <w:rsid w:val="00E436AD"/>
    <w:rsid w:val="00E45F31"/>
    <w:rsid w:val="00E54370"/>
    <w:rsid w:val="00E7112F"/>
    <w:rsid w:val="00E77ABC"/>
    <w:rsid w:val="00E81B4B"/>
    <w:rsid w:val="00E82125"/>
    <w:rsid w:val="00E93E3A"/>
    <w:rsid w:val="00EA6719"/>
    <w:rsid w:val="00EB4214"/>
    <w:rsid w:val="00EB6826"/>
    <w:rsid w:val="00EB7044"/>
    <w:rsid w:val="00EC5438"/>
    <w:rsid w:val="00EC7EB3"/>
    <w:rsid w:val="00ED216C"/>
    <w:rsid w:val="00ED7F81"/>
    <w:rsid w:val="00EE0A56"/>
    <w:rsid w:val="00EE73B0"/>
    <w:rsid w:val="00EF73F1"/>
    <w:rsid w:val="00F005BB"/>
    <w:rsid w:val="00F00B44"/>
    <w:rsid w:val="00F026F3"/>
    <w:rsid w:val="00F03E09"/>
    <w:rsid w:val="00F04116"/>
    <w:rsid w:val="00F04CC8"/>
    <w:rsid w:val="00F26BD2"/>
    <w:rsid w:val="00F305C8"/>
    <w:rsid w:val="00F34F44"/>
    <w:rsid w:val="00F410A9"/>
    <w:rsid w:val="00F45333"/>
    <w:rsid w:val="00F50B99"/>
    <w:rsid w:val="00F5133A"/>
    <w:rsid w:val="00F51560"/>
    <w:rsid w:val="00F66693"/>
    <w:rsid w:val="00F71865"/>
    <w:rsid w:val="00F71CE6"/>
    <w:rsid w:val="00F72C65"/>
    <w:rsid w:val="00F73EAB"/>
    <w:rsid w:val="00F84876"/>
    <w:rsid w:val="00F84A67"/>
    <w:rsid w:val="00F94295"/>
    <w:rsid w:val="00FA23FD"/>
    <w:rsid w:val="00FA2A95"/>
    <w:rsid w:val="00FA634D"/>
    <w:rsid w:val="00FB07FB"/>
    <w:rsid w:val="00FB30C0"/>
    <w:rsid w:val="00FB520A"/>
    <w:rsid w:val="00FB5CCE"/>
    <w:rsid w:val="00FC12E7"/>
    <w:rsid w:val="00FC5585"/>
    <w:rsid w:val="00FD48D3"/>
    <w:rsid w:val="00FD5E5B"/>
    <w:rsid w:val="00FE5855"/>
    <w:rsid w:val="00FF1ABE"/>
    <w:rsid w:val="00FF7A09"/>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AD0F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qFormat/>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404BBC"/>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404BBC"/>
    <w:pPr>
      <w:spacing w:before="120" w:after="0"/>
    </w:pPr>
    <w:rPr>
      <w:rFonts w:cstheme="minorHAnsi"/>
      <w:b/>
      <w:bCs/>
      <w:i/>
      <w:iCs/>
      <w:sz w:val="24"/>
      <w:szCs w:val="24"/>
    </w:rPr>
  </w:style>
  <w:style w:type="paragraph" w:styleId="TOC2">
    <w:name w:val="toc 2"/>
    <w:basedOn w:val="Normal"/>
    <w:next w:val="Normal"/>
    <w:autoRedefine/>
    <w:uiPriority w:val="39"/>
    <w:unhideWhenUsed/>
    <w:rsid w:val="00404BBC"/>
    <w:pPr>
      <w:spacing w:before="120" w:after="0"/>
      <w:ind w:left="260"/>
    </w:pPr>
    <w:rPr>
      <w:rFonts w:cstheme="minorHAnsi"/>
      <w:b/>
      <w:bCs/>
      <w:sz w:val="22"/>
      <w:szCs w:val="22"/>
    </w:rPr>
  </w:style>
  <w:style w:type="character" w:styleId="Hyperlink">
    <w:name w:val="Hyperlink"/>
    <w:basedOn w:val="DefaultParagraphFont"/>
    <w:uiPriority w:val="99"/>
    <w:unhideWhenUsed/>
    <w:rsid w:val="00404BBC"/>
    <w:rPr>
      <w:color w:val="C6281D" w:themeColor="hyperlink"/>
      <w:u w:val="single"/>
    </w:rPr>
  </w:style>
  <w:style w:type="paragraph" w:styleId="TOC3">
    <w:name w:val="toc 3"/>
    <w:basedOn w:val="Normal"/>
    <w:next w:val="Normal"/>
    <w:autoRedefine/>
    <w:uiPriority w:val="39"/>
    <w:semiHidden/>
    <w:unhideWhenUsed/>
    <w:rsid w:val="00404BBC"/>
    <w:pPr>
      <w:spacing w:after="0"/>
      <w:ind w:left="520"/>
    </w:pPr>
    <w:rPr>
      <w:rFonts w:cstheme="minorHAnsi"/>
      <w:sz w:val="20"/>
      <w:szCs w:val="20"/>
    </w:rPr>
  </w:style>
  <w:style w:type="paragraph" w:styleId="TOC4">
    <w:name w:val="toc 4"/>
    <w:basedOn w:val="Normal"/>
    <w:next w:val="Normal"/>
    <w:autoRedefine/>
    <w:uiPriority w:val="39"/>
    <w:semiHidden/>
    <w:unhideWhenUsed/>
    <w:rsid w:val="00404BBC"/>
    <w:pPr>
      <w:spacing w:after="0"/>
      <w:ind w:left="780"/>
    </w:pPr>
    <w:rPr>
      <w:rFonts w:cstheme="minorHAnsi"/>
      <w:sz w:val="20"/>
      <w:szCs w:val="20"/>
    </w:rPr>
  </w:style>
  <w:style w:type="paragraph" w:styleId="TOC5">
    <w:name w:val="toc 5"/>
    <w:basedOn w:val="Normal"/>
    <w:next w:val="Normal"/>
    <w:autoRedefine/>
    <w:uiPriority w:val="39"/>
    <w:semiHidden/>
    <w:unhideWhenUsed/>
    <w:rsid w:val="00404BBC"/>
    <w:pPr>
      <w:spacing w:after="0"/>
      <w:ind w:left="1040"/>
    </w:pPr>
    <w:rPr>
      <w:rFonts w:cstheme="minorHAnsi"/>
      <w:sz w:val="20"/>
      <w:szCs w:val="20"/>
    </w:rPr>
  </w:style>
  <w:style w:type="paragraph" w:styleId="TOC6">
    <w:name w:val="toc 6"/>
    <w:basedOn w:val="Normal"/>
    <w:next w:val="Normal"/>
    <w:autoRedefine/>
    <w:uiPriority w:val="39"/>
    <w:semiHidden/>
    <w:unhideWhenUsed/>
    <w:rsid w:val="00404BBC"/>
    <w:pPr>
      <w:spacing w:after="0"/>
      <w:ind w:left="1300"/>
    </w:pPr>
    <w:rPr>
      <w:rFonts w:cstheme="minorHAnsi"/>
      <w:sz w:val="20"/>
      <w:szCs w:val="20"/>
    </w:rPr>
  </w:style>
  <w:style w:type="paragraph" w:styleId="TOC7">
    <w:name w:val="toc 7"/>
    <w:basedOn w:val="Normal"/>
    <w:next w:val="Normal"/>
    <w:autoRedefine/>
    <w:uiPriority w:val="39"/>
    <w:semiHidden/>
    <w:unhideWhenUsed/>
    <w:rsid w:val="00404BBC"/>
    <w:pPr>
      <w:spacing w:after="0"/>
      <w:ind w:left="1560"/>
    </w:pPr>
    <w:rPr>
      <w:rFonts w:cstheme="minorHAnsi"/>
      <w:sz w:val="20"/>
      <w:szCs w:val="20"/>
    </w:rPr>
  </w:style>
  <w:style w:type="paragraph" w:styleId="TOC8">
    <w:name w:val="toc 8"/>
    <w:basedOn w:val="Normal"/>
    <w:next w:val="Normal"/>
    <w:autoRedefine/>
    <w:uiPriority w:val="39"/>
    <w:semiHidden/>
    <w:unhideWhenUsed/>
    <w:rsid w:val="00404BBC"/>
    <w:pPr>
      <w:spacing w:after="0"/>
      <w:ind w:left="1820"/>
    </w:pPr>
    <w:rPr>
      <w:rFonts w:cstheme="minorHAnsi"/>
      <w:sz w:val="20"/>
      <w:szCs w:val="20"/>
    </w:rPr>
  </w:style>
  <w:style w:type="paragraph" w:styleId="TOC9">
    <w:name w:val="toc 9"/>
    <w:basedOn w:val="Normal"/>
    <w:next w:val="Normal"/>
    <w:autoRedefine/>
    <w:uiPriority w:val="39"/>
    <w:semiHidden/>
    <w:unhideWhenUsed/>
    <w:rsid w:val="00404BBC"/>
    <w:pPr>
      <w:spacing w:after="0"/>
      <w:ind w:left="2080"/>
    </w:pPr>
    <w:rPr>
      <w:rFonts w:cstheme="minorHAnsi"/>
      <w:sz w:val="20"/>
      <w:szCs w:val="20"/>
    </w:rPr>
  </w:style>
  <w:style w:type="paragraph" w:styleId="Bibliography">
    <w:name w:val="Bibliography"/>
    <w:basedOn w:val="Normal"/>
    <w:next w:val="Normal"/>
    <w:uiPriority w:val="37"/>
    <w:unhideWhenUsed/>
    <w:rsid w:val="0048610F"/>
    <w:pPr>
      <w:spacing w:after="240"/>
    </w:pPr>
  </w:style>
  <w:style w:type="paragraph" w:styleId="TableofFigures">
    <w:name w:val="table of figures"/>
    <w:basedOn w:val="Normal"/>
    <w:next w:val="Normal"/>
    <w:uiPriority w:val="99"/>
    <w:unhideWhenUsed/>
    <w:rsid w:val="00703F18"/>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F81425BA-2B79-6249-8108-D6DCCE3BF989%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CA817B2A2C3843878126D6B4BDB3FB"/>
        <w:category>
          <w:name w:val="General"/>
          <w:gallery w:val="placeholder"/>
        </w:category>
        <w:types>
          <w:type w:val="bbPlcHdr"/>
        </w:types>
        <w:behaviors>
          <w:behavior w:val="content"/>
        </w:behaviors>
        <w:guid w:val="{035392BE-D642-AF44-A69B-D4BA0B3AF8D7}"/>
      </w:docPartPr>
      <w:docPartBody>
        <w:p w:rsidR="005166D7" w:rsidRDefault="00765410">
          <w:pPr>
            <w:pStyle w:val="35CA817B2A2C3843878126D6B4BDB3FB"/>
          </w:pPr>
          <w:r w:rsidRPr="000040C5">
            <w:t>Student:</w:t>
          </w:r>
        </w:p>
      </w:docPartBody>
    </w:docPart>
    <w:docPart>
      <w:docPartPr>
        <w:name w:val="EAE08441612BA0438BF9F5EED90B7099"/>
        <w:category>
          <w:name w:val="General"/>
          <w:gallery w:val="placeholder"/>
        </w:category>
        <w:types>
          <w:type w:val="bbPlcHdr"/>
        </w:types>
        <w:behaviors>
          <w:behavior w:val="content"/>
        </w:behaviors>
        <w:guid w:val="{E02D1A06-FD3E-A44F-984B-5B1FB7D5DA26}"/>
      </w:docPartPr>
      <w:docPartBody>
        <w:p w:rsidR="005166D7" w:rsidRDefault="00765410">
          <w:pPr>
            <w:pStyle w:val="EAE08441612BA0438BF9F5EED90B7099"/>
          </w:pPr>
          <w:r w:rsidRPr="000040C5">
            <w:t>Teacher:</w:t>
          </w:r>
        </w:p>
      </w:docPartBody>
    </w:docPart>
    <w:docPart>
      <w:docPartPr>
        <w:name w:val="CA10A55E6F1B8046AAB5A23E9A8E6A3B"/>
        <w:category>
          <w:name w:val="General"/>
          <w:gallery w:val="placeholder"/>
        </w:category>
        <w:types>
          <w:type w:val="bbPlcHdr"/>
        </w:types>
        <w:behaviors>
          <w:behavior w:val="content"/>
        </w:behaviors>
        <w:guid w:val="{04DE7575-47DB-5944-AAF2-31CEB89C5361}"/>
      </w:docPartPr>
      <w:docPartBody>
        <w:p w:rsidR="005166D7" w:rsidRDefault="00765410">
          <w:pPr>
            <w:pStyle w:val="CA10A55E6F1B8046AAB5A23E9A8E6A3B"/>
          </w:pPr>
          <w:r w:rsidRPr="000040C5">
            <w:t>Course:</w:t>
          </w:r>
        </w:p>
      </w:docPartBody>
    </w:docPart>
    <w:docPart>
      <w:docPartPr>
        <w:name w:val="AA8CF3026262F64C90E94E7DE561D409"/>
        <w:category>
          <w:name w:val="General"/>
          <w:gallery w:val="placeholder"/>
        </w:category>
        <w:types>
          <w:type w:val="bbPlcHdr"/>
        </w:types>
        <w:behaviors>
          <w:behavior w:val="content"/>
        </w:behaviors>
        <w:guid w:val="{A86CD091-E58C-694C-AA0C-4A72D2B848B0}"/>
      </w:docPartPr>
      <w:docPartBody>
        <w:p w:rsidR="005166D7" w:rsidRDefault="00765410">
          <w:pPr>
            <w:pStyle w:val="AA8CF3026262F64C90E94E7DE561D409"/>
          </w:pPr>
          <w:r w:rsidRPr="000040C5">
            <w:t>Course title</w:t>
          </w:r>
        </w:p>
      </w:docPartBody>
    </w:docPart>
    <w:docPart>
      <w:docPartPr>
        <w:name w:val="6DDCAF0B3E122F41A8A35FD9AB35C038"/>
        <w:category>
          <w:name w:val="General"/>
          <w:gallery w:val="placeholder"/>
        </w:category>
        <w:types>
          <w:type w:val="bbPlcHdr"/>
        </w:types>
        <w:behaviors>
          <w:behavior w:val="content"/>
        </w:behaviors>
        <w:guid w:val="{946601DC-522C-F745-8473-1DC88E03E188}"/>
      </w:docPartPr>
      <w:docPartBody>
        <w:p w:rsidR="005166D7" w:rsidRDefault="00765410">
          <w:pPr>
            <w:pStyle w:val="6DDCAF0B3E122F41A8A35FD9AB35C038"/>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410"/>
    <w:rsid w:val="005166D7"/>
    <w:rsid w:val="00765410"/>
    <w:rsid w:val="00852978"/>
    <w:rsid w:val="00933E1D"/>
    <w:rsid w:val="00DA14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65410"/>
    <w:rPr>
      <w:i w:val="0"/>
      <w:iCs/>
      <w:color w:val="4472C4" w:themeColor="accent1"/>
    </w:rPr>
  </w:style>
  <w:style w:type="paragraph" w:customStyle="1" w:styleId="A18AF6D575E8BE4D90178FC2A5F0482E">
    <w:name w:val="A18AF6D575E8BE4D90178FC2A5F0482E"/>
  </w:style>
  <w:style w:type="paragraph" w:customStyle="1" w:styleId="0C1F2FFD4B263941B5B4336D1C125983">
    <w:name w:val="0C1F2FFD4B263941B5B4336D1C125983"/>
  </w:style>
  <w:style w:type="paragraph" w:customStyle="1" w:styleId="DB159F845A922A409966999EF190218D">
    <w:name w:val="DB159F845A922A409966999EF190218D"/>
  </w:style>
  <w:style w:type="paragraph" w:customStyle="1" w:styleId="35CA817B2A2C3843878126D6B4BDB3FB">
    <w:name w:val="35CA817B2A2C3843878126D6B4BDB3FB"/>
  </w:style>
  <w:style w:type="paragraph" w:customStyle="1" w:styleId="8F0810B151662545ACEC8A5E68FECC4B">
    <w:name w:val="8F0810B151662545ACEC8A5E68FECC4B"/>
  </w:style>
  <w:style w:type="paragraph" w:customStyle="1" w:styleId="EAE08441612BA0438BF9F5EED90B7099">
    <w:name w:val="EAE08441612BA0438BF9F5EED90B7099"/>
  </w:style>
  <w:style w:type="paragraph" w:customStyle="1" w:styleId="34030E39AA90D6499A9C6D0C7115A691">
    <w:name w:val="34030E39AA90D6499A9C6D0C7115A691"/>
  </w:style>
  <w:style w:type="paragraph" w:customStyle="1" w:styleId="CA10A55E6F1B8046AAB5A23E9A8E6A3B">
    <w:name w:val="CA10A55E6F1B8046AAB5A23E9A8E6A3B"/>
  </w:style>
  <w:style w:type="paragraph" w:customStyle="1" w:styleId="AA8CF3026262F64C90E94E7DE561D409">
    <w:name w:val="AA8CF3026262F64C90E94E7DE561D409"/>
  </w:style>
  <w:style w:type="paragraph" w:customStyle="1" w:styleId="195ED4991B725F4E9FE11620BB6D13E0">
    <w:name w:val="195ED4991B725F4E9FE11620BB6D13E0"/>
  </w:style>
  <w:style w:type="paragraph" w:customStyle="1" w:styleId="3B00EBEA79945340A4127E1057E88B2E">
    <w:name w:val="3B00EBEA79945340A4127E1057E88B2E"/>
  </w:style>
  <w:style w:type="paragraph" w:customStyle="1" w:styleId="AC211919F3FB314FB835649E6A2436E4">
    <w:name w:val="AC211919F3FB314FB835649E6A2436E4"/>
  </w:style>
  <w:style w:type="paragraph" w:customStyle="1" w:styleId="52AA0F7F833B904299E6798FB13A22EA">
    <w:name w:val="52AA0F7F833B904299E6798FB13A22EA"/>
  </w:style>
  <w:style w:type="paragraph" w:customStyle="1" w:styleId="62172F84C532B6409D8101EFF660C2B3">
    <w:name w:val="62172F84C532B6409D8101EFF660C2B3"/>
  </w:style>
  <w:style w:type="paragraph" w:customStyle="1" w:styleId="1945BC5E3456194E90129FCE8ABDBFE9">
    <w:name w:val="1945BC5E3456194E90129FCE8ABDBFE9"/>
  </w:style>
  <w:style w:type="paragraph" w:customStyle="1" w:styleId="FFC149AB0273AD4C9C161EA7B2ED3A2C">
    <w:name w:val="FFC149AB0273AD4C9C161EA7B2ED3A2C"/>
  </w:style>
  <w:style w:type="paragraph" w:customStyle="1" w:styleId="D2D235313E789149A3F289A5B675FF20">
    <w:name w:val="D2D235313E789149A3F289A5B675FF20"/>
  </w:style>
  <w:style w:type="paragraph" w:customStyle="1" w:styleId="C44021E4DAE6E742827F6FB9AA2938DB">
    <w:name w:val="C44021E4DAE6E742827F6FB9AA2938DB"/>
  </w:style>
  <w:style w:type="paragraph" w:customStyle="1" w:styleId="B9DB8B5D79D77C44A6FDC0A6F682022C">
    <w:name w:val="B9DB8B5D79D77C44A6FDC0A6F682022C"/>
  </w:style>
  <w:style w:type="paragraph" w:customStyle="1" w:styleId="F60E04A3B198D647B9FC0B37A01EDAFC">
    <w:name w:val="F60E04A3B198D647B9FC0B37A01EDAFC"/>
  </w:style>
  <w:style w:type="paragraph" w:customStyle="1" w:styleId="D3C942FB59F53B41A259035DE2A8BDBC">
    <w:name w:val="D3C942FB59F53B41A259035DE2A8BDBC"/>
  </w:style>
  <w:style w:type="paragraph" w:customStyle="1" w:styleId="268549D282FED44DBAEBE433D2A57D57">
    <w:name w:val="268549D282FED44DBAEBE433D2A57D57"/>
  </w:style>
  <w:style w:type="paragraph" w:customStyle="1" w:styleId="D7667AA1BCBF2946BE535B064D384B7F">
    <w:name w:val="D7667AA1BCBF2946BE535B064D384B7F"/>
  </w:style>
  <w:style w:type="paragraph" w:customStyle="1" w:styleId="9143940C7057A5408229E7BD927C5FAC">
    <w:name w:val="9143940C7057A5408229E7BD927C5FAC"/>
  </w:style>
  <w:style w:type="paragraph" w:customStyle="1" w:styleId="02E1615D8D834C4182628CA6ECAC666B">
    <w:name w:val="02E1615D8D834C4182628CA6ECAC666B"/>
  </w:style>
  <w:style w:type="paragraph" w:customStyle="1" w:styleId="DA4B13443AD464498ABBAA1990296241">
    <w:name w:val="DA4B13443AD464498ABBAA1990296241"/>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4D3EDADD37617D4395EA5171AD86FF66">
    <w:name w:val="4D3EDADD37617D4395EA5171AD86FF66"/>
  </w:style>
  <w:style w:type="paragraph" w:customStyle="1" w:styleId="EFD0A3E12AD6FD4083412A0447FC8208">
    <w:name w:val="EFD0A3E12AD6FD4083412A0447FC8208"/>
  </w:style>
  <w:style w:type="paragraph" w:customStyle="1" w:styleId="004B13542588844795882142C2900B7F">
    <w:name w:val="004B13542588844795882142C2900B7F"/>
  </w:style>
  <w:style w:type="paragraph" w:customStyle="1" w:styleId="EA9B49CB9001E54FA1C8CB7BDE8BA8DE">
    <w:name w:val="EA9B49CB9001E54FA1C8CB7BDE8BA8DE"/>
  </w:style>
  <w:style w:type="paragraph" w:customStyle="1" w:styleId="3A45FA8C3A78C44A9F6BF44894E58A33">
    <w:name w:val="3A45FA8C3A78C44A9F6BF44894E58A33"/>
  </w:style>
  <w:style w:type="paragraph" w:customStyle="1" w:styleId="C33046C8BD05DC4D90E24D158C20A17F">
    <w:name w:val="C33046C8BD05DC4D90E24D158C20A17F"/>
  </w:style>
  <w:style w:type="paragraph" w:customStyle="1" w:styleId="EFB9EA289CF3D54CB3A054730C7F7C12">
    <w:name w:val="EFB9EA289CF3D54CB3A054730C7F7C12"/>
  </w:style>
  <w:style w:type="paragraph" w:customStyle="1" w:styleId="4BA2D29C8E065B4E837200446C1C0416">
    <w:name w:val="4BA2D29C8E065B4E837200446C1C0416"/>
  </w:style>
  <w:style w:type="paragraph" w:customStyle="1" w:styleId="6DDCAF0B3E122F41A8A35FD9AB35C038">
    <w:name w:val="6DDCAF0B3E122F41A8A35FD9AB35C038"/>
  </w:style>
  <w:style w:type="paragraph" w:customStyle="1" w:styleId="24EFAF5ED81EA34B9A89E504E4618FF5">
    <w:name w:val="24EFAF5ED81EA34B9A89E504E4618FF5"/>
  </w:style>
  <w:style w:type="paragraph" w:customStyle="1" w:styleId="C18880E5ED8E2D4583136B3C63275541">
    <w:name w:val="C18880E5ED8E2D4583136B3C63275541"/>
  </w:style>
  <w:style w:type="paragraph" w:customStyle="1" w:styleId="8E8C77A2CBB57A4FABED2C6F0400C0FC">
    <w:name w:val="8E8C77A2CBB57A4FABED2C6F0400C0FC"/>
  </w:style>
  <w:style w:type="paragraph" w:customStyle="1" w:styleId="3CF944870401DA459DFE445C976A2C7B">
    <w:name w:val="3CF944870401DA459DFE445C976A2C7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88203C9B6C56FA41B849C14C7A2A765F">
    <w:name w:val="88203C9B6C56FA41B849C14C7A2A765F"/>
  </w:style>
  <w:style w:type="paragraph" w:customStyle="1" w:styleId="52B1E05F569F1A4AB791148CF937E70E">
    <w:name w:val="52B1E05F569F1A4AB791148CF937E70E"/>
  </w:style>
  <w:style w:type="paragraph" w:customStyle="1" w:styleId="5AA793F48D573A429F6E95BF43E5A4D9">
    <w:name w:val="5AA793F48D573A429F6E95BF43E5A4D9"/>
  </w:style>
  <w:style w:type="paragraph" w:customStyle="1" w:styleId="DE7C2AB4F3EE9D4FA971BADAEC2F19C2">
    <w:name w:val="DE7C2AB4F3EE9D4FA971BADAEC2F19C2"/>
  </w:style>
  <w:style w:type="paragraph" w:customStyle="1" w:styleId="D932A226DE47F247A267BEA29B3046B6">
    <w:name w:val="D932A226DE47F247A267BEA29B3046B6"/>
  </w:style>
  <w:style w:type="paragraph" w:customStyle="1" w:styleId="7D965C877728B541A3D74FD7F45441D3">
    <w:name w:val="7D965C877728B541A3D74FD7F45441D3"/>
  </w:style>
  <w:style w:type="paragraph" w:customStyle="1" w:styleId="9F79E630097FB9419E1C49F2E24BE0D8">
    <w:name w:val="9F79E630097FB9419E1C49F2E24BE0D8"/>
  </w:style>
  <w:style w:type="paragraph" w:customStyle="1" w:styleId="90DD651690C2034D8928FA11D18B0785">
    <w:name w:val="90DD651690C2034D8928FA11D18B0785"/>
  </w:style>
  <w:style w:type="paragraph" w:customStyle="1" w:styleId="A66DC3D67F98914DB4771942529E6D39">
    <w:name w:val="A66DC3D67F98914DB4771942529E6D39"/>
    <w:rsid w:val="00765410"/>
  </w:style>
  <w:style w:type="paragraph" w:customStyle="1" w:styleId="7973E64F8F58A049868B02EC1ABA5C0A">
    <w:name w:val="7973E64F8F58A049868B02EC1ABA5C0A"/>
    <w:rsid w:val="00765410"/>
  </w:style>
  <w:style w:type="paragraph" w:customStyle="1" w:styleId="AFE86C7A1814044D8B9DBD6D2D338764">
    <w:name w:val="AFE86C7A1814044D8B9DBD6D2D338764"/>
    <w:rsid w:val="00765410"/>
  </w:style>
  <w:style w:type="paragraph" w:customStyle="1" w:styleId="47BC875151C6AA46BAC02E6DAE7B0CC5">
    <w:name w:val="47BC875151C6AA46BAC02E6DAE7B0CC5"/>
    <w:rsid w:val="00765410"/>
  </w:style>
  <w:style w:type="paragraph" w:customStyle="1" w:styleId="837C073F668B13479A2F2DA68FE46A56">
    <w:name w:val="837C073F668B13479A2F2DA68FE46A56"/>
    <w:rsid w:val="00765410"/>
  </w:style>
  <w:style w:type="paragraph" w:customStyle="1" w:styleId="3E9A1E333B7BE74A89E75662D9CA4551">
    <w:name w:val="3E9A1E333B7BE74A89E75662D9CA4551"/>
    <w:rsid w:val="007654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1E6D5C-6DBD-2C4A-AC75-6A3EAC3C9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{F81425BA-2B79-6249-8108-D6DCCE3BF989}tf89935284.dotx</Template>
  <TotalTime>0</TotalTime>
  <Pages>60</Pages>
  <Words>10425</Words>
  <Characters>59429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Advanced Databases (B9IS100)</vt:lpstr>
    </vt:vector>
  </TitlesOfParts>
  <Company/>
  <LinksUpToDate>false</LinksUpToDate>
  <CharactersWithSpaces>69715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Databases (B9IS100)</dc:title>
  <dc:subject/>
  <dc:creator/>
  <cp:keywords/>
  <dc:description/>
  <cp:lastModifiedBy/>
  <cp:revision>1</cp:revision>
  <dcterms:created xsi:type="dcterms:W3CDTF">2019-12-17T17:53:00Z</dcterms:created>
  <dcterms:modified xsi:type="dcterms:W3CDTF">2019-12-17T20:28:00Z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zotero-version="5.0.80"&gt;&lt;session id="1wNubSEj"/&gt;&lt;style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